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4034598"/>
    <w:bookmarkEnd w:id="0"/>
    <w:p w14:paraId="5420F88A" w14:textId="0CA02E62" w:rsidR="00BC4250" w:rsidRDefault="001E4DDD" w:rsidP="008315FB">
      <w:pPr>
        <w:pStyle w:val="Titre"/>
        <w:jc w:val="center"/>
      </w:pPr>
      <w:sdt>
        <w:sdtPr>
          <w:rPr>
            <w:szCs w:val="40"/>
          </w:rPr>
          <w:alias w:val="Titre "/>
          <w:tag w:val=""/>
          <w:id w:val="1311910653"/>
          <w:placeholder>
            <w:docPart w:val="B8BD7E68FB924474BCAE9B3EB2977C3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8315FB" w:rsidRPr="008315FB">
            <w:rPr>
              <w:szCs w:val="40"/>
            </w:rPr>
            <w:t>Rapport de Travaux Pratiques</w:t>
          </w:r>
        </w:sdtContent>
      </w:sdt>
    </w:p>
    <w:p w14:paraId="25CDEA9F" w14:textId="77777777" w:rsidR="008315FB" w:rsidRPr="00961C22" w:rsidRDefault="008315FB" w:rsidP="00961C22">
      <w:pPr>
        <w:jc w:val="center"/>
        <w:rPr>
          <w:sz w:val="32"/>
          <w:szCs w:val="32"/>
        </w:rPr>
      </w:pPr>
      <w:r w:rsidRPr="00961C22">
        <w:rPr>
          <w:sz w:val="32"/>
          <w:szCs w:val="32"/>
        </w:rPr>
        <w:t>Automatique</w:t>
      </w:r>
    </w:p>
    <w:p w14:paraId="67AE95C0" w14:textId="77777777" w:rsidR="008315FB" w:rsidRPr="002C3981" w:rsidRDefault="008315FB" w:rsidP="00961C22">
      <w:pPr>
        <w:jc w:val="center"/>
      </w:pPr>
      <w:r w:rsidRPr="002C3981">
        <w:t>Alexis GIBERT</w:t>
      </w:r>
    </w:p>
    <w:p w14:paraId="2FB3C53C" w14:textId="77777777" w:rsidR="008315FB" w:rsidRPr="00DB0641" w:rsidRDefault="008315FB" w:rsidP="00961C22">
      <w:pPr>
        <w:jc w:val="center"/>
      </w:pPr>
      <w:r w:rsidRPr="00DB0641">
        <w:t>Nour GHILOUFI</w:t>
      </w:r>
    </w:p>
    <w:p w14:paraId="1EA26A83" w14:textId="77777777" w:rsidR="008315FB" w:rsidRPr="00DB0641" w:rsidRDefault="008315FB" w:rsidP="00961C22">
      <w:pPr>
        <w:jc w:val="center"/>
      </w:pPr>
      <w:r w:rsidRPr="00DB0641">
        <w:t>1A SRI UPSSITECH</w:t>
      </w:r>
    </w:p>
    <w:p w14:paraId="57DCE3A7" w14:textId="77777777" w:rsidR="008315FB" w:rsidRPr="00DB0641" w:rsidRDefault="008315FB" w:rsidP="008315FB">
      <w:pPr>
        <w:jc w:val="center"/>
      </w:pPr>
    </w:p>
    <w:p w14:paraId="5016631F" w14:textId="77777777" w:rsidR="008315FB" w:rsidRPr="00DB0641" w:rsidRDefault="008315FB" w:rsidP="008315FB">
      <w:pPr>
        <w:jc w:val="center"/>
      </w:pPr>
    </w:p>
    <w:p w14:paraId="05E573DB" w14:textId="77777777" w:rsidR="008315FB" w:rsidRPr="00DB0641" w:rsidRDefault="008315FB" w:rsidP="008315FB">
      <w:pPr>
        <w:jc w:val="center"/>
      </w:pPr>
    </w:p>
    <w:p w14:paraId="4E9A58FF" w14:textId="77777777" w:rsidR="008315FB" w:rsidRPr="00DB0641" w:rsidRDefault="008315FB" w:rsidP="008315FB">
      <w:pPr>
        <w:pStyle w:val="Firstparagraph"/>
        <w:rPr>
          <w:lang w:val="fr-FR"/>
        </w:rPr>
      </w:pPr>
      <w:r w:rsidRPr="00DB0641">
        <w:rPr>
          <w:lang w:val="fr-FR"/>
        </w:rPr>
        <w:br w:type="page"/>
      </w:r>
    </w:p>
    <w:p w14:paraId="12551092" w14:textId="77777777" w:rsidR="008315FB" w:rsidRPr="00DB0641" w:rsidRDefault="008315FB" w:rsidP="008315FB">
      <w:pPr>
        <w:sectPr w:rsidR="008315FB" w:rsidRPr="00DB0641">
          <w:footerReference w:type="even" r:id="rId8"/>
          <w:pgSz w:w="11906" w:h="16838" w:code="9"/>
          <w:pgMar w:top="2211" w:right="2268" w:bottom="2211" w:left="2268" w:header="1701" w:footer="1701" w:gutter="0"/>
          <w:cols w:space="708"/>
          <w:docGrid w:linePitch="360"/>
        </w:sectPr>
      </w:pPr>
    </w:p>
    <w:sdt>
      <w:sdtPr>
        <w:rPr>
          <w:rFonts w:ascii="Poppins Light" w:eastAsiaTheme="minorEastAsia" w:hAnsi="Poppins Light" w:cstheme="minorBidi"/>
          <w:bCs w:val="0"/>
          <w:szCs w:val="22"/>
        </w:rPr>
        <w:id w:val="173642446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FA22657" w14:textId="34120E6A" w:rsidR="00230CCD" w:rsidRPr="00E21919" w:rsidRDefault="00230CCD" w:rsidP="0020068E">
          <w:pPr>
            <w:pStyle w:val="En-ttedetabledesmatires"/>
            <w:numPr>
              <w:ilvl w:val="0"/>
              <w:numId w:val="0"/>
            </w:numPr>
            <w:ind w:left="432" w:hanging="432"/>
            <w:rPr>
              <w:rStyle w:val="TitreCar"/>
            </w:rPr>
          </w:pPr>
          <w:r w:rsidRPr="00E21919">
            <w:rPr>
              <w:rStyle w:val="TitreCar"/>
            </w:rPr>
            <w:t>Table des matières</w:t>
          </w:r>
        </w:p>
        <w:p w14:paraId="653A29B6" w14:textId="446EE692" w:rsidR="00D053CB" w:rsidRDefault="00230CCD">
          <w:pPr>
            <w:pStyle w:val="TM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szCs w:val="22"/>
              <w:lang w:val="fr-FR"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49646" w:history="1">
            <w:r w:rsidR="00D053CB" w:rsidRPr="00900B2E">
              <w:rPr>
                <w:rStyle w:val="Lienhypertexte"/>
                <w:rFonts w:eastAsiaTheme="majorEastAsia"/>
                <w:noProof/>
              </w:rPr>
              <w:t>1</w:t>
            </w:r>
            <w:r w:rsidR="00D053CB">
              <w:rPr>
                <w:rFonts w:eastAsiaTheme="minorEastAsia" w:cstheme="minorBidi"/>
                <w:b w:val="0"/>
                <w:noProof/>
                <w:kern w:val="2"/>
                <w:sz w:val="22"/>
                <w:szCs w:val="22"/>
                <w:lang w:val="fr-FR" w:eastAsia="fr-FR"/>
                <w14:ligatures w14:val="standardContextual"/>
              </w:rPr>
              <w:tab/>
            </w:r>
            <w:r w:rsidR="00D053CB" w:rsidRPr="00900B2E">
              <w:rPr>
                <w:rStyle w:val="Lienhypertexte"/>
                <w:rFonts w:eastAsiaTheme="majorEastAsia"/>
                <w:noProof/>
              </w:rPr>
              <w:t>But de la manipulation</w:t>
            </w:r>
            <w:r w:rsidR="00D053CB">
              <w:rPr>
                <w:noProof/>
                <w:webHidden/>
              </w:rPr>
              <w:tab/>
            </w:r>
            <w:r w:rsidR="00D053CB">
              <w:rPr>
                <w:noProof/>
                <w:webHidden/>
              </w:rPr>
              <w:fldChar w:fldCharType="begin"/>
            </w:r>
            <w:r w:rsidR="00D053CB">
              <w:rPr>
                <w:noProof/>
                <w:webHidden/>
              </w:rPr>
              <w:instrText xml:space="preserve"> PAGEREF _Toc134049646 \h </w:instrText>
            </w:r>
            <w:r w:rsidR="00D053CB">
              <w:rPr>
                <w:noProof/>
                <w:webHidden/>
              </w:rPr>
            </w:r>
            <w:r w:rsidR="00D053CB"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3</w:t>
            </w:r>
            <w:r w:rsidR="00D053CB">
              <w:rPr>
                <w:noProof/>
                <w:webHidden/>
              </w:rPr>
              <w:fldChar w:fldCharType="end"/>
            </w:r>
          </w:hyperlink>
        </w:p>
        <w:p w14:paraId="035F0E8D" w14:textId="718D8A6D" w:rsidR="00D053CB" w:rsidRDefault="00D053CB">
          <w:pPr>
            <w:pStyle w:val="TM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szCs w:val="22"/>
              <w:lang w:val="fr-FR" w:eastAsia="fr-FR"/>
              <w14:ligatures w14:val="standardContextual"/>
            </w:rPr>
          </w:pPr>
          <w:hyperlink w:anchor="_Toc134049647" w:history="1">
            <w:r w:rsidRPr="00900B2E">
              <w:rPr>
                <w:rStyle w:val="Lienhypertexte"/>
                <w:rFonts w:eastAsiaTheme="majorEastAsia"/>
                <w:noProof/>
              </w:rPr>
              <w:t>2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szCs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Description du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DEC1F" w14:textId="687B3300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48" w:history="1">
            <w:r w:rsidRPr="00900B2E">
              <w:rPr>
                <w:rStyle w:val="Lienhypertexte"/>
                <w:rFonts w:eastAsiaTheme="majorEastAsia"/>
                <w:noProof/>
              </w:rPr>
              <w:t>2.1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Matériel utilisé – Principe de l’asservissement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443E" w14:textId="62923CB7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49" w:history="1">
            <w:r w:rsidRPr="00900B2E">
              <w:rPr>
                <w:rStyle w:val="Lienhypertexte"/>
                <w:rFonts w:eastAsiaTheme="majorEastAsia"/>
                <w:noProof/>
              </w:rPr>
              <w:t>2.2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Modélisation des éléments constitutifs de la maquette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ED66A" w14:textId="1307BC48" w:rsidR="00D053CB" w:rsidRDefault="00D053CB">
          <w:pPr>
            <w:pStyle w:val="TM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szCs w:val="22"/>
              <w:lang w:val="fr-FR" w:eastAsia="fr-FR"/>
              <w14:ligatures w14:val="standardContextual"/>
            </w:rPr>
          </w:pPr>
          <w:hyperlink w:anchor="_Toc134049650" w:history="1">
            <w:r w:rsidRPr="00900B2E">
              <w:rPr>
                <w:rStyle w:val="Lienhypertexte"/>
                <w:rFonts w:eastAsiaTheme="majorEastAsia"/>
                <w:noProof/>
              </w:rPr>
              <w:t>3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szCs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Analyse d’un asservissement de position élémentaire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7CD1" w14:textId="5C2DE599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51" w:history="1">
            <w:r w:rsidRPr="00900B2E">
              <w:rPr>
                <w:rStyle w:val="Lienhypertexte"/>
                <w:rFonts w:eastAsiaTheme="majorEastAsia"/>
                <w:noProof/>
              </w:rPr>
              <w:t>3.1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Modélisation et identification des éléments constitutifs de l’asservissement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555BC" w14:textId="6469B146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52" w:history="1">
            <w:r w:rsidRPr="00900B2E">
              <w:rPr>
                <w:rStyle w:val="Lienhypertexte"/>
                <w:rFonts w:eastAsiaTheme="majorEastAsia"/>
                <w:noProof/>
              </w:rPr>
              <w:t>1.1.1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Représentation par schéma-bloc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6F839" w14:textId="5AE1F1AC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53" w:history="1">
            <w:r w:rsidRPr="00900B2E">
              <w:rPr>
                <w:rStyle w:val="Lienhypertexte"/>
                <w:rFonts w:eastAsiaTheme="majorEastAsia"/>
                <w:noProof/>
              </w:rPr>
              <w:t>1.1.2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 xml:space="preserve">Méthode indicielle et harmonique pour trouver </w:t>
            </w:r>
            <m:oMath>
              <m:r>
                <w:rPr>
                  <w:rStyle w:val="Lienhypertexte"/>
                  <w:rFonts w:ascii="Cambria Math" w:eastAsiaTheme="majorEastAsia" w:hAnsi="Cambria Math"/>
                  <w:noProof/>
                </w:rPr>
                <m:t>Km</m:t>
              </m:r>
            </m:oMath>
            <w:r w:rsidRPr="00900B2E">
              <w:rPr>
                <w:rStyle w:val="Lienhypertexte"/>
                <w:rFonts w:eastAsiaTheme="majorEastAsia"/>
                <w:noProof/>
              </w:rPr>
              <w:t xml:space="preserve"> et </w:t>
            </w:r>
            <m:oMath>
              <m:r>
                <w:rPr>
                  <w:rStyle w:val="Lienhypertexte"/>
                  <w:rFonts w:ascii="Cambria Math" w:eastAsiaTheme="majorEastAsia" w:hAnsi="Cambria Math"/>
                  <w:noProof/>
                </w:rPr>
                <m:t>Tm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D5DFA" w14:textId="2E73AC78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54" w:history="1">
            <w:r w:rsidRPr="00900B2E">
              <w:rPr>
                <w:rStyle w:val="Lienhypertexte"/>
                <w:rFonts w:eastAsiaTheme="majorEastAsia"/>
                <w:noProof/>
              </w:rPr>
              <w:t>1.2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Mise en place d’une commande proportionnelle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B0D4D" w14:textId="3C1BBCBB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55" w:history="1">
            <w:r w:rsidRPr="00900B2E">
              <w:rPr>
                <w:rStyle w:val="Lienhypertexte"/>
                <w:rFonts w:eastAsiaTheme="majorEastAsia"/>
                <w:noProof/>
              </w:rPr>
              <w:t>1.2.1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 xml:space="preserve">Fonction de transfert </w:t>
            </w:r>
            <m:oMath>
              <m:r>
                <w:rPr>
                  <w:rStyle w:val="Lienhypertexte"/>
                  <w:rFonts w:ascii="Cambria Math" w:eastAsiaTheme="majorEastAsia" w:hAnsi="Cambria Math"/>
                  <w:noProof/>
                </w:rPr>
                <m:t>F(p)=θs(p)θe(p)</m:t>
              </m:r>
            </m:oMath>
            <w:r w:rsidRPr="00900B2E">
              <w:rPr>
                <w:rStyle w:val="Lienhypertexte"/>
                <w:rFonts w:eastAsiaTheme="majorEastAsia"/>
                <w:noProof/>
              </w:rPr>
              <w:t xml:space="preserve"> de l’asservissement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9EF68" w14:textId="767CE175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56" w:history="1">
            <w:r w:rsidRPr="00900B2E">
              <w:rPr>
                <w:rStyle w:val="Lienhypertexte"/>
                <w:rFonts w:eastAsiaTheme="majorEastAsia"/>
                <w:noProof/>
              </w:rPr>
              <w:t>1.2.2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Modélisation du système (Simulink)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379B" w14:textId="14517CAF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57" w:history="1">
            <w:r w:rsidRPr="00900B2E">
              <w:rPr>
                <w:rStyle w:val="Lienhypertexte"/>
                <w:rFonts w:eastAsiaTheme="majorEastAsia"/>
                <w:noProof/>
              </w:rPr>
              <w:t>3.2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Analyse de la stabilité de l’asservissement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C2972" w14:textId="5EB966F9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58" w:history="1">
            <w:r w:rsidRPr="00900B2E">
              <w:rPr>
                <w:rStyle w:val="Lienhypertexte"/>
                <w:rFonts w:eastAsiaTheme="majorEastAsia"/>
                <w:noProof/>
              </w:rPr>
              <w:t>1.2.3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Etude de stabilité par critère de Routh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E93B" w14:textId="49F65B90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59" w:history="1">
            <w:r w:rsidRPr="00900B2E">
              <w:rPr>
                <w:rStyle w:val="Lienhypertexte"/>
                <w:rFonts w:eastAsiaTheme="majorEastAsia"/>
                <w:noProof/>
              </w:rPr>
              <w:t>1.2.4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Détermination de la fonction de transfert en boucle ouverte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66F27" w14:textId="6D14A0DC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60" w:history="1">
            <w:r w:rsidRPr="00900B2E">
              <w:rPr>
                <w:rStyle w:val="Lienhypertexte"/>
                <w:rFonts w:eastAsiaTheme="majorEastAsia"/>
                <w:noProof/>
              </w:rPr>
              <w:t>1.2.5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Diagramme de Bode de la fonction de transfert en boucle ouverte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2E22A" w14:textId="0D39B18D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61" w:history="1">
            <w:r w:rsidRPr="00900B2E">
              <w:rPr>
                <w:rStyle w:val="Lienhypertexte"/>
                <w:rFonts w:eastAsiaTheme="majorEastAsia"/>
                <w:noProof/>
              </w:rPr>
              <w:t>1.2.6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 xml:space="preserve">Conclusion sur la stabilité et évolution des propriétés sous l’effet d’un </w:t>
            </w:r>
            <m:oMath>
              <m:r>
                <w:rPr>
                  <w:rStyle w:val="Lienhypertexte"/>
                  <w:rFonts w:ascii="Cambria Math" w:eastAsiaTheme="majorEastAsia" w:hAnsi="Cambria Math"/>
                  <w:noProof/>
                </w:rPr>
                <m:t>K1&gt;0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B4B89" w14:textId="0427CA1C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62" w:history="1">
            <w:r w:rsidRPr="00900B2E">
              <w:rPr>
                <w:rStyle w:val="Lienhypertexte"/>
                <w:rFonts w:eastAsiaTheme="majorEastAsia"/>
                <w:noProof/>
              </w:rPr>
              <w:t>1.3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Analyse des performances temporelles de l’asservissement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D9E49" w14:textId="4B7E3EC9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63" w:history="1">
            <w:r w:rsidRPr="00900B2E">
              <w:rPr>
                <w:rStyle w:val="Lienhypertexte"/>
                <w:rFonts w:eastAsiaTheme="majorEastAsia"/>
                <w:noProof/>
              </w:rPr>
              <w:t>1.3.1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Simulation de la réponse indicielle de l’asservissement (Matlab)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E365A" w14:textId="1952EF02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64" w:history="1">
            <w:r w:rsidRPr="00900B2E">
              <w:rPr>
                <w:rStyle w:val="Lienhypertexte"/>
                <w:rFonts w:eastAsiaTheme="majorEastAsia"/>
                <w:noProof/>
              </w:rPr>
              <w:t>1.3.2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Simulation de la réponse indicielle de l’asservissement (Simulink)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800C0" w14:textId="49E588FE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65" w:history="1">
            <w:r w:rsidRPr="00900B2E">
              <w:rPr>
                <w:rStyle w:val="Lienhypertexte"/>
                <w:rFonts w:eastAsiaTheme="majorEastAsia"/>
                <w:noProof/>
              </w:rPr>
              <w:t>1.3.3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Mesures de la réponse indicielle sur le procédé physique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8883" w14:textId="00CBD31B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66" w:history="1">
            <w:r w:rsidRPr="00900B2E">
              <w:rPr>
                <w:rStyle w:val="Lienhypertexte"/>
                <w:rFonts w:eastAsiaTheme="majorEastAsia"/>
                <w:noProof/>
              </w:rPr>
              <w:t>1.3.4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Simulation des erreurs de position et de vitesse (Simulink)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EDD5C" w14:textId="7165B213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67" w:history="1">
            <w:r w:rsidRPr="00900B2E">
              <w:rPr>
                <w:rStyle w:val="Lienhypertexte"/>
                <w:rFonts w:eastAsiaTheme="majorEastAsia"/>
                <w:noProof/>
              </w:rPr>
              <w:t>1.3.5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Mesures des erreurs de position et de vitesse sur le procédé physique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EF1C" w14:textId="32086A2A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68" w:history="1">
            <w:r w:rsidRPr="00900B2E">
              <w:rPr>
                <w:rStyle w:val="Lienhypertexte"/>
                <w:rFonts w:eastAsiaTheme="majorEastAsia"/>
                <w:noProof/>
              </w:rPr>
              <w:t>3.3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Analyse harmonique de l’asservissement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D319" w14:textId="5A4F7F0F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69" w:history="1">
            <w:r w:rsidRPr="00900B2E">
              <w:rPr>
                <w:rStyle w:val="Lienhypertexte"/>
                <w:rFonts w:eastAsiaTheme="majorEastAsia"/>
                <w:noProof/>
              </w:rPr>
              <w:t>1.3.6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Simulation de la réponse harmonique de l’asservissement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A3C53" w14:textId="09467FBD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70" w:history="1">
            <w:r w:rsidRPr="00900B2E">
              <w:rPr>
                <w:rStyle w:val="Lienhypertexte"/>
                <w:rFonts w:eastAsiaTheme="majorEastAsia"/>
                <w:noProof/>
              </w:rPr>
              <w:t>1.3.7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Mesures des caractéristiques harmoniques sur le procédé physique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189C" w14:textId="2336A9B1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71" w:history="1">
            <w:r w:rsidRPr="00900B2E">
              <w:rPr>
                <w:rStyle w:val="Lienhypertexte"/>
                <w:rFonts w:eastAsiaTheme="majorEastAsia"/>
                <w:noProof/>
              </w:rPr>
              <w:t>3.4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21E6C" w14:textId="677B1151" w:rsidR="00D053CB" w:rsidRDefault="00D053CB">
          <w:pPr>
            <w:pStyle w:val="TM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szCs w:val="22"/>
              <w:lang w:val="fr-FR" w:eastAsia="fr-FR"/>
              <w14:ligatures w14:val="standardContextual"/>
            </w:rPr>
          </w:pPr>
          <w:hyperlink w:anchor="_Toc134049672" w:history="1">
            <w:r w:rsidRPr="00900B2E">
              <w:rPr>
                <w:rStyle w:val="Lienhypertexte"/>
                <w:rFonts w:eastAsiaTheme="majorEastAsia"/>
                <w:noProof/>
              </w:rPr>
              <w:t>1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szCs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But de la manipulation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5D18D" w14:textId="784A1D4C" w:rsidR="00D053CB" w:rsidRDefault="00D053CB">
          <w:pPr>
            <w:pStyle w:val="TM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szCs w:val="22"/>
              <w:lang w:val="fr-FR" w:eastAsia="fr-FR"/>
              <w14:ligatures w14:val="standardContextual"/>
            </w:rPr>
          </w:pPr>
          <w:hyperlink w:anchor="_Toc134049673" w:history="1">
            <w:r w:rsidRPr="00900B2E">
              <w:rPr>
                <w:rStyle w:val="Lienhypertexte"/>
                <w:rFonts w:eastAsiaTheme="majorEastAsia"/>
                <w:noProof/>
              </w:rPr>
              <w:t>2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szCs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Mise en place d’un correcteur à avance de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4F088" w14:textId="5F6D6CA2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74" w:history="1">
            <w:r w:rsidRPr="00900B2E">
              <w:rPr>
                <w:rStyle w:val="Lienhypertexte"/>
                <w:rFonts w:eastAsiaTheme="majorEastAsia"/>
                <w:noProof/>
              </w:rPr>
              <w:t>2.1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Rappel des propriétés du système asservi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C50DF" w14:textId="47BB796D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75" w:history="1">
            <w:r w:rsidRPr="00900B2E">
              <w:rPr>
                <w:rStyle w:val="Lienhypertexte"/>
                <w:rFonts w:eastAsiaTheme="majorEastAsia"/>
                <w:noProof/>
              </w:rPr>
              <w:t>2.2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 xml:space="preserve">Raison de ce choix de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eastAsiaTheme="majorEastAsia" w:hAnsi="Cambria Math"/>
                  <w:noProof/>
                </w:rPr>
                <m:t>Mϕ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74F14" w14:textId="493065C4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76" w:history="1">
            <w:r w:rsidRPr="00900B2E">
              <w:rPr>
                <w:rStyle w:val="Lienhypertexte"/>
                <w:rFonts w:eastAsiaTheme="majorEastAsia"/>
                <w:noProof/>
              </w:rPr>
              <w:t>2.3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Identification des coefficients du correcteur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1AAD3" w14:textId="4CE99CF5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77" w:history="1">
            <w:r w:rsidRPr="00900B2E">
              <w:rPr>
                <w:rStyle w:val="Lienhypertexte"/>
                <w:rFonts w:eastAsiaTheme="majorEastAsia"/>
                <w:bCs/>
                <w:noProof/>
              </w:rPr>
              <w:t>2.4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bCs/>
                <w:noProof/>
              </w:rPr>
              <w:t>Mise à jour de la fonction de transfert de boucle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34487" w14:textId="17F4F2D5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78" w:history="1">
            <w:r w:rsidRPr="00900B2E">
              <w:rPr>
                <w:rStyle w:val="Lienhypertexte"/>
                <w:rFonts w:eastAsiaTheme="majorEastAsia"/>
                <w:bCs/>
                <w:noProof/>
              </w:rPr>
              <w:t>2.5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bCs/>
                <w:noProof/>
              </w:rPr>
              <w:t>Vérification de la marge de phase par simulation fréquentielle du correcteur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8F432" w14:textId="4F48BA6B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79" w:history="1">
            <w:r w:rsidRPr="00900B2E">
              <w:rPr>
                <w:rStyle w:val="Lienhypertexte"/>
                <w:rFonts w:eastAsiaTheme="majorEastAsia"/>
                <w:noProof/>
              </w:rPr>
              <w:t>2.6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bCs/>
                <w:noProof/>
              </w:rPr>
              <w:t>Dimensionnement des composants électroniques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CCD19" w14:textId="75C0BA3C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80" w:history="1">
            <w:r w:rsidRPr="00900B2E">
              <w:rPr>
                <w:rStyle w:val="Lienhypertexte"/>
                <w:rFonts w:eastAsiaTheme="majorEastAsia"/>
                <w:noProof/>
              </w:rPr>
              <w:t>2.7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 xml:space="preserve">Câblage du réseau correcteur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eastAsiaTheme="majorEastAsia" w:hAnsi="Cambria Math"/>
                  <w:noProof/>
                </w:rPr>
                <m:t>D(p)</m:t>
              </m:r>
            </m:oMath>
            <w:r w:rsidRPr="00900B2E">
              <w:rPr>
                <w:rStyle w:val="Lienhypertexte"/>
                <w:rFonts w:eastAsiaTheme="majorEastAsia"/>
                <w:noProof/>
              </w:rPr>
              <w:t xml:space="preserve"> et de l’asservissement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514FF" w14:textId="37A775AA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81" w:history="1">
            <w:r w:rsidRPr="00900B2E">
              <w:rPr>
                <w:rStyle w:val="Lienhypertexte"/>
                <w:rFonts w:eastAsiaTheme="majorEastAsia"/>
                <w:noProof/>
              </w:rPr>
              <w:t>2.8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Simulation de la réponses temporelle (Matlab/Simulink)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3371A" w14:textId="459A1623" w:rsidR="00D053CB" w:rsidRDefault="00D053CB">
          <w:pPr>
            <w:pStyle w:val="TM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82" w:history="1">
            <w:r w:rsidRPr="00900B2E">
              <w:rPr>
                <w:rStyle w:val="Lienhypertexte"/>
                <w:rFonts w:eastAsiaTheme="majorEastAsia"/>
                <w:noProof/>
              </w:rPr>
              <w:t>2.9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Mesures des réponses temporelles sur le procédé physique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5D0B1" w14:textId="709B2CFB" w:rsidR="00D053CB" w:rsidRDefault="00D053CB">
          <w:pPr>
            <w:pStyle w:val="TM2"/>
            <w:tabs>
              <w:tab w:val="left" w:pos="126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83" w:history="1">
            <w:r w:rsidRPr="00900B2E">
              <w:rPr>
                <w:rStyle w:val="Lienhypertexte"/>
                <w:rFonts w:eastAsiaTheme="majorEastAsia"/>
                <w:noProof/>
              </w:rPr>
              <w:t>2.10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Simulation de l’erreur de vitesse et de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3CDAC" w14:textId="4D51FA62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84" w:history="1">
            <w:r w:rsidRPr="00900B2E">
              <w:rPr>
                <w:rStyle w:val="Lienhypertexte"/>
                <w:rFonts w:eastAsiaTheme="majorEastAsia"/>
                <w:noProof/>
              </w:rPr>
              <w:t>2.10.1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Mesures des erreurs de position et de vitesse sur le procédé physique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223D" w14:textId="4CBFA013" w:rsidR="00D053CB" w:rsidRDefault="00D053CB">
          <w:pPr>
            <w:pStyle w:val="TM2"/>
            <w:tabs>
              <w:tab w:val="left" w:pos="126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85" w:history="1">
            <w:r w:rsidRPr="00900B2E">
              <w:rPr>
                <w:rStyle w:val="Lienhypertexte"/>
                <w:rFonts w:eastAsiaTheme="majorEastAsia"/>
                <w:noProof/>
              </w:rPr>
              <w:t>2.11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Simulation de la réponse harmonique de l’asservissement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C6796" w14:textId="5FCF3557" w:rsidR="00D053CB" w:rsidRDefault="00D053CB">
          <w:pPr>
            <w:pStyle w:val="TM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86" w:history="1">
            <w:r w:rsidRPr="00900B2E">
              <w:rPr>
                <w:rStyle w:val="Lienhypertexte"/>
                <w:rFonts w:eastAsiaTheme="majorEastAsia"/>
                <w:noProof/>
              </w:rPr>
              <w:t>2.11.1</w:t>
            </w:r>
            <w:r>
              <w:rPr>
                <w:rFonts w:eastAsiaTheme="minorEastAsia" w:cstheme="minorBidi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Simulation de la réponse harmonique de l’asservissement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EAED9" w14:textId="0D11182C" w:rsidR="00D053CB" w:rsidRDefault="00D053CB">
          <w:pPr>
            <w:pStyle w:val="TM2"/>
            <w:tabs>
              <w:tab w:val="left" w:pos="126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lang w:val="fr-FR" w:eastAsia="fr-FR"/>
              <w14:ligatures w14:val="standardContextual"/>
            </w:rPr>
          </w:pPr>
          <w:hyperlink w:anchor="_Toc134049687" w:history="1">
            <w:r w:rsidRPr="00900B2E">
              <w:rPr>
                <w:rStyle w:val="Lienhypertexte"/>
                <w:rFonts w:eastAsiaTheme="majorEastAsia"/>
                <w:noProof/>
              </w:rPr>
              <w:t>2.12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Mesures de la réponse harmonique de l’asservissement sur le procédé physique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68E00" w14:textId="174F9894" w:rsidR="00D053CB" w:rsidRDefault="00D053CB">
          <w:pPr>
            <w:pStyle w:val="TM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kern w:val="2"/>
              <w:sz w:val="22"/>
              <w:szCs w:val="22"/>
              <w:lang w:val="fr-FR" w:eastAsia="fr-FR"/>
              <w14:ligatures w14:val="standardContextual"/>
            </w:rPr>
          </w:pPr>
          <w:hyperlink w:anchor="_Toc134049688" w:history="1">
            <w:r w:rsidRPr="00900B2E">
              <w:rPr>
                <w:rStyle w:val="Lienhypertexte"/>
                <w:rFonts w:eastAsiaTheme="majorEastAsia"/>
                <w:noProof/>
              </w:rPr>
              <w:t>3</w:t>
            </w:r>
            <w:r>
              <w:rPr>
                <w:rFonts w:eastAsiaTheme="minorEastAsia" w:cstheme="minorBidi"/>
                <w:b w:val="0"/>
                <w:noProof/>
                <w:kern w:val="2"/>
                <w:sz w:val="22"/>
                <w:szCs w:val="22"/>
                <w:lang w:val="fr-FR" w:eastAsia="fr-FR"/>
                <w14:ligatures w14:val="standardContextual"/>
              </w:rPr>
              <w:tab/>
            </w:r>
            <w:r w:rsidRPr="00900B2E">
              <w:rPr>
                <w:rStyle w:val="Lienhypertexte"/>
                <w:rFonts w:eastAsiaTheme="majorEastAsia"/>
                <w:noProof/>
              </w:rPr>
              <w:t>Conclusion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DD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5B5F1" w14:textId="744287AA" w:rsidR="00230CCD" w:rsidRDefault="00230CCD">
          <w:r>
            <w:rPr>
              <w:b/>
              <w:bCs/>
            </w:rPr>
            <w:fldChar w:fldCharType="end"/>
          </w:r>
        </w:p>
      </w:sdtContent>
    </w:sdt>
    <w:p w14:paraId="3303B6AD" w14:textId="77777777" w:rsidR="008315FB" w:rsidRDefault="008315FB" w:rsidP="00230CCD"/>
    <w:p w14:paraId="3083E703" w14:textId="77777777" w:rsidR="008315FB" w:rsidRDefault="008315FB" w:rsidP="008315FB"/>
    <w:p w14:paraId="370FDDAC" w14:textId="77777777" w:rsidR="008315FB" w:rsidRDefault="008315FB" w:rsidP="008315FB">
      <w:pPr>
        <w:pStyle w:val="Titre"/>
      </w:pPr>
      <w:r w:rsidRPr="002C3981">
        <w:t>Analyse d’un asser</w:t>
      </w:r>
      <w:r>
        <w:t>v</w:t>
      </w:r>
      <w:r w:rsidRPr="002C3981">
        <w:t>is</w:t>
      </w:r>
      <w:r>
        <w:t>s</w:t>
      </w:r>
      <w:r w:rsidRPr="002C3981">
        <w:t>ement de p</w:t>
      </w:r>
      <w:r>
        <w:t>osition sur un procédé électromécanique</w:t>
      </w:r>
    </w:p>
    <w:p w14:paraId="0DC235D2" w14:textId="1962715A" w:rsidR="00384D9C" w:rsidRPr="00384D9C" w:rsidRDefault="00384D9C" w:rsidP="007C5231">
      <w:pPr>
        <w:pStyle w:val="Gras"/>
      </w:pPr>
      <w:r>
        <w:t>Cahier des charges</w:t>
      </w:r>
      <w:r w:rsidR="007C5231"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%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&lt;15%</m:t>
                </m:r>
                <m:ctrlPr>
                  <w:rPr>
                    <w:rStyle w:val="lev"/>
                    <w:rFonts w:ascii="Cambria Math" w:hAnsi="Cambria Math"/>
                    <w:b w:val="0"/>
                    <w:bCs w:val="0"/>
                    <w:i/>
                  </w:rPr>
                </m:ctrlPr>
              </m:e>
              <m:e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&lt;0.3s</m:t>
                </m:r>
                <m:ctrlPr>
                  <w:rPr>
                    <w:rStyle w:val="lev"/>
                    <w:rFonts w:ascii="Cambria Math" w:eastAsia="Cambria Math" w:hAnsi="Cambria Math" w:cs="Cambria Math"/>
                    <w:b w:val="0"/>
                    <w:bCs w:val="0"/>
                    <w:i/>
                  </w:rPr>
                </m:ctrlPr>
              </m:e>
              <m:e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Style w:val="lev"/>
                    <w:rFonts w:ascii="Cambria Math" w:hAnsi="Cambria Math"/>
                  </w:rPr>
                  <m:t>la plus petite possible</m:t>
                </m:r>
                <m:ctrlPr>
                  <w:rPr>
                    <w:rStyle w:val="lev"/>
                    <w:rFonts w:ascii="Cambria Math" w:hAnsi="Cambria Math"/>
                    <w:b w:val="0"/>
                    <w:bCs w:val="0"/>
                    <w:i/>
                  </w:rPr>
                </m:ctrlPr>
              </m:e>
            </m:eqArr>
          </m:e>
        </m:d>
      </m:oMath>
    </w:p>
    <w:p w14:paraId="76B7E952" w14:textId="77777777" w:rsidR="008315FB" w:rsidRDefault="008315FB" w:rsidP="008315FB">
      <w:pPr>
        <w:pStyle w:val="Titre1"/>
        <w:numPr>
          <w:ilvl w:val="0"/>
          <w:numId w:val="2"/>
        </w:numPr>
        <w:tabs>
          <w:tab w:val="clear" w:pos="360"/>
        </w:tabs>
        <w:ind w:left="432" w:hanging="432"/>
      </w:pPr>
      <w:bookmarkStart w:id="1" w:name="_Toc133961478"/>
      <w:bookmarkStart w:id="2" w:name="_Toc134049646"/>
      <w:r>
        <w:t>But de la manipulation</w:t>
      </w:r>
      <w:bookmarkEnd w:id="1"/>
      <w:bookmarkEnd w:id="2"/>
    </w:p>
    <w:p w14:paraId="087EE6D4" w14:textId="77777777" w:rsidR="008315FB" w:rsidRDefault="008315FB" w:rsidP="008315FB">
      <w:r w:rsidRPr="002C3981">
        <w:t>L’objectif de cette manipulation de Travaux Pratiques est d’analyser th</w:t>
      </w:r>
      <w:r>
        <w:t>é</w:t>
      </w:r>
      <w:r w:rsidRPr="002C3981">
        <w:t>oriquement et par l’exp</w:t>
      </w:r>
      <w:r>
        <w:t>é</w:t>
      </w:r>
      <w:r w:rsidRPr="002C3981">
        <w:t>rimentation les propri</w:t>
      </w:r>
      <w:r>
        <w:t>é</w:t>
      </w:r>
      <w:r w:rsidRPr="002C3981">
        <w:t>t</w:t>
      </w:r>
      <w:r>
        <w:t>é</w:t>
      </w:r>
      <w:r w:rsidRPr="002C3981">
        <w:t>s d’une boucle d’asservissement de position r</w:t>
      </w:r>
      <w:r>
        <w:t>é</w:t>
      </w:r>
      <w:r w:rsidRPr="002C3981">
        <w:t>alis</w:t>
      </w:r>
      <w:r>
        <w:t>é</w:t>
      </w:r>
      <w:r w:rsidRPr="002C3981">
        <w:t>e sur un proc</w:t>
      </w:r>
      <w:r>
        <w:t>é</w:t>
      </w:r>
      <w:r w:rsidRPr="002C3981">
        <w:t>d</w:t>
      </w:r>
      <w:r>
        <w:t>é</w:t>
      </w:r>
      <w:r w:rsidRPr="002C3981">
        <w:t xml:space="preserve"> </w:t>
      </w:r>
      <w:r>
        <w:t>é</w:t>
      </w:r>
      <w:r w:rsidRPr="002C3981">
        <w:t>lectrom</w:t>
      </w:r>
      <w:r>
        <w:t>é</w:t>
      </w:r>
      <w:r w:rsidRPr="002C3981">
        <w:t>canique.</w:t>
      </w:r>
    </w:p>
    <w:p w14:paraId="076A0632" w14:textId="77777777" w:rsidR="008315FB" w:rsidRDefault="008315FB" w:rsidP="008315FB">
      <w:pPr>
        <w:pStyle w:val="Titre1"/>
        <w:numPr>
          <w:ilvl w:val="0"/>
          <w:numId w:val="2"/>
        </w:numPr>
        <w:tabs>
          <w:tab w:val="clear" w:pos="360"/>
        </w:tabs>
        <w:ind w:left="432" w:hanging="432"/>
      </w:pPr>
      <w:bookmarkStart w:id="3" w:name="_Toc133961479"/>
      <w:bookmarkStart w:id="4" w:name="_Toc134049647"/>
      <w:r>
        <w:t>Description du matériel</w:t>
      </w:r>
      <w:bookmarkEnd w:id="3"/>
      <w:bookmarkEnd w:id="4"/>
    </w:p>
    <w:p w14:paraId="097C61F7" w14:textId="77777777" w:rsidR="008315FB" w:rsidRDefault="008315FB" w:rsidP="008315FB">
      <w:pPr>
        <w:pStyle w:val="Titre2"/>
        <w:numPr>
          <w:ilvl w:val="1"/>
          <w:numId w:val="2"/>
        </w:numPr>
        <w:tabs>
          <w:tab w:val="clear" w:pos="720"/>
        </w:tabs>
        <w:ind w:left="576" w:hanging="576"/>
      </w:pPr>
      <w:bookmarkStart w:id="5" w:name="_Toc133961480"/>
      <w:bookmarkStart w:id="6" w:name="_Toc134049648"/>
      <w:r w:rsidRPr="002C3981">
        <w:t>Mat</w:t>
      </w:r>
      <w:r>
        <w:t>é</w:t>
      </w:r>
      <w:r w:rsidRPr="002C3981">
        <w:t>riel utilis</w:t>
      </w:r>
      <w:r>
        <w:t>é</w:t>
      </w:r>
      <w:r w:rsidRPr="002C3981">
        <w:t xml:space="preserve"> – Principe de l’asservissement</w:t>
      </w:r>
      <w:bookmarkEnd w:id="5"/>
      <w:bookmarkEnd w:id="6"/>
    </w:p>
    <w:p w14:paraId="03C7043F" w14:textId="77777777" w:rsidR="008315FB" w:rsidRDefault="008315FB" w:rsidP="008315FB">
      <w:r w:rsidRPr="002C3981">
        <w:t>La platine didactique utilis</w:t>
      </w:r>
      <w:r>
        <w:t>é</w:t>
      </w:r>
      <w:r w:rsidRPr="002C3981">
        <w:t>e est constitu</w:t>
      </w:r>
      <w:r>
        <w:t>é</w:t>
      </w:r>
      <w:r w:rsidRPr="002C3981">
        <w:t xml:space="preserve">e des </w:t>
      </w:r>
      <w:r>
        <w:t>é</w:t>
      </w:r>
      <w:r w:rsidRPr="002C3981">
        <w:t>l</w:t>
      </w:r>
      <w:r>
        <w:t>é</w:t>
      </w:r>
      <w:r w:rsidRPr="002C3981">
        <w:t xml:space="preserve">ments suivants : </w:t>
      </w:r>
    </w:p>
    <w:p w14:paraId="04FA8B41" w14:textId="1BD198CC" w:rsidR="008315FB" w:rsidRDefault="00AB5E41" w:rsidP="008315FB">
      <w:pPr>
        <w:pStyle w:val="Paragraphedeliste"/>
        <w:numPr>
          <w:ilvl w:val="0"/>
          <w:numId w:val="7"/>
        </w:numPr>
      </w:pPr>
      <w:r w:rsidRPr="002C3981">
        <w:t>Un</w:t>
      </w:r>
      <w:r w:rsidR="008315FB" w:rsidRPr="002C3981">
        <w:t xml:space="preserve"> moteur </w:t>
      </w:r>
      <w:r w:rsidR="008315FB">
        <w:t>à</w:t>
      </w:r>
      <w:r w:rsidR="008315FB" w:rsidRPr="002C3981">
        <w:t xml:space="preserve"> courant continu, dont l’axe tourne dans le sens direct ou horaire selon que la tension d’induit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315FB" w:rsidRPr="002C3981">
        <w:t xml:space="preserve"> est positive ou n</w:t>
      </w:r>
      <w:r w:rsidR="008315FB">
        <w:t>é</w:t>
      </w:r>
      <w:r w:rsidR="008315FB" w:rsidRPr="002C3981">
        <w:t>gative, respectivement ; la position de l’axe de ce moteur est rep</w:t>
      </w:r>
      <w:r w:rsidR="008315FB">
        <w:t>é</w:t>
      </w:r>
      <w:r w:rsidR="008315FB" w:rsidRPr="002C3981">
        <w:t>r</w:t>
      </w:r>
      <w:r w:rsidR="008315FB">
        <w:t>é</w:t>
      </w:r>
      <w:r w:rsidR="008315FB" w:rsidRPr="002C3981">
        <w:t xml:space="preserve">e par la variable </w:t>
      </w:r>
      <m:oMath>
        <m:sSub>
          <m:sSubPr>
            <m:ctrlPr>
              <w:rPr>
                <w:rFonts w:ascii="Cambria Math" w:hAnsi="Cambria Math" w:cs="Segoe UI Symbol"/>
                <w:i/>
              </w:rPr>
            </m:ctrlPr>
          </m:sSubPr>
          <m:e>
            <m:r>
              <w:rPr>
                <w:rFonts w:ascii="Cambria Math" w:hAnsi="Cambria Math" w:cs="Segoe UI Symbol"/>
              </w:rPr>
              <m:t>θ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315FB" w:rsidRPr="002C3981">
        <w:t xml:space="preserve"> ; cet </w:t>
      </w:r>
      <w:r w:rsidR="008315FB">
        <w:t>é</w:t>
      </w:r>
      <w:r w:rsidR="008315FB" w:rsidRPr="002C3981">
        <w:t>l</w:t>
      </w:r>
      <w:r w:rsidR="008315FB" w:rsidRPr="008315FB">
        <w:rPr>
          <w:rFonts w:ascii="Mongolian Baiti" w:hAnsi="Mongolian Baiti" w:cs="Mongolian Baiti"/>
        </w:rPr>
        <w:t>é</w:t>
      </w:r>
      <w:r w:rsidR="008315FB" w:rsidRPr="002C3981">
        <w:t>ment est coupl</w:t>
      </w:r>
      <w:r w:rsidR="008315FB" w:rsidRPr="008315FB">
        <w:rPr>
          <w:rFonts w:ascii="Mongolian Baiti" w:hAnsi="Mongolian Baiti" w:cs="Mongolian Baiti"/>
        </w:rPr>
        <w:t>é</w:t>
      </w:r>
      <w:r w:rsidR="008315FB" w:rsidRPr="002C3981">
        <w:t xml:space="preserve"> </w:t>
      </w:r>
      <w:r w:rsidR="008315FB">
        <w:t>à</w:t>
      </w:r>
      <w:r w:rsidR="008315FB" w:rsidRPr="002C3981">
        <w:t xml:space="preserve"> un syst</w:t>
      </w:r>
      <w:r w:rsidR="008315FB">
        <w:t>è</w:t>
      </w:r>
      <w:r w:rsidR="008315FB" w:rsidRPr="002C3981">
        <w:t xml:space="preserve">me de freinage </w:t>
      </w:r>
      <w:r w:rsidR="008315FB">
        <w:t>à</w:t>
      </w:r>
      <w:r w:rsidR="008315FB" w:rsidRPr="002C3981">
        <w:t xml:space="preserve"> courants de Foucault non utili</w:t>
      </w:r>
      <w:r w:rsidR="008315FB">
        <w:t>sé</w:t>
      </w:r>
      <w:r w:rsidR="008315FB" w:rsidRPr="002C3981">
        <w:t xml:space="preserve"> ici ;</w:t>
      </w:r>
    </w:p>
    <w:p w14:paraId="1ABCF017" w14:textId="6332318B" w:rsidR="008315FB" w:rsidRDefault="00AB5E41" w:rsidP="008315FB">
      <w:pPr>
        <w:pStyle w:val="Paragraphedeliste"/>
        <w:numPr>
          <w:ilvl w:val="0"/>
          <w:numId w:val="7"/>
        </w:numPr>
      </w:pPr>
      <w:r w:rsidRPr="002C3981">
        <w:t>Un</w:t>
      </w:r>
      <w:r w:rsidR="008315FB" w:rsidRPr="002C3981">
        <w:t xml:space="preserve"> r</w:t>
      </w:r>
      <w:r w:rsidR="008315FB">
        <w:t>é</w:t>
      </w:r>
      <w:r w:rsidR="008315FB" w:rsidRPr="002C3981">
        <w:t xml:space="preserve">ducteur de vitesse reliant l’axe du moteur </w:t>
      </w:r>
      <w:r w:rsidR="008315FB">
        <w:t>à</w:t>
      </w:r>
      <w:r w:rsidR="008315FB" w:rsidRPr="002C3981">
        <w:t xml:space="preserve"> un axe secondaire dont la position est rep</w:t>
      </w:r>
      <w:r w:rsidR="008315FB">
        <w:t>é</w:t>
      </w:r>
      <w:r w:rsidR="008315FB" w:rsidRPr="002C3981">
        <w:t>r</w:t>
      </w:r>
      <w:r w:rsidR="008315FB">
        <w:t>é</w:t>
      </w:r>
      <w:r w:rsidR="008315FB" w:rsidRPr="002C3981">
        <w:t xml:space="preserve">e par la variable </w:t>
      </w:r>
      <m:oMath>
        <m:sSub>
          <m:sSubPr>
            <m:ctrlPr>
              <w:rPr>
                <w:rFonts w:ascii="Cambria Math" w:hAnsi="Cambria Math" w:cs="Segoe UI Symbol"/>
                <w:i/>
              </w:rPr>
            </m:ctrlPr>
          </m:sSubPr>
          <m:e>
            <m:r>
              <w:rPr>
                <w:rFonts w:ascii="Cambria Math" w:hAnsi="Cambria Math" w:cs="Segoe UI Symbol"/>
              </w:rPr>
              <m:t>θ</m:t>
            </m:r>
          </m:e>
          <m:sub>
            <m:r>
              <w:rPr>
                <w:rFonts w:ascii="Cambria Math" w:hAnsi="Cambria Math" w:cs="Segoe UI Symbol"/>
              </w:rPr>
              <m:t>s</m:t>
            </m:r>
          </m:sub>
        </m:sSub>
      </m:oMath>
      <w:r w:rsidR="008315FB" w:rsidRPr="002C3981">
        <w:t xml:space="preserve"> ;</w:t>
      </w:r>
    </w:p>
    <w:p w14:paraId="5D537407" w14:textId="75A2A534" w:rsidR="008315FB" w:rsidRDefault="00AB5E41" w:rsidP="008315FB">
      <w:pPr>
        <w:pStyle w:val="Paragraphedeliste"/>
        <w:numPr>
          <w:ilvl w:val="0"/>
          <w:numId w:val="7"/>
        </w:numPr>
      </w:pPr>
      <w:r w:rsidRPr="002C3981">
        <w:t>Un</w:t>
      </w:r>
      <w:r w:rsidR="008315FB" w:rsidRPr="002C3981">
        <w:t xml:space="preserve"> potentiom</w:t>
      </w:r>
      <w:r w:rsidR="008315FB">
        <w:t>è</w:t>
      </w:r>
      <w:r w:rsidR="008315FB" w:rsidRPr="002C3981">
        <w:t xml:space="preserve">tre dit de sortie, permettant de convertir la position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315FB" w:rsidRPr="002C3981">
        <w:t xml:space="preserve"> en une tension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315FB" w:rsidRPr="002C3981">
        <w:t xml:space="preserve"> ;</w:t>
      </w:r>
    </w:p>
    <w:p w14:paraId="659709EE" w14:textId="13A0B255" w:rsidR="008315FB" w:rsidRDefault="00AB5E41" w:rsidP="008315FB">
      <w:pPr>
        <w:pStyle w:val="Paragraphedeliste"/>
        <w:numPr>
          <w:ilvl w:val="0"/>
          <w:numId w:val="7"/>
        </w:numPr>
      </w:pPr>
      <w:r w:rsidRPr="002C3981">
        <w:t>Une</w:t>
      </w:r>
      <w:r w:rsidR="008315FB" w:rsidRPr="002C3981">
        <w:t xml:space="preserve"> g</w:t>
      </w:r>
      <w:r w:rsidR="008315FB">
        <w:t>é</w:t>
      </w:r>
      <w:r w:rsidR="008315FB" w:rsidRPr="002C3981">
        <w:t>n</w:t>
      </w:r>
      <w:r w:rsidR="008315FB">
        <w:t>é</w:t>
      </w:r>
      <w:r w:rsidR="008315FB" w:rsidRPr="002C3981">
        <w:t>ratrice tachym</w:t>
      </w:r>
      <w:r w:rsidR="008315FB">
        <w:t>é</w:t>
      </w:r>
      <w:r w:rsidR="008315FB" w:rsidRPr="002C3981">
        <w:t>trique, qui d</w:t>
      </w:r>
      <w:r w:rsidR="008315FB">
        <w:t>é</w:t>
      </w:r>
      <w:r w:rsidR="008315FB" w:rsidRPr="002C3981">
        <w:t xml:space="preserve">livre une tension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8315FB" w:rsidRPr="002C3981">
        <w:t xml:space="preserve"> fonction de la vitesse angulaire</w:t>
      </w:r>
      <w:r w:rsidR="008315F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315FB" w:rsidRPr="002C3981">
        <w:t xml:space="preserve"> de l</w:t>
      </w:r>
      <w:r w:rsidR="008315FB" w:rsidRPr="008315FB">
        <w:rPr>
          <w:rFonts w:ascii="Mongolian Baiti" w:hAnsi="Mongolian Baiti" w:cs="Mongolian Baiti"/>
        </w:rPr>
        <w:t>’</w:t>
      </w:r>
      <w:r w:rsidR="008315FB" w:rsidRPr="002C3981">
        <w:t>axe du moteur ;</w:t>
      </w:r>
    </w:p>
    <w:p w14:paraId="6E64E40C" w14:textId="1306F852" w:rsidR="008315FB" w:rsidRDefault="00AB5E41" w:rsidP="008315FB">
      <w:pPr>
        <w:pStyle w:val="Paragraphedeliste"/>
        <w:numPr>
          <w:ilvl w:val="0"/>
          <w:numId w:val="7"/>
        </w:numPr>
      </w:pPr>
      <w:r w:rsidRPr="002C3981">
        <w:t>Un</w:t>
      </w:r>
      <w:r w:rsidR="008315FB" w:rsidRPr="002C3981">
        <w:t xml:space="preserve"> potentiom</w:t>
      </w:r>
      <w:r w:rsidR="008315FB">
        <w:t>è</w:t>
      </w:r>
      <w:r w:rsidR="008315FB" w:rsidRPr="002C3981">
        <w:t>tre dit d’entr</w:t>
      </w:r>
      <w:r w:rsidR="008315FB">
        <w:t>é</w:t>
      </w:r>
      <w:r w:rsidR="008315FB" w:rsidRPr="002C3981">
        <w:t>e, d</w:t>
      </w:r>
      <w:r w:rsidR="008315FB">
        <w:t>é</w:t>
      </w:r>
      <w:r w:rsidR="008315FB" w:rsidRPr="002C3981">
        <w:t>solidaris</w:t>
      </w:r>
      <w:r w:rsidR="008315FB">
        <w:t>é</w:t>
      </w:r>
      <w:r w:rsidR="008315FB" w:rsidRPr="002C3981">
        <w:t xml:space="preserve"> de cet ensemble </w:t>
      </w:r>
      <w:r w:rsidR="008315FB">
        <w:t>é</w:t>
      </w:r>
      <w:r w:rsidR="008315FB" w:rsidRPr="002C3981">
        <w:t>lectrom</w:t>
      </w:r>
      <w:r w:rsidR="008315FB">
        <w:t>é</w:t>
      </w:r>
      <w:r w:rsidR="008315FB" w:rsidRPr="002C3981">
        <w:t xml:space="preserve">canique, permettant de convertir une position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8315FB" w:rsidRPr="002C3981">
        <w:t xml:space="preserve"> en une tension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8315FB" w:rsidRPr="002C3981">
        <w:t xml:space="preserve"> ; </w:t>
      </w:r>
    </w:p>
    <w:p w14:paraId="2F8D927A" w14:textId="191242FE" w:rsidR="008315FB" w:rsidRDefault="00AB5E41" w:rsidP="008315FB">
      <w:pPr>
        <w:pStyle w:val="Paragraphedeliste"/>
        <w:numPr>
          <w:ilvl w:val="0"/>
          <w:numId w:val="7"/>
        </w:numPr>
      </w:pPr>
      <w:r w:rsidRPr="002C3981">
        <w:t>Un</w:t>
      </w:r>
      <w:r w:rsidR="008315FB" w:rsidRPr="002C3981">
        <w:t xml:space="preserve"> tachym</w:t>
      </w:r>
      <w:r w:rsidR="008315FB">
        <w:t>è</w:t>
      </w:r>
      <w:r w:rsidR="008315FB" w:rsidRPr="002C3981">
        <w:t>tre digital, permettant de lire la vitesse angulaire de l’axe secondaire exprim</w:t>
      </w:r>
      <w:r w:rsidR="008315FB">
        <w:t>é</w:t>
      </w:r>
      <w:r w:rsidR="008315FB" w:rsidRPr="002C3981">
        <w:t>e en tours par minute. Ainsi, par l’interm</w:t>
      </w:r>
      <w:r w:rsidR="008315FB">
        <w:t>é</w:t>
      </w:r>
      <w:r w:rsidR="008315FB" w:rsidRPr="002C3981">
        <w:t>diaire de platines d</w:t>
      </w:r>
      <w:r w:rsidR="008315FB">
        <w:t>é</w:t>
      </w:r>
      <w:r w:rsidR="008315FB" w:rsidRPr="002C3981">
        <w:t>di</w:t>
      </w:r>
      <w:r w:rsidR="008315FB">
        <w:t>é</w:t>
      </w:r>
      <w:r w:rsidR="008315FB" w:rsidRPr="002C3981">
        <w:t xml:space="preserve">es </w:t>
      </w:r>
      <w:r w:rsidR="008315FB">
        <w:t>à</w:t>
      </w:r>
      <w:r w:rsidR="008315FB" w:rsidRPr="002C3981">
        <w:t xml:space="preserve"> base d’amplificateurs op</w:t>
      </w:r>
      <w:r w:rsidR="008315FB">
        <w:t>é</w:t>
      </w:r>
      <w:r w:rsidR="008315FB" w:rsidRPr="002C3981">
        <w:t>rationnels, il est imm</w:t>
      </w:r>
      <w:r w:rsidR="008315FB">
        <w:t>é</w:t>
      </w:r>
      <w:r w:rsidR="008315FB" w:rsidRPr="002C3981">
        <w:t>diatement possible de r</w:t>
      </w:r>
      <w:r w:rsidR="008315FB">
        <w:t>é</w:t>
      </w:r>
      <w:r w:rsidR="008315FB" w:rsidRPr="002C3981">
        <w:t>aliser un asservissement de la position</w:t>
      </w:r>
      <w:r w:rsidR="008315F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315FB" w:rsidRPr="002C3981">
        <w:t xml:space="preserve"> </w:t>
      </w:r>
      <w:r w:rsidR="008315FB">
        <w:t>à</w:t>
      </w:r>
      <w:r w:rsidR="008315FB" w:rsidRPr="002C3981">
        <w:t xml:space="preserve"> une valeur de r</w:t>
      </w:r>
      <w:r w:rsidR="008315FB" w:rsidRPr="008315FB">
        <w:rPr>
          <w:rFonts w:ascii="Mongolian Baiti" w:hAnsi="Mongolian Baiti" w:cs="Mongolian Baiti"/>
        </w:rPr>
        <w:t>é</w:t>
      </w:r>
      <w:r w:rsidR="008315FB" w:rsidRPr="002C3981">
        <w:t>f</w:t>
      </w:r>
      <w:r w:rsidR="008315FB" w:rsidRPr="008315FB">
        <w:rPr>
          <w:rFonts w:ascii="Mongolian Baiti" w:hAnsi="Mongolian Baiti" w:cs="Mongolian Baiti"/>
        </w:rPr>
        <w:t>é</w:t>
      </w:r>
      <w:r w:rsidR="008315FB" w:rsidRPr="002C3981">
        <w:t>rence</w:t>
      </w:r>
      <w:r w:rsidR="008315F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8315FB" w:rsidRPr="002C3981">
        <w:t>, cf. par exemple la configuration report</w:t>
      </w:r>
      <w:proofErr w:type="spellStart"/>
      <w:r w:rsidR="008315FB">
        <w:t>é</w:t>
      </w:r>
      <w:r w:rsidR="008315FB" w:rsidRPr="002C3981">
        <w:t>e</w:t>
      </w:r>
      <w:proofErr w:type="spellEnd"/>
      <w:r w:rsidR="008315FB" w:rsidRPr="002C3981">
        <w:t xml:space="preserve"> sur la</w:t>
      </w:r>
      <w:r w:rsidR="008315FB">
        <w:t xml:space="preserve"> </w:t>
      </w:r>
      <w:r w:rsidR="008315FB">
        <w:fldChar w:fldCharType="begin"/>
      </w:r>
      <w:r w:rsidR="008315FB">
        <w:instrText xml:space="preserve"> REF _Ref133797617 \h  \* MERGEFORMAT </w:instrText>
      </w:r>
      <w:r w:rsidR="008315FB">
        <w:fldChar w:fldCharType="separate"/>
      </w:r>
      <w:r w:rsidR="001E4DDD" w:rsidRPr="00A71D97">
        <w:t xml:space="preserve">Figure </w:t>
      </w:r>
      <w:r w:rsidR="001E4DDD">
        <w:rPr>
          <w:noProof/>
        </w:rPr>
        <w:t>1</w:t>
      </w:r>
      <w:r w:rsidR="008315FB">
        <w:fldChar w:fldCharType="end"/>
      </w:r>
      <w:r w:rsidR="008315FB" w:rsidRPr="002C3981">
        <w:t>.</w:t>
      </w:r>
    </w:p>
    <w:p w14:paraId="65391E5F" w14:textId="77777777" w:rsidR="008315FB" w:rsidRDefault="008315FB" w:rsidP="008315FB">
      <w:pPr>
        <w:keepNext/>
        <w:jc w:val="center"/>
      </w:pPr>
      <w:r w:rsidRPr="00A71D97">
        <w:rPr>
          <w:noProof/>
        </w:rPr>
        <w:drawing>
          <wp:inline distT="0" distB="0" distL="0" distR="0" wp14:anchorId="1CA75378" wp14:editId="12513512">
            <wp:extent cx="3490331" cy="1768371"/>
            <wp:effectExtent l="0" t="0" r="0" b="3810"/>
            <wp:docPr id="6" name="Image 6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4899" cy="17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0A5C" w14:textId="2A5CE119" w:rsidR="008315FB" w:rsidRPr="00A71D97" w:rsidRDefault="008315FB" w:rsidP="008315FB">
      <w:pPr>
        <w:pStyle w:val="Lgende"/>
      </w:pPr>
      <w:bookmarkStart w:id="7" w:name="_Ref133797617"/>
      <w:r w:rsidRPr="00A71D97">
        <w:t xml:space="preserve">Figure </w:t>
      </w:r>
      <w:r>
        <w:fldChar w:fldCharType="begin"/>
      </w:r>
      <w:r w:rsidRPr="00A71D97">
        <w:instrText xml:space="preserve"> SEQ Figure \* ARABIC </w:instrText>
      </w:r>
      <w:r>
        <w:fldChar w:fldCharType="separate"/>
      </w:r>
      <w:r w:rsidR="001E4DDD">
        <w:rPr>
          <w:noProof/>
        </w:rPr>
        <w:t>1</w:t>
      </w:r>
      <w:r>
        <w:fldChar w:fldCharType="end"/>
      </w:r>
      <w:bookmarkEnd w:id="7"/>
      <w:r w:rsidRPr="00A71D97">
        <w:t xml:space="preserve"> - Schéma de principe d’un asservissement de position réalisé autour du procédé électromécanique</w:t>
      </w:r>
    </w:p>
    <w:p w14:paraId="024D6230" w14:textId="77777777" w:rsidR="008315FB" w:rsidRDefault="008315FB" w:rsidP="008315FB">
      <w:pPr>
        <w:pStyle w:val="Titre2"/>
        <w:numPr>
          <w:ilvl w:val="1"/>
          <w:numId w:val="2"/>
        </w:numPr>
        <w:tabs>
          <w:tab w:val="clear" w:pos="720"/>
        </w:tabs>
        <w:ind w:left="576" w:hanging="576"/>
      </w:pPr>
      <w:bookmarkStart w:id="8" w:name="_Toc133961481"/>
      <w:bookmarkStart w:id="9" w:name="_Toc134049649"/>
      <w:r w:rsidRPr="00A71D97">
        <w:t>Mod</w:t>
      </w:r>
      <w:r>
        <w:t>é</w:t>
      </w:r>
      <w:r w:rsidRPr="00A71D97">
        <w:t xml:space="preserve">lisation des </w:t>
      </w:r>
      <w:r>
        <w:t>é</w:t>
      </w:r>
      <w:r w:rsidRPr="00A71D97">
        <w:t>l</w:t>
      </w:r>
      <w:r>
        <w:t>é</w:t>
      </w:r>
      <w:r w:rsidRPr="00A71D97">
        <w:t>ments constitutifs de la maquette</w:t>
      </w:r>
      <w:bookmarkEnd w:id="8"/>
      <w:bookmarkEnd w:id="9"/>
    </w:p>
    <w:p w14:paraId="6DBC7B17" w14:textId="77777777" w:rsidR="008315FB" w:rsidRDefault="008315FB" w:rsidP="00AB5E41">
      <w:r w:rsidRPr="00A71D97">
        <w:t>On admet que les potentiom</w:t>
      </w:r>
      <w:r>
        <w:t>è</w:t>
      </w:r>
      <w:r w:rsidRPr="00A71D97">
        <w:t>tres d’entr</w:t>
      </w:r>
      <w:r>
        <w:t>é</w:t>
      </w:r>
      <w:r w:rsidRPr="00A71D97">
        <w:t xml:space="preserve">e et de sortie sont des </w:t>
      </w:r>
      <w:r>
        <w:t>é</w:t>
      </w:r>
      <w:r w:rsidRPr="00A71D97">
        <w:t>l</w:t>
      </w:r>
      <w:r>
        <w:t>é</w:t>
      </w:r>
      <w:r w:rsidRPr="00A71D97">
        <w:t>ments instanta</w:t>
      </w:r>
      <w:r>
        <w:t>né</w:t>
      </w:r>
      <w:r w:rsidRPr="00A71D97">
        <w:t>s, et que leur fonctionnement est lin</w:t>
      </w:r>
      <w:r>
        <w:t>é</w:t>
      </w:r>
      <w:r w:rsidRPr="00A71D97">
        <w:t xml:space="preserve">aire. Ils peuvent alors </w:t>
      </w:r>
      <w:r>
        <w:t>ê</w:t>
      </w:r>
      <w:r w:rsidRPr="00A71D97">
        <w:t>tre repr</w:t>
      </w:r>
      <w:r>
        <w:t>é</w:t>
      </w:r>
      <w:r w:rsidRPr="00A71D97">
        <w:t>sent</w:t>
      </w:r>
      <w:r>
        <w:t>é</w:t>
      </w:r>
      <w:r w:rsidRPr="00A71D97">
        <w:t xml:space="preserve">s par des gains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A71D97"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A71D97">
        <w:t xml:space="preserve"> tels que</w:t>
      </w:r>
    </w:p>
    <w:p w14:paraId="72CB0F46" w14:textId="77777777" w:rsidR="008315FB" w:rsidRDefault="001E4DDD" w:rsidP="00AB5E41">
      <w:pPr>
        <w:jc w:val="center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: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8315FB" w:rsidRPr="00A71D97">
        <w:t xml:space="preserve"> </w:t>
      </w:r>
      <w:proofErr w:type="gramStart"/>
      <w:r w:rsidR="008315FB" w:rsidRPr="00A71D97">
        <w:t>et</w:t>
      </w:r>
      <w:proofErr w:type="gramEnd"/>
      <w:r w:rsidR="008315FB" w:rsidRPr="00A71D9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2C1F0434" w14:textId="77777777" w:rsidR="008315FB" w:rsidRPr="00A71D97" w:rsidRDefault="008315FB" w:rsidP="008315FB">
      <w:r w:rsidRPr="00A71D97">
        <w:lastRenderedPageBreak/>
        <w:t>En premi</w:t>
      </w:r>
      <w:r>
        <w:t>è</w:t>
      </w:r>
      <w:r w:rsidRPr="00A71D97">
        <w:t>re approximation, la g</w:t>
      </w:r>
      <w:r>
        <w:t>é</w:t>
      </w:r>
      <w:r w:rsidRPr="00A71D97">
        <w:t>n</w:t>
      </w:r>
      <w:r>
        <w:t>é</w:t>
      </w:r>
      <w:r w:rsidRPr="00A71D97">
        <w:t>ratrice tachym</w:t>
      </w:r>
      <w:r>
        <w:t>é</w:t>
      </w:r>
      <w:r w:rsidRPr="00A71D97">
        <w:t>trique est suppos</w:t>
      </w:r>
      <w:r>
        <w:t>é</w:t>
      </w:r>
      <w:r w:rsidRPr="00A71D97">
        <w:t>e d</w:t>
      </w:r>
      <w:r>
        <w:t>é</w:t>
      </w:r>
      <w:r w:rsidRPr="00A71D97">
        <w:t>livrer une tension image instantan</w:t>
      </w:r>
      <w:r>
        <w:t>é</w:t>
      </w:r>
      <w:r w:rsidRPr="00A71D97">
        <w:t xml:space="preserve">e de la vitesse de l’axe moteur et proportionnelle </w:t>
      </w:r>
      <w:r>
        <w:t>à</w:t>
      </w:r>
      <w:r w:rsidRPr="00A71D97">
        <w:t xml:space="preserve"> celle-ci. Elle est donc mod</w:t>
      </w:r>
      <w:r>
        <w:t>é</w:t>
      </w:r>
      <w:r w:rsidRPr="00A71D97">
        <w:t xml:space="preserve">lisable par un gain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A71D97">
        <w:t xml:space="preserve"> tel que</w:t>
      </w:r>
    </w:p>
    <w:p w14:paraId="3CF1064C" w14:textId="77777777" w:rsidR="008315FB" w:rsidRDefault="001E4DDD" w:rsidP="008315FB">
      <w:pPr>
        <w:pStyle w:val="Firstparagraph"/>
        <w:jc w:val="center"/>
        <w:rPr>
          <w:lang w:val="fr-FR"/>
        </w:rPr>
      </w:pP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2</m:t>
            </m:r>
          </m:e>
        </m:d>
        <m:r>
          <w:rPr>
            <w:rFonts w:ascii="Cambria Math" w:hAnsi="Cambria Math"/>
            <w:lang w:val="fr-FR"/>
          </w:rPr>
          <m:t xml:space="preserve"> :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g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g</m:t>
            </m:r>
          </m:sub>
        </m:sSub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ω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</m:oMath>
      <w:r w:rsidR="008315FB" w:rsidRPr="00A71D97">
        <w:rPr>
          <w:lang w:val="fr-FR"/>
        </w:rPr>
        <w:t>, avec</w:t>
      </w:r>
      <w:r w:rsidR="008315FB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ω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(t)</m:t>
        </m:r>
      </m:oMath>
      <w:r w:rsidR="008315FB">
        <w:rPr>
          <w:lang w:val="fr-FR"/>
        </w:rPr>
        <w:t>.</w:t>
      </w:r>
    </w:p>
    <w:p w14:paraId="513E4598" w14:textId="77777777" w:rsidR="008315FB" w:rsidRDefault="008315FB" w:rsidP="008315FB">
      <w:r w:rsidRPr="00A71D97">
        <w:t>Une mod</w:t>
      </w:r>
      <w:r>
        <w:t>é</w:t>
      </w:r>
      <w:r w:rsidRPr="00A71D97">
        <w:t>lisation de l’ensemble moteur-r</w:t>
      </w:r>
      <w:r>
        <w:t>é</w:t>
      </w:r>
      <w:r w:rsidRPr="00A71D97">
        <w:t xml:space="preserve">ducteur peut </w:t>
      </w:r>
      <w:r>
        <w:t>ê</w:t>
      </w:r>
      <w:r w:rsidRPr="00A71D97">
        <w:t>tre obtenue au moyen des consid</w:t>
      </w:r>
      <w:r>
        <w:t>é</w:t>
      </w:r>
      <w:r w:rsidRPr="00A71D97">
        <w:t>rations suivantes :</w:t>
      </w:r>
      <w:r>
        <w:t xml:space="preserve"> </w:t>
      </w:r>
    </w:p>
    <w:p w14:paraId="5D00BD5F" w14:textId="00CCFFEF" w:rsidR="008315FB" w:rsidRDefault="00961C22" w:rsidP="00AB5E41">
      <w:pPr>
        <w:pStyle w:val="Paragraphedeliste"/>
        <w:numPr>
          <w:ilvl w:val="0"/>
          <w:numId w:val="13"/>
        </w:numPr>
        <w:spacing w:after="0" w:line="312" w:lineRule="auto"/>
        <w:jc w:val="both"/>
      </w:pPr>
      <w:r w:rsidRPr="00A71D97">
        <w:t>L’application</w:t>
      </w:r>
      <w:r w:rsidR="008315FB" w:rsidRPr="00A71D97">
        <w:t xml:space="preserve"> d’une tension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315FB" w:rsidRPr="00A71D97">
        <w:t xml:space="preserve"> entraine l’</w:t>
      </w:r>
      <w:r w:rsidR="008315FB">
        <w:t>é</w:t>
      </w:r>
      <w:r w:rsidR="008315FB" w:rsidRPr="00A71D97">
        <w:t xml:space="preserve">volution de la vitesse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315FB">
        <w:t xml:space="preserve"> </w:t>
      </w:r>
      <w:r w:rsidR="008315FB" w:rsidRPr="00A71D97">
        <w:t>de l</w:t>
      </w:r>
      <w:r w:rsidR="008315FB" w:rsidRPr="00AB5E41">
        <w:rPr>
          <w:rFonts w:ascii="Mongolian Baiti" w:hAnsi="Mongolian Baiti" w:cs="Mongolian Baiti"/>
        </w:rPr>
        <w:t>’</w:t>
      </w:r>
      <w:r w:rsidR="008315FB" w:rsidRPr="00A71D97">
        <w:t xml:space="preserve">axe moteur. Celle-ci peut </w:t>
      </w:r>
      <w:r w:rsidR="008315FB">
        <w:t>ê</w:t>
      </w:r>
      <w:r w:rsidR="008315FB" w:rsidRPr="00A71D97">
        <w:t>tre d</w:t>
      </w:r>
      <w:r w:rsidR="008315FB">
        <w:t>é</w:t>
      </w:r>
      <w:r w:rsidR="008315FB" w:rsidRPr="00A71D97">
        <w:t>crite en premi</w:t>
      </w:r>
      <w:r w:rsidR="008315FB">
        <w:t>è</w:t>
      </w:r>
      <w:r w:rsidR="008315FB" w:rsidRPr="00A71D97">
        <w:t>re approximation par l’</w:t>
      </w:r>
      <w:r w:rsidR="008315FB">
        <w:t>é</w:t>
      </w:r>
      <w:r w:rsidR="008315FB" w:rsidRPr="00A71D97">
        <w:t>quatio</w:t>
      </w:r>
      <w:r w:rsidR="008315FB" w:rsidRPr="00961C22">
        <w:t xml:space="preserve">n </w:t>
      </w:r>
      <w:r w:rsidRPr="00961C22">
        <w:t>différentielle</w:t>
      </w:r>
      <w:r w:rsidR="008315FB" w:rsidRPr="00A71D97">
        <w:t xml:space="preserve"> entr</w:t>
      </w:r>
      <w:r w:rsidR="008315FB" w:rsidRPr="00AB5E41">
        <w:rPr>
          <w:rFonts w:ascii="Mongolian Baiti" w:hAnsi="Mongolian Baiti" w:cs="Mongolian Baiti"/>
        </w:rPr>
        <w:t>é</w:t>
      </w:r>
      <w:r w:rsidR="008315FB" w:rsidRPr="00A71D97">
        <w:t>e-sortie</w:t>
      </w:r>
    </w:p>
    <w:p w14:paraId="006DC799" w14:textId="77777777" w:rsidR="008315FB" w:rsidRPr="00117192" w:rsidRDefault="001E4DDD" w:rsidP="008315FB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 xml:space="preserve"> 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0E8EE325" w14:textId="44BF0B0A" w:rsidR="008315FB" w:rsidRDefault="00961C22" w:rsidP="008315FB">
      <w:r>
        <w:t>Où</w:t>
      </w:r>
      <w:r w:rsidR="008315FB">
        <w:t xml:space="preserve"> les constantes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315FB"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315FB">
        <w:t xml:space="preserve"> sont </w:t>
      </w:r>
      <w:r w:rsidR="008315FB" w:rsidRPr="00117192">
        <w:t>respectivement le gain en vitesse et la constante de temps m</w:t>
      </w:r>
      <w:r w:rsidR="008315FB">
        <w:t>é</w:t>
      </w:r>
      <w:r w:rsidR="008315FB" w:rsidRPr="00117192">
        <w:t>canique du moteur ;</w:t>
      </w:r>
    </w:p>
    <w:p w14:paraId="1AACBC84" w14:textId="6B7BB024" w:rsidR="008315FB" w:rsidRDefault="00961C22" w:rsidP="00AB5E41">
      <w:pPr>
        <w:pStyle w:val="Paragraphedeliste"/>
        <w:numPr>
          <w:ilvl w:val="0"/>
          <w:numId w:val="13"/>
        </w:numPr>
        <w:spacing w:after="0" w:line="312" w:lineRule="auto"/>
        <w:jc w:val="both"/>
      </w:pPr>
      <w:r w:rsidRPr="00117192">
        <w:t>Le</w:t>
      </w:r>
      <w:r w:rsidR="008315FB" w:rsidRPr="00117192">
        <w:t xml:space="preserve"> r</w:t>
      </w:r>
      <w:r w:rsidR="008315FB">
        <w:t>é</w:t>
      </w:r>
      <w:r w:rsidR="008315FB" w:rsidRPr="00117192">
        <w:t>ducteur de vitesse est de rapport</w:t>
      </w:r>
    </w:p>
    <w:p w14:paraId="6FC8CA29" w14:textId="77777777" w:rsidR="008315FB" w:rsidRPr="00117192" w:rsidRDefault="001E4DDD" w:rsidP="008315FB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 xml:space="preserve"> :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</m:oMath>
      </m:oMathPara>
    </w:p>
    <w:p w14:paraId="050083EB" w14:textId="77777777" w:rsidR="008315FB" w:rsidRDefault="008315FB" w:rsidP="008315FB">
      <w:r w:rsidRPr="00117192">
        <w:t>Hormis en ce qui concerne le tachym</w:t>
      </w:r>
      <w:r>
        <w:t>è</w:t>
      </w:r>
      <w:r w:rsidRPr="00117192">
        <w:t>tre digital, les temps seront exprim</w:t>
      </w:r>
      <w:r>
        <w:t>é</w:t>
      </w:r>
      <w:r w:rsidRPr="00117192">
        <w:t>s en secondes. Les angles seront exprim</w:t>
      </w:r>
      <w:r>
        <w:t>é</w:t>
      </w:r>
      <w:r w:rsidRPr="00117192">
        <w:t>s en tours et les tensions en Volts.</w:t>
      </w:r>
    </w:p>
    <w:p w14:paraId="7FD1715C" w14:textId="77777777" w:rsidR="008315FB" w:rsidRDefault="008315FB" w:rsidP="008315FB">
      <w:pPr>
        <w:pStyle w:val="Titre1"/>
        <w:numPr>
          <w:ilvl w:val="0"/>
          <w:numId w:val="2"/>
        </w:numPr>
        <w:tabs>
          <w:tab w:val="clear" w:pos="360"/>
        </w:tabs>
        <w:ind w:left="432" w:hanging="432"/>
      </w:pPr>
      <w:bookmarkStart w:id="10" w:name="_Toc133961482"/>
      <w:bookmarkStart w:id="11" w:name="_Toc134049650"/>
      <w:r w:rsidRPr="00117192">
        <w:t xml:space="preserve">Analyse d’un asservissement de position </w:t>
      </w:r>
      <w:r>
        <w:t>é</w:t>
      </w:r>
      <w:r w:rsidRPr="00117192">
        <w:t>l</w:t>
      </w:r>
      <w:r>
        <w:t>é</w:t>
      </w:r>
      <w:r w:rsidRPr="00117192">
        <w:t>mentaire</w:t>
      </w:r>
      <w:bookmarkEnd w:id="10"/>
      <w:bookmarkEnd w:id="11"/>
    </w:p>
    <w:p w14:paraId="20F6CFF5" w14:textId="77777777" w:rsidR="008315FB" w:rsidRPr="00117192" w:rsidRDefault="008315FB" w:rsidP="008315FB">
      <w:pPr>
        <w:pStyle w:val="Titre2"/>
        <w:numPr>
          <w:ilvl w:val="1"/>
          <w:numId w:val="2"/>
        </w:numPr>
        <w:tabs>
          <w:tab w:val="clear" w:pos="720"/>
        </w:tabs>
        <w:ind w:left="576" w:hanging="576"/>
      </w:pPr>
      <w:bookmarkStart w:id="12" w:name="_Toc133961483"/>
      <w:bookmarkStart w:id="13" w:name="_Toc134049651"/>
      <w:r w:rsidRPr="00117192">
        <w:t>Mod</w:t>
      </w:r>
      <w:r>
        <w:t>é</w:t>
      </w:r>
      <w:r w:rsidRPr="00117192">
        <w:t xml:space="preserve">lisation et identification des </w:t>
      </w:r>
      <w:r>
        <w:t>é</w:t>
      </w:r>
      <w:r w:rsidRPr="00117192">
        <w:t>l</w:t>
      </w:r>
      <w:r>
        <w:t>é</w:t>
      </w:r>
      <w:r w:rsidRPr="00117192">
        <w:t>ments constitutifs de l’asservissement</w:t>
      </w:r>
      <w:bookmarkEnd w:id="12"/>
      <w:bookmarkEnd w:id="13"/>
    </w:p>
    <w:p w14:paraId="6EEFBE00" w14:textId="77777777" w:rsidR="00566596" w:rsidRDefault="00566596" w:rsidP="00566596">
      <w:pPr>
        <w:pStyle w:val="Titre3"/>
        <w:rPr>
          <w:rStyle w:val="lev"/>
          <w:b w:val="0"/>
          <w:bCs w:val="0"/>
        </w:rPr>
      </w:pPr>
      <w:bookmarkStart w:id="14" w:name="_Toc133961484"/>
      <w:bookmarkStart w:id="15" w:name="_Toc134049652"/>
      <w:r>
        <w:rPr>
          <w:rStyle w:val="lev"/>
          <w:b w:val="0"/>
          <w:bCs w:val="0"/>
        </w:rPr>
        <w:t>R</w:t>
      </w:r>
      <w:r w:rsidR="008315FB" w:rsidRPr="008315FB">
        <w:rPr>
          <w:rStyle w:val="lev"/>
          <w:b w:val="0"/>
          <w:bCs w:val="0"/>
        </w:rPr>
        <w:t>eprésentation par schéma-bloc</w:t>
      </w:r>
      <w:bookmarkEnd w:id="14"/>
      <w:bookmarkEnd w:id="15"/>
    </w:p>
    <w:p w14:paraId="5F021FF8" w14:textId="54C7F116" w:rsidR="008315FB" w:rsidRPr="003D6115" w:rsidRDefault="008315FB" w:rsidP="00566596">
      <w:r w:rsidRPr="008315FB">
        <w:rPr>
          <w:rStyle w:val="lev"/>
          <w:b w:val="0"/>
          <w:bCs w:val="0"/>
        </w:rPr>
        <w:t xml:space="preserve">On note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θ</m:t>
            </m:r>
          </m:e>
          <m:sub>
            <m:r>
              <w:rPr>
                <w:rStyle w:val="lev"/>
                <w:rFonts w:ascii="Cambria Math" w:hAnsi="Cambria Math"/>
              </w:rPr>
              <m:t>e</m:t>
            </m:r>
          </m:sub>
        </m:sSub>
        <m:d>
          <m:d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dPr>
          <m:e>
            <m:r>
              <w:rPr>
                <w:rStyle w:val="lev"/>
                <w:rFonts w:ascii="Cambria Math" w:hAnsi="Cambria Math"/>
              </w:rPr>
              <m:t>p</m:t>
            </m:r>
          </m:e>
        </m:d>
        <m:r>
          <m:rPr>
            <m:scr m:val="script"/>
          </m:rPr>
          <w:rPr>
            <w:rStyle w:val="lev"/>
            <w:rFonts w:ascii="Cambria Math" w:hAnsi="Cambria Math"/>
          </w:rPr>
          <m:t>=L</m:t>
        </m:r>
        <m:d>
          <m:dPr>
            <m:begChr m:val="{"/>
            <m:endChr m:val="}"/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dPr>
          <m:e>
            <m:sSub>
              <m:sSubPr>
                <m:ctrlPr>
                  <w:rPr>
                    <w:rStyle w:val="lev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w:rPr>
                    <w:rStyle w:val="lev"/>
                    <w:rFonts w:ascii="Cambria Math" w:hAnsi="Cambria Math"/>
                  </w:rPr>
                  <m:t>θ</m:t>
                </m:r>
              </m:e>
              <m:sub>
                <m:r>
                  <w:rPr>
                    <w:rStyle w:val="lev"/>
                    <w:rFonts w:ascii="Cambria Math" w:hAnsi="Cambria Math"/>
                  </w:rPr>
                  <m:t>e</m:t>
                </m:r>
              </m:sub>
            </m:sSub>
            <m:r>
              <w:rPr>
                <w:rStyle w:val="lev"/>
                <w:rFonts w:ascii="Cambria Math" w:hAnsi="Cambria Math"/>
              </w:rPr>
              <m:t>(t)</m:t>
            </m:r>
          </m:e>
        </m:d>
      </m:oMath>
      <w:r w:rsidRPr="008315FB">
        <w:rPr>
          <w:rStyle w:val="lev"/>
          <w:b w:val="0"/>
          <w:bCs w:val="0"/>
        </w:rPr>
        <w:t>,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e</m:t>
            </m:r>
          </m:sub>
        </m:sSub>
        <m:d>
          <m:d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dPr>
          <m:e>
            <m:r>
              <w:rPr>
                <w:rStyle w:val="lev"/>
                <w:rFonts w:ascii="Cambria Math" w:hAnsi="Cambria Math"/>
              </w:rPr>
              <m:t>p</m:t>
            </m:r>
          </m:e>
        </m:d>
        <m:r>
          <m:rPr>
            <m:scr m:val="script"/>
          </m:rPr>
          <w:rPr>
            <w:rStyle w:val="lev"/>
            <w:rFonts w:ascii="Cambria Math" w:hAnsi="Cambria Math"/>
          </w:rPr>
          <m:t>=L</m:t>
        </m:r>
        <m:d>
          <m:dPr>
            <m:begChr m:val="{"/>
            <m:endChr m:val="}"/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dPr>
          <m:e>
            <m:sSub>
              <m:sSubPr>
                <m:ctrlPr>
                  <w:rPr>
                    <w:rStyle w:val="lev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w:rPr>
                    <w:rStyle w:val="lev"/>
                    <w:rFonts w:ascii="Cambria Math" w:hAnsi="Cambria Math"/>
                  </w:rPr>
                  <m:t>v</m:t>
                </m:r>
              </m:e>
              <m:sub>
                <m:r>
                  <w:rPr>
                    <w:rStyle w:val="lev"/>
                    <w:rFonts w:ascii="Cambria Math" w:hAnsi="Cambria Math"/>
                  </w:rPr>
                  <m:t>e</m:t>
                </m:r>
              </m:sub>
            </m:sSub>
            <m:r>
              <w:rPr>
                <w:rStyle w:val="lev"/>
                <w:rFonts w:ascii="Cambria Math" w:hAnsi="Cambria Math"/>
              </w:rPr>
              <m:t>(t)</m:t>
            </m:r>
          </m:e>
        </m:d>
      </m:oMath>
      <w:r w:rsidRPr="008315FB">
        <w:rPr>
          <w:rStyle w:val="lev"/>
          <w:b w:val="0"/>
          <w:bCs w:val="0"/>
        </w:rPr>
        <w:t xml:space="preserve">, etc. </w:t>
      </w:r>
      <w:r w:rsidR="00566596">
        <w:rPr>
          <w:rStyle w:val="lev"/>
          <w:b w:val="0"/>
          <w:bCs w:val="0"/>
        </w:rPr>
        <w:br/>
      </w:r>
      <w:r w:rsidRPr="008315FB">
        <w:rPr>
          <w:rStyle w:val="lev"/>
          <w:b w:val="0"/>
          <w:bCs w:val="0"/>
        </w:rPr>
        <w:t xml:space="preserve">On donne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</w:rPr>
              <m:t>e</m:t>
            </m:r>
          </m:sub>
        </m:sSub>
        <m:r>
          <w:rPr>
            <w:rStyle w:val="lev"/>
            <w:rFonts w:ascii="Cambria Math" w:hAnsi="Cambria Math"/>
          </w:rPr>
          <m:t>=</m:t>
        </m:r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</w:rPr>
              <m:t>s</m:t>
            </m:r>
          </m:sub>
        </m:sSub>
        <m:r>
          <w:rPr>
            <w:rStyle w:val="lev"/>
            <w:rFonts w:ascii="Cambria Math" w:hAnsi="Cambria Math"/>
          </w:rPr>
          <m:t>=10</m:t>
        </m:r>
      </m:oMath>
      <w:r w:rsidRPr="008315FB">
        <w:rPr>
          <w:rStyle w:val="lev"/>
          <w:b w:val="0"/>
          <w:bCs w:val="0"/>
        </w:rPr>
        <w:t xml:space="preserve"> et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</w:rPr>
              <m:t>g</m:t>
            </m:r>
          </m:sub>
        </m:sSub>
        <m:r>
          <w:rPr>
            <w:rStyle w:val="lev"/>
            <w:rFonts w:ascii="Cambria Math" w:hAnsi="Cambria Math"/>
          </w:rPr>
          <m:t>=0.105</m:t>
        </m:r>
      </m:oMath>
      <w:r w:rsidRPr="008315FB">
        <w:rPr>
          <w:rStyle w:val="lev"/>
          <w:b w:val="0"/>
          <w:bCs w:val="0"/>
        </w:rPr>
        <w:t>.</w:t>
      </w:r>
    </w:p>
    <w:p w14:paraId="6F915E75" w14:textId="77777777" w:rsidR="008315FB" w:rsidRDefault="008315FB" w:rsidP="008315FB">
      <w:pPr>
        <w:keepNext/>
        <w:jc w:val="center"/>
      </w:pPr>
      <w:r>
        <w:rPr>
          <w:noProof/>
        </w:rPr>
        <w:drawing>
          <wp:inline distT="0" distB="0" distL="0" distR="0" wp14:anchorId="7C374FC5" wp14:editId="70FC3C5D">
            <wp:extent cx="4859676" cy="1221376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04" cy="1234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29333" w14:textId="4FF37295" w:rsidR="008315FB" w:rsidRDefault="008315FB" w:rsidP="00AB5E41">
      <w:pPr>
        <w:pStyle w:val="Lgende"/>
      </w:pPr>
      <w:bookmarkStart w:id="16" w:name="_Ref133832123"/>
      <w:r w:rsidRPr="00EA7553">
        <w:t xml:space="preserve">Figure </w:t>
      </w:r>
      <w:r>
        <w:fldChar w:fldCharType="begin"/>
      </w:r>
      <w:r w:rsidRPr="00EA7553">
        <w:instrText xml:space="preserve"> SEQ Figure \* ARABIC </w:instrText>
      </w:r>
      <w:r>
        <w:fldChar w:fldCharType="separate"/>
      </w:r>
      <w:r w:rsidR="001E4DDD">
        <w:rPr>
          <w:noProof/>
        </w:rPr>
        <w:t>2</w:t>
      </w:r>
      <w:r>
        <w:fldChar w:fldCharType="end"/>
      </w:r>
      <w:bookmarkEnd w:id="16"/>
      <w:r w:rsidRPr="00EA7553">
        <w:t xml:space="preserve"> - Schéma-bloc de la platine didactique</w:t>
      </w:r>
    </w:p>
    <w:p w14:paraId="08218AB0" w14:textId="7A41B994" w:rsidR="008315FB" w:rsidRDefault="00566596" w:rsidP="00566596">
      <w:pPr>
        <w:pStyle w:val="Titre3"/>
      </w:pPr>
      <w:bookmarkStart w:id="17" w:name="_Toc133961485"/>
      <w:bookmarkStart w:id="18" w:name="_Toc134049653"/>
      <w:r>
        <w:rPr>
          <w:rStyle w:val="lev"/>
          <w:b w:val="0"/>
          <w:bCs w:val="0"/>
        </w:rPr>
        <w:t>M</w:t>
      </w:r>
      <w:r w:rsidR="008315FB" w:rsidRPr="008315FB">
        <w:rPr>
          <w:rStyle w:val="lev"/>
          <w:b w:val="0"/>
          <w:bCs w:val="0"/>
        </w:rPr>
        <w:t xml:space="preserve">éthode indicielle </w:t>
      </w:r>
      <w:r w:rsidR="00D12FFC">
        <w:rPr>
          <w:rStyle w:val="lev"/>
          <w:b w:val="0"/>
          <w:bCs w:val="0"/>
        </w:rPr>
        <w:t xml:space="preserve">et </w:t>
      </w:r>
      <w:r w:rsidR="008315FB" w:rsidRPr="008315FB">
        <w:rPr>
          <w:rStyle w:val="lev"/>
          <w:b w:val="0"/>
          <w:bCs w:val="0"/>
        </w:rPr>
        <w:t>harmonique</w:t>
      </w:r>
      <w:r w:rsidR="00D12FFC">
        <w:rPr>
          <w:rStyle w:val="lev"/>
          <w:b w:val="0"/>
          <w:bCs w:val="0"/>
        </w:rPr>
        <w:t xml:space="preserve"> </w:t>
      </w:r>
      <w:r w:rsidR="008A7DAD">
        <w:rPr>
          <w:rStyle w:val="lev"/>
          <w:b w:val="0"/>
          <w:bCs w:val="0"/>
        </w:rPr>
        <w:t xml:space="preserve">pour trouver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</w:rPr>
              <m:t>m</m:t>
            </m:r>
          </m:sub>
        </m:sSub>
      </m:oMath>
      <w:r w:rsidR="00D12FFC" w:rsidRPr="008315FB">
        <w:rPr>
          <w:rStyle w:val="lev"/>
          <w:b w:val="0"/>
          <w:bCs w:val="0"/>
        </w:rPr>
        <w:t xml:space="preserve"> et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T</m:t>
            </m:r>
          </m:e>
          <m:sub>
            <m:r>
              <w:rPr>
                <w:rStyle w:val="lev"/>
                <w:rFonts w:ascii="Cambria Math" w:hAnsi="Cambria Math"/>
              </w:rPr>
              <m:t>m</m:t>
            </m:r>
          </m:sub>
        </m:sSub>
      </m:oMath>
      <w:bookmarkEnd w:id="17"/>
      <w:bookmarkEnd w:id="18"/>
    </w:p>
    <w:p w14:paraId="5C49ACA7" w14:textId="767193C8" w:rsidR="008315FB" w:rsidRDefault="00927916" w:rsidP="00AB5E41">
      <w:pPr>
        <w:rPr>
          <w:rStyle w:val="GrasCar"/>
        </w:rPr>
      </w:pPr>
      <w:r>
        <w:t>Par définition un</w:t>
      </w:r>
      <w:r w:rsidR="008315FB">
        <w:t xml:space="preserve"> système du 1</w:t>
      </w:r>
      <w:r w:rsidR="008315FB" w:rsidRPr="006106A2">
        <w:rPr>
          <w:vertAlign w:val="superscript"/>
        </w:rPr>
        <w:t>er</w:t>
      </w:r>
      <w:r w:rsidR="008315FB">
        <w:t xml:space="preserve"> ordre est de la forme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1+τp</m:t>
            </m:r>
          </m:den>
        </m:f>
      </m:oMath>
      <w:r w:rsidR="008315FB">
        <w:t xml:space="preserve"> </w:t>
      </w:r>
      <w:r w:rsidR="00D6267F">
        <w:t>. Ainsi</w:t>
      </w:r>
      <w:r w:rsidR="008315FB"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p+1</m:t>
            </m:r>
          </m:den>
        </m:f>
      </m:oMath>
      <w:r w:rsidR="008315FB" w:rsidRPr="00A26DEC">
        <w:rPr>
          <w:iCs/>
        </w:rPr>
        <w:t xml:space="preserve"> </w:t>
      </w:r>
      <w:r w:rsidR="008315FB">
        <w:rPr>
          <w:iCs/>
        </w:rPr>
        <w:t xml:space="preserve">est un système du premier ordre avec </w:t>
      </w:r>
      <m:oMath>
        <m:r>
          <w:rPr>
            <w:rFonts w:ascii="Cambria Math" w:hAnsi="Cambria Math"/>
          </w:rPr>
          <m:t>τ=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315FB">
        <w:rPr>
          <w:iCs/>
        </w:rPr>
        <w:t xml:space="preserve"> et </w:t>
      </w:r>
      <m:oMath>
        <m:r>
          <w:rPr>
            <w:rFonts w:ascii="Cambria Math" w:hAnsi="Cambria Math"/>
          </w:rPr>
          <m:t>K=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315FB">
        <w:rPr>
          <w:iCs/>
        </w:rPr>
        <w:t xml:space="preserve">. </w:t>
      </w:r>
      <w:r w:rsidR="00D6267F">
        <w:rPr>
          <w:iCs/>
        </w:rPr>
        <w:t xml:space="preserve">Pour </w:t>
      </w:r>
      <w:r w:rsidR="008315FB">
        <w:rPr>
          <w:iCs/>
        </w:rPr>
        <w:t xml:space="preserve">déterminer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315FB">
        <w:rPr>
          <w:iCs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D6267F">
        <w:rPr>
          <w:iCs/>
        </w:rPr>
        <w:t>, il existe 2 méthodes distinctes</w:t>
      </w:r>
      <w:r w:rsidR="008315FB">
        <w:rPr>
          <w:iCs/>
        </w:rPr>
        <w:t> :</w:t>
      </w:r>
      <w:r w:rsidR="00AB5E41">
        <w:rPr>
          <w:iCs/>
        </w:rPr>
        <w:t xml:space="preserve"> </w:t>
      </w:r>
      <w:r w:rsidR="00AB5E41" w:rsidRPr="00AB5E41">
        <w:rPr>
          <w:rStyle w:val="lev"/>
          <w:b w:val="0"/>
          <w:bCs w:val="0"/>
        </w:rPr>
        <w:t xml:space="preserve">la </w:t>
      </w:r>
      <w:r w:rsidR="00AB5E41" w:rsidRPr="00AB5E41">
        <w:rPr>
          <w:rStyle w:val="GrasCar"/>
        </w:rPr>
        <w:t>méthode indicielle</w:t>
      </w:r>
      <w:r w:rsidR="00AB5E41">
        <w:rPr>
          <w:rStyle w:val="lev"/>
          <w:b w:val="0"/>
          <w:bCs w:val="0"/>
        </w:rPr>
        <w:t xml:space="preserve"> et la </w:t>
      </w:r>
      <w:r w:rsidR="008315FB" w:rsidRPr="00AB5E41">
        <w:rPr>
          <w:rStyle w:val="GrasCar"/>
        </w:rPr>
        <w:t>méthode harmonique</w:t>
      </w:r>
    </w:p>
    <w:p w14:paraId="5F3DFE83" w14:textId="4E893D1C" w:rsidR="00D6267F" w:rsidRPr="00D6267F" w:rsidRDefault="00D6267F" w:rsidP="00D6267F">
      <w:pPr>
        <w:pStyle w:val="Titre4"/>
        <w:rPr>
          <w:rStyle w:val="lev"/>
        </w:rPr>
      </w:pPr>
      <w:r>
        <w:rPr>
          <w:rStyle w:val="lev"/>
        </w:rPr>
        <w:t>L</w:t>
      </w:r>
      <w:r w:rsidRPr="000C52C9">
        <w:rPr>
          <w:rStyle w:val="lev"/>
        </w:rPr>
        <w:t>a méthode indicielle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4662"/>
      </w:tblGrid>
      <w:tr w:rsidR="003F6C87" w14:paraId="1333EED7" w14:textId="77777777" w:rsidTr="00D6267F">
        <w:tc>
          <w:tcPr>
            <w:tcW w:w="0" w:type="auto"/>
          </w:tcPr>
          <w:p w14:paraId="30AB0D73" w14:textId="77777777" w:rsidR="00AB5E41" w:rsidRDefault="00AB5E41" w:rsidP="003F6C87">
            <w:r w:rsidRPr="00AB5E41">
              <w:t xml:space="preserve">On applique un signal échelonné d’amplitude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Pr="00AB5E41">
              <w:t xml:space="preserve"> et de fréquence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 w:rsidRPr="00AB5E41">
              <w:t xml:space="preserve"> faible au moteur à l’aide d’un </w:t>
            </w:r>
            <m:oMath>
              <m:r>
                <w:rPr>
                  <w:rFonts w:ascii="Cambria Math" w:hAnsi="Cambria Math"/>
                </w:rPr>
                <m:t>GBF</m:t>
              </m:r>
            </m:oMath>
            <w:r w:rsidRPr="00AB5E41">
              <w:t xml:space="preserve"> et on observe la tension de sortie à l'aide d'un oscilloscope.</w:t>
            </w:r>
          </w:p>
          <w:p w14:paraId="2D2FC2B4" w14:textId="77777777" w:rsidR="00AB5E41" w:rsidRDefault="00AB5E41" w:rsidP="003F6C87">
            <w:r>
              <w:t>On i</w:t>
            </w:r>
            <w:r w:rsidRPr="001F565F">
              <w:t>dentifie graphiquement</w:t>
            </w:r>
            <w:r>
              <w:t> :</w:t>
            </w:r>
          </w:p>
          <w:p w14:paraId="1C4D49A3" w14:textId="77777777" w:rsidR="00AB5E41" w:rsidRPr="00AB5E41" w:rsidRDefault="00AB5E41" w:rsidP="003F6C87">
            <m:oMath>
              <m:r>
                <w:rPr>
                  <w:rFonts w:ascii="Cambria Math" w:hAnsi="Cambria Math"/>
                </w:rPr>
                <m:t>K</m:t>
              </m:r>
            </m:oMath>
            <w:r w:rsidRPr="00AB5E41">
              <w:t xml:space="preserve"> : Le gain du système correspondant à la valeur finale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oMath>
            <w:r w:rsidRPr="00AB5E41">
              <w:t xml:space="preserve"> divisée par l’amplitude du signal échelonné injecté en entrée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Pr="00AB5E41">
              <w:t xml:space="preserve">. Soit </w:t>
            </w:r>
            <m:oMath>
              <m:r>
                <w:rPr>
                  <w:rFonts w:ascii="Cambria Math" w:hAnsi="Cambria Math"/>
                </w:rPr>
                <m:t>K=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oMath>
          </w:p>
          <w:p w14:paraId="3FD06034" w14:textId="7E1125C0" w:rsidR="00AB5E41" w:rsidRDefault="00AB5E41" w:rsidP="003F6C87">
            <m:oMath>
              <m:r>
                <w:rPr>
                  <w:rFonts w:ascii="Cambria Math" w:hAnsi="Cambria Math"/>
                </w:rPr>
                <m:t>τ</m:t>
              </m:r>
            </m:oMath>
            <w:r>
              <w:t xml:space="preserve"> : Temps nécessaire pour que la réponse atteigne </w:t>
            </w:r>
            <m:oMath>
              <m:r>
                <w:rPr>
                  <w:rFonts w:ascii="Cambria Math" w:hAnsi="Cambria Math"/>
                </w:rPr>
                <m:t>63%</m:t>
              </m:r>
            </m:oMath>
            <w:r>
              <w:t xml:space="preserve"> de la valeur finale</w:t>
            </w:r>
            <w:r w:rsidRPr="001F565F">
              <w:t xml:space="preserve">, </w:t>
            </w:r>
          </w:p>
        </w:tc>
        <w:tc>
          <w:tcPr>
            <w:tcW w:w="0" w:type="auto"/>
          </w:tcPr>
          <w:p w14:paraId="771E9EDE" w14:textId="77777777" w:rsidR="00AB5E41" w:rsidRDefault="00AB5E41" w:rsidP="00AB5E41">
            <w:pPr>
              <w:pStyle w:val="Lgende"/>
            </w:pPr>
            <w:r w:rsidRPr="001F0EA9">
              <w:rPr>
                <w:iCs/>
                <w:noProof/>
              </w:rPr>
              <w:drawing>
                <wp:inline distT="0" distB="0" distL="0" distR="0" wp14:anchorId="3540B226" wp14:editId="4355CD12">
                  <wp:extent cx="2356757" cy="1698976"/>
                  <wp:effectExtent l="0" t="0" r="5715" b="0"/>
                  <wp:docPr id="7" name="Image 7" descr="Une image contenant graph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 descr="Une image contenant graphique&#10;&#10;Description générée automatiquement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952" cy="172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782DB" w14:textId="0B18D9C4" w:rsidR="00AB5E41" w:rsidRDefault="00AB5E41" w:rsidP="00AB5E41">
            <w:pPr>
              <w:pStyle w:val="Lgende"/>
            </w:pPr>
            <w:r w:rsidRPr="00683C46">
              <w:lastRenderedPageBreak/>
              <w:t xml:space="preserve">Figure </w:t>
            </w:r>
            <w:r>
              <w:fldChar w:fldCharType="begin"/>
            </w:r>
            <w:r w:rsidRPr="00683C46">
              <w:instrText xml:space="preserve"> SEQ Figure \* ARABIC </w:instrText>
            </w:r>
            <w:r>
              <w:fldChar w:fldCharType="separate"/>
            </w:r>
            <w:r w:rsidR="001E4DDD">
              <w:rPr>
                <w:noProof/>
              </w:rPr>
              <w:t>3</w:t>
            </w:r>
            <w:r>
              <w:fldChar w:fldCharType="end"/>
            </w:r>
            <w:r w:rsidRPr="00683C46">
              <w:t xml:space="preserve"> - Identification </w:t>
            </w:r>
            <w:r>
              <w:t xml:space="preserve">graphique </w:t>
            </w:r>
            <w:r w:rsidRPr="00683C46">
              <w:t xml:space="preserve">de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Pr="00683C46">
              <w:t xml:space="preserve"> et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Pr="00683C46">
              <w:t xml:space="preserve"> </w:t>
            </w:r>
            <w:r>
              <w:t>dans le cas d’un système du 1</w:t>
            </w:r>
            <w:r w:rsidRPr="00683C46">
              <w:rPr>
                <w:vertAlign w:val="superscript"/>
              </w:rPr>
              <w:t>er</w:t>
            </w:r>
            <w:r>
              <w:t xml:space="preserve"> ordre</w:t>
            </w:r>
          </w:p>
        </w:tc>
      </w:tr>
    </w:tbl>
    <w:p w14:paraId="61A2A122" w14:textId="51E18FB9" w:rsidR="008315FB" w:rsidRDefault="00D6267F" w:rsidP="00D6267F">
      <w:pPr>
        <w:pStyle w:val="Titre4"/>
      </w:pPr>
      <w:r>
        <w:rPr>
          <w:rStyle w:val="GrasCar"/>
        </w:rPr>
        <w:lastRenderedPageBreak/>
        <w:t>L</w:t>
      </w:r>
      <w:r w:rsidR="008315FB" w:rsidRPr="008315FB">
        <w:rPr>
          <w:rStyle w:val="GrasCar"/>
        </w:rPr>
        <w:t>a méthode harmonique</w:t>
      </w:r>
      <w:r w:rsidR="008315FB">
        <w:t xml:space="preserve"> (2 méthodes)</w:t>
      </w:r>
    </w:p>
    <w:p w14:paraId="02EDCDA5" w14:textId="60CF2DE2" w:rsidR="00D6267F" w:rsidRPr="00D6267F" w:rsidRDefault="001E4DDD" w:rsidP="00D6267F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046B6">
        <w:t xml:space="preserve"> </w:t>
      </w:r>
      <w:proofErr w:type="gramStart"/>
      <w:r w:rsidR="00B046B6">
        <w:t>et</w:t>
      </w:r>
      <w:proofErr w:type="gramEnd"/>
      <w:r w:rsidR="00B046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046B6">
        <w:t xml:space="preserve"> peuvent se déterminer harmoniquement de 2 manière différentes</w:t>
      </w:r>
      <w:r w:rsidR="004E2FDC">
        <w:t> :</w:t>
      </w:r>
    </w:p>
    <w:p w14:paraId="370C8F69" w14:textId="12F808C3" w:rsidR="008315FB" w:rsidRDefault="00B046B6" w:rsidP="00AB5E41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iCs/>
        </w:rPr>
      </w:pPr>
      <w:r>
        <w:rPr>
          <w:iCs/>
        </w:rPr>
        <w:t xml:space="preserve">En </w:t>
      </w:r>
      <w:r w:rsidR="00520FDE">
        <w:rPr>
          <w:iCs/>
        </w:rPr>
        <w:t>traçant</w:t>
      </w:r>
      <w:r>
        <w:rPr>
          <w:iCs/>
        </w:rPr>
        <w:t xml:space="preserve"> </w:t>
      </w:r>
      <w:r w:rsidR="00520FDE">
        <w:rPr>
          <w:iCs/>
        </w:rPr>
        <w:t>le</w:t>
      </w:r>
      <w:r w:rsidR="008315FB" w:rsidRPr="00005CB3">
        <w:rPr>
          <w:iCs/>
        </w:rPr>
        <w:t xml:space="preserve"> diagramme de Bode</w:t>
      </w:r>
      <w:r w:rsidR="00520FDE" w:rsidRPr="00520FDE">
        <w:rPr>
          <w:iCs/>
        </w:rPr>
        <w:t xml:space="preserve"> </w:t>
      </w:r>
      <w:r w:rsidR="00520FDE">
        <w:rPr>
          <w:iCs/>
        </w:rPr>
        <w:t xml:space="preserve">via </w:t>
      </w:r>
      <w:r w:rsidR="00520FDE" w:rsidRPr="00005CB3">
        <w:rPr>
          <w:iCs/>
        </w:rPr>
        <w:t>MATLAB</w:t>
      </w:r>
    </w:p>
    <w:p w14:paraId="6183E454" w14:textId="63886BE4" w:rsidR="008315FB" w:rsidRPr="00B046B6" w:rsidRDefault="00520FDE" w:rsidP="00AB5E41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iCs/>
        </w:rPr>
      </w:pPr>
      <w:r>
        <w:rPr>
          <w:iCs/>
        </w:rPr>
        <w:t xml:space="preserve">En </w:t>
      </w:r>
      <w:r w:rsidR="00A96497">
        <w:rPr>
          <w:iCs/>
        </w:rPr>
        <w:t>les mesurant par l</w:t>
      </w:r>
      <w:r w:rsidR="008315FB" w:rsidRPr="00005CB3">
        <w:rPr>
          <w:iCs/>
        </w:rPr>
        <w:t>’expérimentation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0"/>
        <w:gridCol w:w="3755"/>
      </w:tblGrid>
      <w:tr w:rsidR="008315FB" w:rsidRPr="000B6219" w14:paraId="4B046D3D" w14:textId="77777777" w:rsidTr="003F6C87">
        <w:tc>
          <w:tcPr>
            <w:tcW w:w="7515" w:type="dxa"/>
            <w:gridSpan w:val="2"/>
            <w:vAlign w:val="center"/>
          </w:tcPr>
          <w:p w14:paraId="1BDB66D3" w14:textId="17158439" w:rsidR="008315FB" w:rsidRPr="000B6219" w:rsidRDefault="004E2FDC" w:rsidP="004E2FDC">
            <w:pPr>
              <w:pStyle w:val="Titre5"/>
              <w:rPr>
                <w:rStyle w:val="lev"/>
              </w:rPr>
            </w:pPr>
            <w:r>
              <w:rPr>
                <w:rStyle w:val="GrasCar"/>
              </w:rPr>
              <w:t>L</w:t>
            </w:r>
            <w:r w:rsidR="008315FB" w:rsidRPr="008315FB">
              <w:rPr>
                <w:rStyle w:val="GrasCar"/>
              </w:rPr>
              <w:t>ecture du diagramme de Bode</w:t>
            </w:r>
          </w:p>
        </w:tc>
      </w:tr>
      <w:tr w:rsidR="008315FB" w14:paraId="6DAF967F" w14:textId="77777777" w:rsidTr="003F6C87">
        <w:tc>
          <w:tcPr>
            <w:tcW w:w="3760" w:type="dxa"/>
            <w:vAlign w:val="center"/>
          </w:tcPr>
          <w:p w14:paraId="03DFAD08" w14:textId="77777777" w:rsidR="008315FB" w:rsidRPr="002F267C" w:rsidRDefault="008315FB" w:rsidP="00AB5E41">
            <w:r w:rsidRPr="002F267C">
              <w:rPr>
                <w:noProof/>
              </w:rPr>
              <w:drawing>
                <wp:inline distT="0" distB="0" distL="0" distR="0" wp14:anchorId="2A6B92F2" wp14:editId="7BF10655">
                  <wp:extent cx="2250489" cy="1714378"/>
                  <wp:effectExtent l="0" t="0" r="0" b="635"/>
                  <wp:docPr id="8" name="Image 8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 descr="Une image contenant diagramme&#10;&#10;Description générée automatiquement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542" cy="1718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5" w:type="dxa"/>
            <w:vAlign w:val="center"/>
          </w:tcPr>
          <w:p w14:paraId="36FDC6A7" w14:textId="77777777" w:rsidR="008315FB" w:rsidRPr="00CE2EEF" w:rsidRDefault="008315FB" w:rsidP="00AB5E41">
            <w:pPr>
              <w:rPr>
                <w:iCs/>
              </w:rPr>
            </w:pPr>
            <w:r>
              <w:rPr>
                <w:iCs/>
              </w:rPr>
              <w:t xml:space="preserve">Où le </w:t>
            </w:r>
            <w:r w:rsidRPr="008315FB">
              <w:rPr>
                <w:rStyle w:val="GrasCar"/>
              </w:rPr>
              <w:t>gain statique</w:t>
            </w:r>
            <w:r>
              <w:rPr>
                <w:iCs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K</m:t>
              </m:r>
            </m:oMath>
            <w:r>
              <w:rPr>
                <w:iCs/>
              </w:rPr>
              <w:t xml:space="preserve"> se calcule de la manière suivante :</w:t>
            </w:r>
          </w:p>
          <w:p w14:paraId="40BAB7BB" w14:textId="77777777" w:rsidR="008315FB" w:rsidRPr="00A661BF" w:rsidRDefault="008315FB" w:rsidP="00AB5E41">
            <w:pPr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K=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K=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dB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20</m:t>
                            </m:r>
                          </m:den>
                        </m:f>
                      </m:sup>
                    </m:sSup>
                  </m:e>
                </m:borderBox>
              </m:oMath>
            </m:oMathPara>
          </w:p>
          <w:p w14:paraId="56274A36" w14:textId="77777777" w:rsidR="008315FB" w:rsidRDefault="008315FB" w:rsidP="00AB5E41">
            <w:pPr>
              <w:rPr>
                <w:iCs/>
              </w:rPr>
            </w:pPr>
            <w:r>
              <w:rPr>
                <w:iCs/>
              </w:rPr>
              <w:t xml:space="preserve">Et la </w:t>
            </w:r>
            <w:r w:rsidRPr="008315FB">
              <w:rPr>
                <w:rStyle w:val="GrasCar"/>
              </w:rPr>
              <w:t>constante de temps</w:t>
            </w:r>
            <w:r>
              <w:rPr>
                <w:iCs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τ</m:t>
              </m:r>
            </m:oMath>
            <w:r>
              <w:rPr>
                <w:iCs/>
              </w:rPr>
              <w:t> :</w:t>
            </w:r>
          </w:p>
          <w:p w14:paraId="3C56EC2F" w14:textId="77777777" w:rsidR="008315FB" w:rsidRPr="0037151E" w:rsidRDefault="001E4DDD" w:rsidP="00AB5E41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-3dB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τ</m:t>
                    </m:r>
                  </m:den>
                </m:f>
                <m:r>
                  <w:rPr>
                    <w:rFonts w:ascii="Cambria Math" w:hAnsi="Cambria Math"/>
                  </w:rPr>
                  <m:t>→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τ=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-3dB</m:t>
                            </m:r>
                          </m:sub>
                        </m:sSub>
                      </m:den>
                    </m:f>
                  </m:e>
                </m:borderBox>
              </m:oMath>
            </m:oMathPara>
          </w:p>
        </w:tc>
      </w:tr>
    </w:tbl>
    <w:p w14:paraId="042D74A9" w14:textId="77777777" w:rsidR="008315FB" w:rsidRPr="00A661BF" w:rsidRDefault="008315FB" w:rsidP="00AB5E41">
      <w:pPr>
        <w:spacing w:line="240" w:lineRule="auto"/>
        <w:rPr>
          <w:iCs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0"/>
        <w:gridCol w:w="4302"/>
      </w:tblGrid>
      <w:tr w:rsidR="008315FB" w:rsidRPr="000B6219" w14:paraId="7EC383DA" w14:textId="77777777" w:rsidTr="00AB5E41">
        <w:tc>
          <w:tcPr>
            <w:tcW w:w="0" w:type="auto"/>
            <w:gridSpan w:val="2"/>
          </w:tcPr>
          <w:p w14:paraId="5EE127DF" w14:textId="41BA2690" w:rsidR="008315FB" w:rsidRPr="00187F62" w:rsidRDefault="00BE19A1" w:rsidP="004E2FDC">
            <w:pPr>
              <w:pStyle w:val="Titre5"/>
              <w:rPr>
                <w:rStyle w:val="lev"/>
              </w:rPr>
            </w:pPr>
            <w:r>
              <w:rPr>
                <w:rStyle w:val="lev"/>
              </w:rPr>
              <w:t>Mesures par l</w:t>
            </w:r>
            <w:r w:rsidR="008315FB" w:rsidRPr="00187F62">
              <w:rPr>
                <w:rStyle w:val="lev"/>
              </w:rPr>
              <w:t>’expérimentation</w:t>
            </w:r>
          </w:p>
        </w:tc>
      </w:tr>
      <w:tr w:rsidR="008315FB" w:rsidRPr="00516312" w14:paraId="6E14E2F3" w14:textId="77777777" w:rsidTr="00AB5E41">
        <w:tc>
          <w:tcPr>
            <w:tcW w:w="0" w:type="auto"/>
          </w:tcPr>
          <w:p w14:paraId="2DA64D57" w14:textId="77777777" w:rsidR="008315FB" w:rsidRPr="008315FB" w:rsidRDefault="008315FB" w:rsidP="00AB5E41">
            <w:pPr>
              <w:rPr>
                <w:rStyle w:val="GrasCar"/>
              </w:rPr>
            </w:pPr>
            <w:r w:rsidRPr="00AB5E41">
              <w:rPr>
                <w:iCs/>
              </w:rPr>
              <w:t xml:space="preserve">Pour le </w:t>
            </w:r>
            <w:r w:rsidRPr="008315FB">
              <w:rPr>
                <w:rStyle w:val="GrasCar"/>
              </w:rPr>
              <w:t xml:space="preserve">gain statique </w:t>
            </w:r>
            <m:oMath>
              <m:r>
                <w:rPr>
                  <w:rStyle w:val="GrasCar"/>
                  <w:rFonts w:ascii="Cambria Math" w:hAnsi="Cambria Math"/>
                </w:rPr>
                <m:t>K</m:t>
              </m:r>
            </m:oMath>
          </w:p>
          <w:p w14:paraId="5FF1C1EB" w14:textId="6B3427CF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>
              <w:rPr>
                <w:iCs/>
              </w:rPr>
              <w:t xml:space="preserve">Synchroniser le signal </w:t>
            </w:r>
            <w:r w:rsidR="00961C22">
              <w:rPr>
                <w:iCs/>
              </w:rPr>
              <w:t>sinusoïdal</w:t>
            </w:r>
            <w:r>
              <w:rPr>
                <w:iCs/>
              </w:rPr>
              <w:t xml:space="preserve"> d’entrée via le trigger</w:t>
            </w:r>
          </w:p>
          <w:p w14:paraId="58A940DE" w14:textId="77777777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>
              <w:rPr>
                <w:iCs/>
              </w:rPr>
              <w:t xml:space="preserve">Rechercher une fréquence pour laquelle le signal d’entrée </w:t>
            </w:r>
            <m:oMath>
              <m:r>
                <w:rPr>
                  <w:rFonts w:ascii="Cambria Math" w:hAnsi="Cambria Math"/>
                </w:rPr>
                <m:t>e(t)</m:t>
              </m:r>
            </m:oMath>
            <w:r>
              <w:rPr>
                <w:iCs/>
              </w:rPr>
              <w:t xml:space="preserve"> et le signal de sortie sont en phase (si </w:t>
            </w:r>
            <m:oMath>
              <m:r>
                <w:rPr>
                  <w:rFonts w:ascii="Cambria Math" w:hAnsi="Cambria Math"/>
                </w:rPr>
                <m:t>ω&lt;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>
              <w:rPr>
                <w:iCs/>
              </w:rPr>
              <w:t xml:space="preserve"> à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oMath>
            <w:r>
              <w:rPr>
                <w:iCs/>
              </w:rPr>
              <w:t xml:space="preserve"> de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oMath>
            <w:r>
              <w:rPr>
                <w:iCs/>
              </w:rPr>
              <w:t>)</w:t>
            </w:r>
          </w:p>
          <w:p w14:paraId="702A5F16" w14:textId="77777777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>
              <w:rPr>
                <w:iCs/>
              </w:rPr>
              <w:t>Etaler verticalement e(t) et s(t) avec les calibres temporels</w:t>
            </w:r>
          </w:p>
          <w:p w14:paraId="248EB20D" w14:textId="77777777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>
              <w:rPr>
                <w:iCs/>
              </w:rPr>
              <w:t xml:space="preserve">Activer les mesures </w:t>
            </w:r>
            <m:oMath>
              <m:r>
                <w:rPr>
                  <w:rFonts w:ascii="Cambria Math" w:hAnsi="Cambria Math"/>
                </w:rPr>
                <m:t>CC</m:t>
              </m:r>
            </m:oMath>
            <w:r>
              <w:rPr>
                <w:iCs/>
              </w:rPr>
              <w:t xml:space="preserve"> ou </w:t>
            </w:r>
            <m:oMath>
              <m:r>
                <w:rPr>
                  <w:rFonts w:ascii="Cambria Math" w:hAnsi="Cambria Math"/>
                </w:rPr>
                <m:t>Tension</m:t>
              </m:r>
            </m:oMath>
            <w:r>
              <w:rPr>
                <w:iCs/>
              </w:rPr>
              <w:t xml:space="preserve"> avec l’outil </w:t>
            </w:r>
            <m:oMath>
              <m:r>
                <w:rPr>
                  <w:rFonts w:ascii="Cambria Math" w:hAnsi="Cambria Math"/>
                </w:rPr>
                <m:t>Cursor Mesure</m:t>
              </m:r>
            </m:oMath>
          </w:p>
          <w:p w14:paraId="1151554C" w14:textId="77777777" w:rsidR="008315FB" w:rsidRPr="00A90C15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>
              <w:rPr>
                <w:iCs/>
              </w:rPr>
              <w:t xml:space="preserve">Relever les valeurs </w:t>
            </w:r>
            <m:oMath>
              <m:r>
                <w:rPr>
                  <w:rFonts w:ascii="Cambria Math" w:hAnsi="Cambria Math"/>
                </w:rPr>
                <m:t>CC 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rPr>
                <w:iCs/>
              </w:rPr>
              <w:t xml:space="preserve"> et </w:t>
            </w:r>
            <m:oMath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  <w:p w14:paraId="7841FD67" w14:textId="77777777" w:rsidR="008315FB" w:rsidRPr="00516312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 w:rsidRPr="00A90C15">
              <w:rPr>
                <w:iCs/>
              </w:rPr>
              <w:t xml:space="preserve">Calculer </w:t>
            </w:r>
          </w:p>
          <w:p w14:paraId="16A34C7C" w14:textId="77777777" w:rsidR="008315FB" w:rsidRPr="00AB5E41" w:rsidRDefault="001E4DDD" w:rsidP="00AB5E41">
            <w:pPr>
              <w:rPr>
                <w:iCs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K=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borderBox>
              </m:oMath>
            </m:oMathPara>
          </w:p>
        </w:tc>
        <w:tc>
          <w:tcPr>
            <w:tcW w:w="0" w:type="auto"/>
          </w:tcPr>
          <w:p w14:paraId="11B9F276" w14:textId="6A1EABC9" w:rsidR="008315FB" w:rsidRPr="00AB5E41" w:rsidRDefault="008315FB" w:rsidP="00AB5E41">
            <w:pPr>
              <w:ind w:left="360"/>
              <w:rPr>
                <w:iCs/>
              </w:rPr>
            </w:pPr>
            <w:r w:rsidRPr="00AB5E41">
              <w:rPr>
                <w:iCs/>
              </w:rPr>
              <w:t xml:space="preserve">Pour la </w:t>
            </w:r>
            <w:r w:rsidRPr="008315FB">
              <w:rPr>
                <w:rStyle w:val="GrasCar"/>
              </w:rPr>
              <w:t>constante de temps</w:t>
            </w:r>
            <w:r w:rsidRPr="00AB5E41">
              <w:rPr>
                <w:iCs/>
              </w:rPr>
              <w:t xml:space="preserve"> (et le gain </w:t>
            </w:r>
            <w:r w:rsidR="00961C22" w:rsidRPr="00AB5E41">
              <w:rPr>
                <w:iCs/>
              </w:rPr>
              <w:t>statique</w:t>
            </w:r>
            <w:r w:rsidRPr="00AB5E41">
              <w:rPr>
                <w:iCs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K</m:t>
              </m:r>
            </m:oMath>
            <w:r w:rsidRPr="00AB5E41">
              <w:rPr>
                <w:iCs/>
              </w:rPr>
              <w:t>)</w:t>
            </w:r>
          </w:p>
          <w:p w14:paraId="2597624D" w14:textId="45B5D246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>
              <w:rPr>
                <w:iCs/>
              </w:rPr>
              <w:t xml:space="preserve">Synchroniser le signal </w:t>
            </w:r>
            <w:r w:rsidR="00961C22">
              <w:rPr>
                <w:iCs/>
              </w:rPr>
              <w:t>sinusoïdal</w:t>
            </w:r>
            <w:r>
              <w:rPr>
                <w:iCs/>
              </w:rPr>
              <w:t xml:space="preserve"> d’entrée via le trigger</w:t>
            </w:r>
          </w:p>
          <w:p w14:paraId="3BA2D7C0" w14:textId="77777777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>
              <w:rPr>
                <w:iCs/>
              </w:rPr>
              <w:t xml:space="preserve">Activer la mesure de déphasage via l’outil </w:t>
            </w:r>
            <m:oMath>
              <m:r>
                <w:rPr>
                  <w:rFonts w:ascii="Cambria Math" w:hAnsi="Cambria Math"/>
                </w:rPr>
                <m:t>Cursor Mesure</m:t>
              </m:r>
            </m:oMath>
          </w:p>
          <w:p w14:paraId="713BA7EE" w14:textId="77777777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>
              <w:rPr>
                <w:iCs/>
              </w:rPr>
              <w:t>Placer les curseurs-lignes</w:t>
            </w:r>
          </w:p>
          <w:p w14:paraId="18A644BB" w14:textId="77777777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>
              <w:rPr>
                <w:iCs/>
              </w:rPr>
              <w:t xml:space="preserve">Rechercher la fréquence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-45°</m:t>
                  </m:r>
                </m:sub>
              </m:sSub>
            </m:oMath>
            <w:r>
              <w:rPr>
                <w:iCs/>
              </w:rPr>
              <w:t xml:space="preserve"> pour laquelle </w:t>
            </w:r>
            <m:oMath>
              <m:r>
                <w:rPr>
                  <w:rFonts w:ascii="Cambria Math" w:hAnsi="Cambria Math"/>
                </w:rPr>
                <m:t>s(t)</m:t>
              </m:r>
            </m:oMath>
            <w:r>
              <w:rPr>
                <w:iCs/>
              </w:rPr>
              <w:t xml:space="preserve"> est en retard de phase de </w:t>
            </w:r>
            <m:oMath>
              <m:r>
                <w:rPr>
                  <w:rFonts w:ascii="Cambria Math" w:hAnsi="Cambria Math"/>
                </w:rPr>
                <m:t>45°</m:t>
              </m:r>
            </m:oMath>
            <w:r>
              <w:rPr>
                <w:iCs/>
              </w:rPr>
              <w:t xml:space="preserve"> par rapport à </w:t>
            </w:r>
            <m:oMath>
              <m:r>
                <w:rPr>
                  <w:rFonts w:ascii="Cambria Math" w:hAnsi="Cambria Math"/>
                </w:rPr>
                <m:t>e(t)</m:t>
              </m:r>
            </m:oMath>
          </w:p>
          <w:p w14:paraId="3DA789BC" w14:textId="77777777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  <w:lang w:val="es-ES"/>
              </w:rPr>
            </w:pPr>
            <w:proofErr w:type="spellStart"/>
            <w:r w:rsidRPr="00994040">
              <w:rPr>
                <w:iCs/>
                <w:lang w:val="es-ES"/>
              </w:rPr>
              <w:t>Calculer</w:t>
            </w:r>
            <w:proofErr w:type="spellEnd"/>
          </w:p>
          <w:p w14:paraId="5F5BB5EE" w14:textId="77777777" w:rsidR="008315FB" w:rsidRPr="00AB5E41" w:rsidRDefault="001E4DDD" w:rsidP="00AB5E41">
            <w:pPr>
              <w:rPr>
                <w:iCs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lang w:val="es-ES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lang w:val="es-ES"/>
                      </w:rPr>
                      <m:t>τ=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es-E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s-ES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s-E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-45°</m:t>
                            </m:r>
                          </m:sub>
                        </m:sSub>
                      </m:den>
                    </m:f>
                  </m:e>
                </m:borderBox>
              </m:oMath>
            </m:oMathPara>
          </w:p>
          <w:p w14:paraId="5C5F53FC" w14:textId="6D077C4B" w:rsidR="008315FB" w:rsidRPr="00AB5E41" w:rsidRDefault="008315FB" w:rsidP="00AB5E41">
            <w:pPr>
              <w:pStyle w:val="Paragraphedeliste"/>
              <w:numPr>
                <w:ilvl w:val="0"/>
                <w:numId w:val="9"/>
              </w:numPr>
              <w:rPr>
                <w:iCs/>
              </w:rPr>
            </w:pPr>
            <w:proofErr w:type="gramStart"/>
            <w:r w:rsidRPr="00AB5E41">
              <w:rPr>
                <w:iCs/>
              </w:rPr>
              <w:t xml:space="preserve">Suite </w:t>
            </w:r>
            <w:r w:rsidR="00AB5E41" w:rsidRPr="00AB5E41">
              <w:rPr>
                <w:iCs/>
              </w:rPr>
              <w:t>à</w:t>
            </w:r>
            <w:proofErr w:type="gramEnd"/>
            <w:r w:rsidRPr="00AB5E41">
              <w:rPr>
                <w:iCs/>
              </w:rPr>
              <w:t xml:space="preserve"> la détermination de </w:t>
            </w:r>
            <m:oMath>
              <m:r>
                <w:rPr>
                  <w:rFonts w:ascii="Cambria Math" w:hAnsi="Cambria Math"/>
                </w:rPr>
                <m:t>τ</m:t>
              </m:r>
            </m:oMath>
            <w:r w:rsidRPr="00AB5E41">
              <w:rPr>
                <w:iCs/>
              </w:rPr>
              <w:t xml:space="preserve"> on peut aussi mesurer le gain statique </w:t>
            </w:r>
            <m:oMath>
              <m:r>
                <w:rPr>
                  <w:rFonts w:ascii="Cambria Math" w:hAnsi="Cambria Math"/>
                </w:rPr>
                <m:t>K</m:t>
              </m:r>
            </m:oMath>
            <w:r w:rsidRPr="00AB5E41">
              <w:rPr>
                <w:iCs/>
              </w:rPr>
              <w:t xml:space="preserve"> avec la procédure suivante :</w:t>
            </w:r>
          </w:p>
          <w:p w14:paraId="5025D34C" w14:textId="77777777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 w:rsidRPr="00516312">
              <w:rPr>
                <w:iCs/>
              </w:rPr>
              <w:t xml:space="preserve">Activer les mesures </w:t>
            </w:r>
            <m:oMath>
              <m:r>
                <w:rPr>
                  <w:rFonts w:ascii="Cambria Math" w:hAnsi="Cambria Math"/>
                  <w:lang w:val="es-ES"/>
                </w:rPr>
                <m:t>CC</m:t>
              </m:r>
            </m:oMath>
            <w:r w:rsidRPr="00516312">
              <w:rPr>
                <w:iCs/>
              </w:rPr>
              <w:t xml:space="preserve"> via </w:t>
            </w:r>
            <w:r>
              <w:rPr>
                <w:iCs/>
              </w:rPr>
              <w:t xml:space="preserve">l’outil </w:t>
            </w:r>
            <m:oMath>
              <m:r>
                <w:rPr>
                  <w:rFonts w:ascii="Cambria Math" w:hAnsi="Cambria Math"/>
                </w:rPr>
                <m:t>Cursor Mesure</m:t>
              </m:r>
            </m:oMath>
          </w:p>
          <w:p w14:paraId="5627E1E6" w14:textId="77777777" w:rsidR="008315FB" w:rsidRPr="00A90C15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</w:rPr>
            </w:pPr>
            <w:r>
              <w:rPr>
                <w:iCs/>
              </w:rPr>
              <w:t xml:space="preserve">Relever les valeurs </w:t>
            </w:r>
            <m:oMath>
              <m:r>
                <w:rPr>
                  <w:rFonts w:ascii="Cambria Math" w:hAnsi="Cambria Math"/>
                </w:rPr>
                <m:t>CC 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rPr>
                <w:iCs/>
              </w:rPr>
              <w:t xml:space="preserve"> et </w:t>
            </w:r>
            <m:oMath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  <w:p w14:paraId="531225D8" w14:textId="77777777" w:rsidR="008315FB" w:rsidRDefault="008315FB" w:rsidP="00AB5E41">
            <w:pPr>
              <w:pStyle w:val="Paragraphedeliste"/>
              <w:numPr>
                <w:ilvl w:val="0"/>
                <w:numId w:val="9"/>
              </w:numPr>
              <w:spacing w:after="0"/>
              <w:rPr>
                <w:iCs/>
                <w:lang w:val="es-ES"/>
              </w:rPr>
            </w:pPr>
            <w:proofErr w:type="spellStart"/>
            <w:r w:rsidRPr="00516312">
              <w:rPr>
                <w:iCs/>
                <w:lang w:val="es-ES"/>
              </w:rPr>
              <w:t>Calculer</w:t>
            </w:r>
            <w:proofErr w:type="spellEnd"/>
            <w:r w:rsidRPr="00516312">
              <w:rPr>
                <w:iCs/>
                <w:lang w:val="es-ES"/>
              </w:rPr>
              <w:t xml:space="preserve"> </w:t>
            </w:r>
          </w:p>
          <w:p w14:paraId="7A42C1E2" w14:textId="77777777" w:rsidR="008315FB" w:rsidRPr="00AB5E41" w:rsidRDefault="001E4DDD" w:rsidP="00AB5E41">
            <w:pPr>
              <w:rPr>
                <w:iCs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  <w:lang w:val="es-ES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lang w:val="es-E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borderBox>
              </m:oMath>
            </m:oMathPara>
          </w:p>
        </w:tc>
      </w:tr>
    </w:tbl>
    <w:p w14:paraId="47A9C477" w14:textId="77777777" w:rsidR="008315FB" w:rsidRDefault="008315FB" w:rsidP="008315FB">
      <w:pPr>
        <w:jc w:val="center"/>
      </w:pPr>
      <w:r w:rsidRPr="00187F62">
        <w:rPr>
          <w:noProof/>
        </w:rPr>
        <w:drawing>
          <wp:inline distT="0" distB="0" distL="0" distR="0" wp14:anchorId="688CE276" wp14:editId="0DA58AB7">
            <wp:extent cx="1511920" cy="1132114"/>
            <wp:effectExtent l="0" t="0" r="0" b="0"/>
            <wp:docPr id="10" name="Image 10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graphiqu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3063" cy="11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A9">
        <w:rPr>
          <w:noProof/>
        </w:rPr>
        <w:drawing>
          <wp:inline distT="0" distB="0" distL="0" distR="0" wp14:anchorId="3A110FF0" wp14:editId="43890B54">
            <wp:extent cx="1404257" cy="1133384"/>
            <wp:effectExtent l="0" t="0" r="5715" b="0"/>
            <wp:docPr id="9" name="Image 9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graphiqu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4999" cy="114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F5E0" w14:textId="36783548" w:rsidR="008315FB" w:rsidRPr="00F31C40" w:rsidRDefault="008315FB" w:rsidP="008315FB">
      <w:pPr>
        <w:pStyle w:val="Lgende"/>
        <w:rPr>
          <w:noProof/>
        </w:rPr>
      </w:pPr>
      <w:r w:rsidRPr="00F31C40">
        <w:lastRenderedPageBreak/>
        <w:t xml:space="preserve">Figure </w:t>
      </w:r>
      <w:r>
        <w:fldChar w:fldCharType="begin"/>
      </w:r>
      <w:r w:rsidRPr="00F31C40">
        <w:instrText xml:space="preserve"> SEQ Figure \* ARABIC </w:instrText>
      </w:r>
      <w:r>
        <w:fldChar w:fldCharType="separate"/>
      </w:r>
      <w:r w:rsidR="001E4DDD">
        <w:rPr>
          <w:noProof/>
        </w:rPr>
        <w:t>4</w:t>
      </w:r>
      <w:r>
        <w:fldChar w:fldCharType="end"/>
      </w:r>
      <w:r w:rsidRPr="00F31C40">
        <w:t xml:space="preserve"> - Affichage </w:t>
      </w:r>
      <w:r w:rsidR="00961C22" w:rsidRPr="00F31C40">
        <w:t>oscilloscope</w:t>
      </w:r>
      <w:r w:rsidRPr="00F31C40">
        <w:rPr>
          <w:noProof/>
        </w:rPr>
        <w:t xml:space="preserve"> pour la méthode harmonique par expérimentation avec</w:t>
      </w:r>
    </w:p>
    <w:p w14:paraId="4145D54A" w14:textId="77777777" w:rsidR="00AB5E41" w:rsidRPr="00AB5E41" w:rsidRDefault="008315FB" w:rsidP="00AB5E41">
      <w:pPr>
        <w:pStyle w:val="Paragraphedeliste"/>
        <w:numPr>
          <w:ilvl w:val="0"/>
          <w:numId w:val="7"/>
        </w:numPr>
      </w:pPr>
      <w:r w:rsidRPr="00F31C40">
        <w:t xml:space="preserve">A </w:t>
      </w:r>
      <w:r>
        <w:t>gauche</w:t>
      </w:r>
      <w:r w:rsidRPr="00F31C40">
        <w:t xml:space="preserve"> : la </w:t>
      </w:r>
      <w:r w:rsidR="00961C22" w:rsidRPr="00F31C40">
        <w:t>détermination</w:t>
      </w:r>
      <w:r w:rsidRPr="00F31C40">
        <w:t xml:space="preserve"> d</w:t>
      </w:r>
      <w:r>
        <w:t xml:space="preserve">u gain statique </w:t>
      </w:r>
      <m:oMath>
        <m:r>
          <w:rPr>
            <w:rFonts w:ascii="Cambria Math" w:hAnsi="Cambria Math"/>
          </w:rPr>
          <m:t>K</m:t>
        </m:r>
      </m:oMath>
    </w:p>
    <w:p w14:paraId="7314F28F" w14:textId="33042680" w:rsidR="008315FB" w:rsidRPr="00AB5E41" w:rsidRDefault="008315FB" w:rsidP="00AB5E41">
      <w:pPr>
        <w:pStyle w:val="Paragraphedeliste"/>
        <w:numPr>
          <w:ilvl w:val="0"/>
          <w:numId w:val="7"/>
        </w:numPr>
      </w:pPr>
      <w:r>
        <w:t xml:space="preserve">A droite : la détermination de la constante de temps </w:t>
      </w:r>
      <m:oMath>
        <m:r>
          <w:rPr>
            <w:rFonts w:ascii="Cambria Math" w:hAnsi="Cambria Math"/>
          </w:rPr>
          <m:t>τ</m:t>
        </m:r>
      </m:oMath>
      <w:r>
        <w:t xml:space="preserve"> (et optionnellement du gain statique </w:t>
      </w:r>
      <m:oMath>
        <m:r>
          <w:rPr>
            <w:rFonts w:ascii="Cambria Math" w:hAnsi="Cambria Math"/>
          </w:rPr>
          <m:t>K</m:t>
        </m:r>
      </m:oMath>
      <w:r>
        <w:t>)</w:t>
      </w:r>
    </w:p>
    <w:p w14:paraId="05AA5DDA" w14:textId="77777777" w:rsidR="008315FB" w:rsidRPr="00117192" w:rsidRDefault="008315FB" w:rsidP="00BE19A1">
      <w:pPr>
        <w:pStyle w:val="Titre2"/>
      </w:pPr>
      <w:bookmarkStart w:id="19" w:name="_Toc133961486"/>
      <w:bookmarkStart w:id="20" w:name="_Toc134049654"/>
      <w:r w:rsidRPr="00117192">
        <w:t>Mise en place d’une commande proportionnelle</w:t>
      </w:r>
      <w:bookmarkEnd w:id="19"/>
      <w:bookmarkEnd w:id="20"/>
    </w:p>
    <w:p w14:paraId="50ABDE0E" w14:textId="6C701A64" w:rsidR="008315FB" w:rsidRDefault="008315FB" w:rsidP="008315FB">
      <w:r w:rsidRPr="00117192">
        <w:t>On consid</w:t>
      </w:r>
      <w:r>
        <w:t>è</w:t>
      </w:r>
      <w:r w:rsidRPr="00117192">
        <w:t>re l’asservissement de position, pr</w:t>
      </w:r>
      <w:r>
        <w:t>é</w:t>
      </w:r>
      <w:r w:rsidRPr="00117192">
        <w:t>sent</w:t>
      </w:r>
      <w:r>
        <w:t>é</w:t>
      </w:r>
      <w:r w:rsidRPr="00117192">
        <w:t xml:space="preserve"> </w:t>
      </w:r>
      <w:r>
        <w:rPr>
          <w:highlight w:val="yellow"/>
        </w:rPr>
        <w:fldChar w:fldCharType="begin"/>
      </w:r>
      <w:r>
        <w:instrText xml:space="preserve"> REF _Ref133844042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 w:rsidR="001E4DDD" w:rsidRPr="005747D3">
        <w:t xml:space="preserve">Figure </w:t>
      </w:r>
      <w:r w:rsidR="001E4DDD">
        <w:rPr>
          <w:noProof/>
        </w:rPr>
        <w:t>5</w:t>
      </w:r>
      <w:r>
        <w:rPr>
          <w:highlight w:val="yellow"/>
        </w:rPr>
        <w:fldChar w:fldCharType="end"/>
      </w:r>
      <w:r w:rsidRPr="00117192">
        <w:t>, dont la grandeur de commande est d</w:t>
      </w:r>
      <w:r>
        <w:t>é</w:t>
      </w:r>
      <w:r w:rsidRPr="00117192">
        <w:t xml:space="preserve">finie par la relation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(t)-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(t))</m:t>
        </m:r>
      </m:oMath>
      <w:r w:rsidRPr="00117192">
        <w:t>, av</w:t>
      </w:r>
      <w:proofErr w:type="spellStart"/>
      <w:r w:rsidRPr="00117192">
        <w:t>ec</w:t>
      </w:r>
      <w:proofErr w:type="spellEnd"/>
      <w:r w:rsidRPr="0011719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&gt;0</m:t>
        </m:r>
      </m:oMath>
      <w:r w:rsidRPr="00117192">
        <w:t>.</w:t>
      </w:r>
    </w:p>
    <w:p w14:paraId="6C72A5CF" w14:textId="77777777" w:rsidR="008315FB" w:rsidRDefault="008315FB" w:rsidP="008315FB">
      <w:pPr>
        <w:jc w:val="center"/>
      </w:pPr>
      <w:r>
        <w:rPr>
          <w:noProof/>
        </w:rPr>
        <w:drawing>
          <wp:inline distT="0" distB="0" distL="0" distR="0" wp14:anchorId="18DAAE27" wp14:editId="1857C8FD">
            <wp:extent cx="4045349" cy="900714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361" cy="9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7BD4C" w14:textId="332009B5" w:rsidR="008315FB" w:rsidRDefault="008315FB" w:rsidP="00401316">
      <w:pPr>
        <w:pStyle w:val="Lgende"/>
      </w:pPr>
      <w:bookmarkStart w:id="21" w:name="_Ref133844042"/>
      <w:r w:rsidRPr="005747D3">
        <w:t xml:space="preserve">Figure </w:t>
      </w:r>
      <w:r>
        <w:fldChar w:fldCharType="begin"/>
      </w:r>
      <w:r w:rsidRPr="005747D3">
        <w:instrText xml:space="preserve"> SEQ Figure \* ARABIC </w:instrText>
      </w:r>
      <w:r>
        <w:fldChar w:fldCharType="separate"/>
      </w:r>
      <w:r w:rsidR="001E4DDD">
        <w:rPr>
          <w:noProof/>
        </w:rPr>
        <w:t>5</w:t>
      </w:r>
      <w:r>
        <w:fldChar w:fldCharType="end"/>
      </w:r>
      <w:bookmarkEnd w:id="21"/>
      <w:r w:rsidRPr="005747D3">
        <w:t xml:space="preserve"> - Schéma bloc de l'asservissement de position par commande </w:t>
      </w:r>
      <w:r w:rsidR="00961C22" w:rsidRPr="005747D3">
        <w:t>proportionnelle</w:t>
      </w:r>
    </w:p>
    <w:p w14:paraId="5A8602D8" w14:textId="5FE8F8F0" w:rsidR="008315FB" w:rsidRPr="008315FB" w:rsidRDefault="00BE19A1" w:rsidP="00BE19A1">
      <w:pPr>
        <w:pStyle w:val="Titre3"/>
        <w:rPr>
          <w:rStyle w:val="lev"/>
          <w:b w:val="0"/>
          <w:bCs w:val="0"/>
        </w:rPr>
      </w:pPr>
      <w:bookmarkStart w:id="22" w:name="_Toc133961487"/>
      <w:bookmarkStart w:id="23" w:name="_Toc134049655"/>
      <w:r>
        <w:rPr>
          <w:rStyle w:val="lev"/>
          <w:b w:val="0"/>
          <w:bCs w:val="0"/>
        </w:rPr>
        <w:t>F</w:t>
      </w:r>
      <w:r w:rsidR="008315FB" w:rsidRPr="008315FB">
        <w:rPr>
          <w:rStyle w:val="lev"/>
          <w:b w:val="0"/>
          <w:bCs w:val="0"/>
        </w:rPr>
        <w:t xml:space="preserve">onction de transfert </w:t>
      </w:r>
      <m:oMath>
        <m:r>
          <w:rPr>
            <w:rStyle w:val="lev"/>
            <w:rFonts w:ascii="Cambria Math" w:hAnsi="Cambria Math"/>
          </w:rPr>
          <m:t>F(p)=</m:t>
        </m:r>
        <m:f>
          <m:f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fPr>
          <m:num>
            <m:sSub>
              <m:sSubPr>
                <m:ctrlPr>
                  <w:rPr>
                    <w:rStyle w:val="lev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w:rPr>
                    <w:rStyle w:val="lev"/>
                    <w:rFonts w:ascii="Cambria Math" w:hAnsi="Cambria Math"/>
                  </w:rPr>
                  <m:t>θ</m:t>
                </m:r>
              </m:e>
              <m:sub>
                <m:r>
                  <w:rPr>
                    <w:rStyle w:val="lev"/>
                    <w:rFonts w:ascii="Cambria Math" w:hAnsi="Cambria Math"/>
                  </w:rPr>
                  <m:t>s</m:t>
                </m:r>
              </m:sub>
            </m:sSub>
            <m:r>
              <w:rPr>
                <w:rStyle w:val="lev"/>
                <w:rFonts w:ascii="Cambria Math" w:hAnsi="Cambria Math"/>
              </w:rPr>
              <m:t>(p)</m:t>
            </m:r>
          </m:num>
          <m:den>
            <m:sSub>
              <m:sSubPr>
                <m:ctrlPr>
                  <w:rPr>
                    <w:rStyle w:val="lev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w:rPr>
                    <w:rStyle w:val="lev"/>
                    <w:rFonts w:ascii="Cambria Math" w:hAnsi="Cambria Math"/>
                  </w:rPr>
                  <m:t>θ</m:t>
                </m:r>
              </m:e>
              <m:sub>
                <m:r>
                  <w:rPr>
                    <w:rStyle w:val="lev"/>
                    <w:rFonts w:ascii="Cambria Math" w:hAnsi="Cambria Math"/>
                  </w:rPr>
                  <m:t>e</m:t>
                </m:r>
              </m:sub>
            </m:sSub>
            <m:r>
              <w:rPr>
                <w:rStyle w:val="lev"/>
                <w:rFonts w:ascii="Cambria Math" w:hAnsi="Cambria Math"/>
              </w:rPr>
              <m:t>(p)</m:t>
            </m:r>
          </m:den>
        </m:f>
      </m:oMath>
      <w:r w:rsidR="008315FB" w:rsidRPr="008315FB">
        <w:rPr>
          <w:rStyle w:val="lev"/>
          <w:b w:val="0"/>
          <w:bCs w:val="0"/>
        </w:rPr>
        <w:t xml:space="preserve"> de l’asservissement</w:t>
      </w:r>
      <w:bookmarkEnd w:id="22"/>
      <w:bookmarkEnd w:id="23"/>
    </w:p>
    <w:p w14:paraId="6B340E23" w14:textId="432D0961" w:rsidR="00865C43" w:rsidRPr="00E434A0" w:rsidRDefault="001E4DDD" w:rsidP="008315FB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MR</m:t>
              </m:r>
            </m:e>
          </m:d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9p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p+1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9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+9p</m:t>
              </m:r>
            </m:den>
          </m:f>
          <m:r>
            <m:rPr>
              <m:sty m:val="p"/>
            </m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MR,CP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9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+9p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MR,CP,PS</m:t>
              </m:r>
            </m:e>
          </m:d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9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+9p+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MR,CP,PS,PE</m:t>
              </m:r>
            </m:e>
          </m:d>
          <m:r>
            <w:rPr>
              <w:rFonts w:ascii="Cambria Math" w:hAnsi="Cambria Math"/>
            </w:rPr>
            <m:t>→</m:t>
          </m:r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+9p+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borderBox>
          <m:r>
            <w:rPr>
              <w:rFonts w:ascii="Cambria Math" w:hAnsi="Cambria Math"/>
            </w:rPr>
            <m:t xml:space="preserve"> </m:t>
          </m:r>
        </m:oMath>
      </m:oMathPara>
    </w:p>
    <w:p w14:paraId="088AAB94" w14:textId="01FFFFC7" w:rsidR="00DC2FE0" w:rsidRDefault="008315FB" w:rsidP="008315FB">
      <w:r w:rsidRPr="007F4E4E">
        <w:t xml:space="preserve">Nos mesures expérimentales </w:t>
      </w:r>
      <w:r>
        <w:t>donnent</w:t>
      </w:r>
      <w:r w:rsidRPr="007F4E4E">
        <w:t xml:space="preserve"> 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=4 V,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=2.36 V,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=0.105,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=5.619,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=0.336 s</m:t>
        </m:r>
      </m:oMath>
      <w:r w:rsidR="00B46063">
        <w:t xml:space="preserve"> </w:t>
      </w:r>
      <w:r w:rsidR="00ED58EB">
        <w:t>.</w:t>
      </w:r>
      <w:r w:rsidR="00DC2FE0">
        <w:br/>
        <w:t xml:space="preserve">De plus on rappelle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=10</m:t>
        </m:r>
      </m:oMath>
      <w:r w:rsidR="00DC2FE0">
        <w:t xml:space="preserve"> et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=0.105</m:t>
        </m:r>
      </m:oMath>
      <w:r w:rsidR="00DC2FE0">
        <w:t xml:space="preserve"> donc :</w:t>
      </w:r>
    </w:p>
    <w:p w14:paraId="324A76DC" w14:textId="5F8BCD5C" w:rsidR="00116A5C" w:rsidRPr="00116A5C" w:rsidRDefault="001E4DDD" w:rsidP="008315FB"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56.19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3.024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+9p+5.619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borderBox>
        </m:oMath>
      </m:oMathPara>
    </w:p>
    <w:p w14:paraId="4832CBD9" w14:textId="0A3975F5" w:rsidR="00116A5C" w:rsidRDefault="00FE7116" w:rsidP="008315FB">
      <w:r>
        <w:t>Vérifions via Matlab </w:t>
      </w:r>
      <w:r w:rsidR="00657A40">
        <w:t xml:space="preserve">(avec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=10</m:t>
        </m:r>
      </m:oMath>
      <w:r w:rsidR="00657A40"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 w:rsidR="00657A40">
        <w:t xml:space="preserve">) </w:t>
      </w:r>
      <w:r>
        <w:t>:</w:t>
      </w:r>
    </w:p>
    <w:p w14:paraId="43BC0F5C" w14:textId="77777777" w:rsidR="00DB03A5" w:rsidRPr="00DB03A5" w:rsidRDefault="00DB03A5" w:rsidP="00DB03A5">
      <w:pPr>
        <w:pStyle w:val="Programme"/>
        <w:framePr w:wrap="notBeside"/>
        <w:rPr>
          <w:rFonts w:eastAsia="Times New Roman"/>
          <w:color w:val="00B050"/>
          <w:lang w:eastAsia="fr-FR"/>
        </w:rPr>
      </w:pPr>
      <w:r w:rsidRPr="00DB03A5">
        <w:rPr>
          <w:rFonts w:eastAsia="Times New Roman"/>
          <w:color w:val="00B050"/>
          <w:lang w:eastAsia="fr-FR"/>
        </w:rPr>
        <w:t>% Fonction de transfert en boucle fermé</w:t>
      </w:r>
    </w:p>
    <w:p w14:paraId="20A60747" w14:textId="0FF95835" w:rsidR="00DB03A5" w:rsidRPr="00DB03A5" w:rsidRDefault="00DB03A5" w:rsidP="00DB03A5">
      <w:pPr>
        <w:pStyle w:val="Programme"/>
        <w:framePr w:wrap="notBeside"/>
        <w:rPr>
          <w:rFonts w:eastAsia="Times New Roman"/>
          <w:lang w:val="en-GB" w:eastAsia="fr-FR"/>
        </w:rPr>
      </w:pPr>
      <w:r w:rsidRPr="00DB03A5">
        <w:rPr>
          <w:rFonts w:eastAsia="Times New Roman"/>
          <w:lang w:val="en-GB" w:eastAsia="fr-FR"/>
        </w:rPr>
        <w:t>ssys1=tf([K_m],[T_m 1])</w:t>
      </w:r>
      <w:r w:rsidR="00FB3BF1">
        <w:rPr>
          <w:rFonts w:eastAsia="Times New Roman"/>
          <w:lang w:val="en-GB" w:eastAsia="fr-FR"/>
        </w:rPr>
        <w:t>;</w:t>
      </w:r>
    </w:p>
    <w:p w14:paraId="1C71F3E1" w14:textId="6BB992E9" w:rsidR="00DB03A5" w:rsidRPr="00DB03A5" w:rsidRDefault="00DB03A5" w:rsidP="00DB03A5">
      <w:pPr>
        <w:pStyle w:val="Programme"/>
        <w:framePr w:wrap="notBeside"/>
        <w:rPr>
          <w:rFonts w:eastAsia="Times New Roman"/>
          <w:lang w:val="en-GB" w:eastAsia="fr-FR"/>
        </w:rPr>
      </w:pPr>
      <w:r w:rsidRPr="00DB03A5">
        <w:rPr>
          <w:rFonts w:eastAsia="Times New Roman"/>
          <w:lang w:val="en-GB" w:eastAsia="fr-FR"/>
        </w:rPr>
        <w:t>ssys2=tf([1],[1 0])</w:t>
      </w:r>
      <w:r w:rsidR="00FB3BF1">
        <w:rPr>
          <w:rFonts w:eastAsia="Times New Roman"/>
          <w:lang w:val="en-GB" w:eastAsia="fr-FR"/>
        </w:rPr>
        <w:t>;</w:t>
      </w:r>
    </w:p>
    <w:p w14:paraId="5AA5C458" w14:textId="6C8B6A17" w:rsidR="00DB03A5" w:rsidRPr="00DB03A5" w:rsidRDefault="00DB03A5" w:rsidP="00DB03A5">
      <w:pPr>
        <w:pStyle w:val="Programme"/>
        <w:framePr w:wrap="notBeside"/>
        <w:rPr>
          <w:rFonts w:eastAsia="Times New Roman"/>
          <w:lang w:val="en-GB" w:eastAsia="fr-FR"/>
        </w:rPr>
      </w:pPr>
      <w:r w:rsidRPr="00DB03A5">
        <w:rPr>
          <w:rFonts w:eastAsia="Times New Roman"/>
          <w:lang w:val="en-GB" w:eastAsia="fr-FR"/>
        </w:rPr>
        <w:t>ssys</w:t>
      </w:r>
      <w:r w:rsidR="00D61F46">
        <w:rPr>
          <w:rFonts w:eastAsia="Times New Roman"/>
          <w:lang w:val="en-GB" w:eastAsia="fr-FR"/>
        </w:rPr>
        <w:t>3</w:t>
      </w:r>
      <w:r w:rsidRPr="00DB03A5">
        <w:rPr>
          <w:rFonts w:eastAsia="Times New Roman"/>
          <w:lang w:val="en-GB" w:eastAsia="fr-FR"/>
        </w:rPr>
        <w:t>=tf([1],[9])</w:t>
      </w:r>
      <w:r w:rsidR="00FB3BF1">
        <w:rPr>
          <w:rFonts w:eastAsia="Times New Roman"/>
          <w:lang w:val="en-GB" w:eastAsia="fr-FR"/>
        </w:rPr>
        <w:t>;</w:t>
      </w:r>
    </w:p>
    <w:p w14:paraId="246A5A5C" w14:textId="1E713288" w:rsidR="00DB03A5" w:rsidRPr="00DB03A5" w:rsidRDefault="00DB03A5" w:rsidP="00DB03A5">
      <w:pPr>
        <w:pStyle w:val="Programme"/>
        <w:framePr w:wrap="notBeside"/>
        <w:rPr>
          <w:rFonts w:eastAsia="Times New Roman"/>
          <w:lang w:val="en-GB" w:eastAsia="fr-FR"/>
        </w:rPr>
      </w:pPr>
      <w:r w:rsidRPr="00DB03A5">
        <w:rPr>
          <w:rFonts w:eastAsia="Times New Roman"/>
          <w:lang w:val="en-GB" w:eastAsia="fr-FR"/>
        </w:rPr>
        <w:t>ssys</w:t>
      </w:r>
      <w:r w:rsidR="009A25D0">
        <w:rPr>
          <w:rFonts w:eastAsia="Times New Roman"/>
          <w:lang w:val="en-GB" w:eastAsia="fr-FR"/>
        </w:rPr>
        <w:t>4</w:t>
      </w:r>
      <w:r w:rsidRPr="00DB03A5">
        <w:rPr>
          <w:rFonts w:eastAsia="Times New Roman"/>
          <w:lang w:val="en-GB" w:eastAsia="fr-FR"/>
        </w:rPr>
        <w:t>=ssys1*ssys2*ssys5*K_1</w:t>
      </w:r>
      <w:r w:rsidR="00FB3BF1">
        <w:rPr>
          <w:rFonts w:eastAsia="Times New Roman"/>
          <w:lang w:val="en-GB" w:eastAsia="fr-FR"/>
        </w:rPr>
        <w:t>;</w:t>
      </w:r>
    </w:p>
    <w:p w14:paraId="1F192E9A" w14:textId="4B1353D4" w:rsidR="00DB03A5" w:rsidRPr="00DB03A5" w:rsidRDefault="00DB03A5" w:rsidP="00DB03A5">
      <w:pPr>
        <w:pStyle w:val="Programme"/>
        <w:framePr w:wrap="notBeside"/>
        <w:rPr>
          <w:rFonts w:eastAsia="Times New Roman"/>
          <w:lang w:val="en-GB" w:eastAsia="fr-FR"/>
        </w:rPr>
      </w:pPr>
      <w:r w:rsidRPr="00DB03A5">
        <w:rPr>
          <w:rFonts w:eastAsia="Times New Roman"/>
          <w:lang w:val="en-GB" w:eastAsia="fr-FR"/>
        </w:rPr>
        <w:t>ssys</w:t>
      </w:r>
      <w:r w:rsidR="009A25D0">
        <w:rPr>
          <w:rFonts w:eastAsia="Times New Roman"/>
          <w:lang w:val="en-GB" w:eastAsia="fr-FR"/>
        </w:rPr>
        <w:t>5</w:t>
      </w:r>
      <w:r w:rsidRPr="00DB03A5">
        <w:rPr>
          <w:rFonts w:eastAsia="Times New Roman"/>
          <w:lang w:val="en-GB" w:eastAsia="fr-FR"/>
        </w:rPr>
        <w:t>=feedback(ssys12,K_s)</w:t>
      </w:r>
      <w:r w:rsidR="00FB3BF1">
        <w:rPr>
          <w:rFonts w:eastAsia="Times New Roman"/>
          <w:lang w:val="en-GB" w:eastAsia="fr-FR"/>
        </w:rPr>
        <w:t>;</w:t>
      </w:r>
    </w:p>
    <w:p w14:paraId="4A41C093" w14:textId="38387361" w:rsidR="00FE7116" w:rsidRPr="00190551" w:rsidRDefault="008D431C" w:rsidP="00DB03A5">
      <w:pPr>
        <w:pStyle w:val="Programme"/>
        <w:framePr w:wrap="notBeside"/>
        <w:rPr>
          <w:rFonts w:eastAsia="Times New Roman"/>
          <w:lang w:val="en-GB" w:eastAsia="fr-FR"/>
        </w:rPr>
      </w:pPr>
      <w:r w:rsidRPr="00190551">
        <w:rPr>
          <w:rFonts w:eastAsia="Times New Roman"/>
          <w:lang w:val="en-GB" w:eastAsia="fr-FR"/>
        </w:rPr>
        <w:t>sysBF</w:t>
      </w:r>
      <w:r w:rsidR="00DB03A5" w:rsidRPr="00190551">
        <w:rPr>
          <w:rFonts w:eastAsia="Times New Roman"/>
          <w:lang w:val="en-GB" w:eastAsia="fr-FR"/>
        </w:rPr>
        <w:t>=ssys3*K_e</w:t>
      </w:r>
    </w:p>
    <w:p w14:paraId="4A6C929D" w14:textId="77777777" w:rsidR="00DB03A5" w:rsidRPr="00190551" w:rsidRDefault="00DB03A5" w:rsidP="00DB03A5">
      <w:pPr>
        <w:pStyle w:val="Programme"/>
        <w:framePr w:wrap="notBeside"/>
        <w:rPr>
          <w:rFonts w:eastAsia="Times New Roman"/>
          <w:lang w:val="en-GB" w:eastAsia="fr-FR"/>
        </w:rPr>
      </w:pPr>
    </w:p>
    <w:p w14:paraId="42CCDF80" w14:textId="77777777" w:rsidR="00FB3BF1" w:rsidRPr="00190551" w:rsidRDefault="00FB3BF1" w:rsidP="00FB3BF1">
      <w:pPr>
        <w:pStyle w:val="Programme"/>
        <w:framePr w:wrap="notBeside"/>
        <w:rPr>
          <w:rFonts w:eastAsia="Times New Roman"/>
          <w:lang w:val="en-GB" w:eastAsia="fr-FR"/>
        </w:rPr>
      </w:pPr>
      <w:r w:rsidRPr="00190551">
        <w:rPr>
          <w:rFonts w:eastAsia="Times New Roman"/>
          <w:lang w:val="en-GB" w:eastAsia="fr-FR"/>
        </w:rPr>
        <w:t>ssys4 =</w:t>
      </w:r>
      <w:r w:rsidRPr="00190551">
        <w:rPr>
          <w:rFonts w:eastAsia="Times New Roman"/>
          <w:lang w:val="en-GB" w:eastAsia="fr-FR"/>
        </w:rPr>
        <w:br/>
        <w:t xml:space="preserve"> </w:t>
      </w:r>
      <w:r w:rsidRPr="00190551">
        <w:rPr>
          <w:rFonts w:eastAsia="Times New Roman"/>
          <w:lang w:val="en-GB" w:eastAsia="fr-FR"/>
        </w:rPr>
        <w:br/>
        <w:t xml:space="preserve">           56.19</w:t>
      </w:r>
      <w:r w:rsidRPr="00190551">
        <w:rPr>
          <w:rFonts w:eastAsia="Times New Roman"/>
          <w:lang w:val="en-GB" w:eastAsia="fr-FR"/>
        </w:rPr>
        <w:br/>
        <w:t xml:space="preserve">  -----------------------</w:t>
      </w:r>
      <w:r w:rsidRPr="00190551">
        <w:rPr>
          <w:rFonts w:eastAsia="Times New Roman"/>
          <w:lang w:val="en-GB" w:eastAsia="fr-FR"/>
        </w:rPr>
        <w:br/>
        <w:t xml:space="preserve">  3.024 s^2 + 9 s + 56.19</w:t>
      </w:r>
    </w:p>
    <w:p w14:paraId="60E1F9BD" w14:textId="77777777" w:rsidR="00DB03A5" w:rsidRPr="00190551" w:rsidRDefault="00DB03A5" w:rsidP="00DB03A5">
      <w:pPr>
        <w:pStyle w:val="Programme"/>
        <w:framePr w:wrap="notBeside"/>
        <w:rPr>
          <w:rFonts w:eastAsia="Times New Roman"/>
          <w:lang w:val="en-GB" w:eastAsia="fr-FR"/>
        </w:rPr>
      </w:pPr>
    </w:p>
    <w:p w14:paraId="075C9070" w14:textId="4A0A8DE6" w:rsidR="008315FB" w:rsidRPr="008315FB" w:rsidRDefault="00D8233C" w:rsidP="00BE19A1">
      <w:pPr>
        <w:pStyle w:val="Titre3"/>
        <w:rPr>
          <w:rStyle w:val="lev"/>
          <w:b w:val="0"/>
          <w:bCs w:val="0"/>
        </w:rPr>
      </w:pPr>
      <w:bookmarkStart w:id="24" w:name="_Toc133961488"/>
      <w:bookmarkStart w:id="25" w:name="_Toc134049656"/>
      <w:r>
        <w:rPr>
          <w:rStyle w:val="lev"/>
          <w:b w:val="0"/>
          <w:bCs w:val="0"/>
        </w:rPr>
        <w:t>Modélisation</w:t>
      </w:r>
      <w:r w:rsidR="001C676B">
        <w:rPr>
          <w:rStyle w:val="lev"/>
          <w:b w:val="0"/>
          <w:bCs w:val="0"/>
        </w:rPr>
        <w:t xml:space="preserve"> du système (Simulink)</w:t>
      </w:r>
      <w:bookmarkEnd w:id="24"/>
      <w:bookmarkEnd w:id="25"/>
    </w:p>
    <w:p w14:paraId="051DCF2A" w14:textId="128A9BB5" w:rsidR="008315FB" w:rsidRDefault="001D370B" w:rsidP="008315FB">
      <w:pPr>
        <w:jc w:val="center"/>
      </w:pPr>
      <w:r w:rsidRPr="001D370B">
        <w:drawing>
          <wp:inline distT="0" distB="0" distL="0" distR="0" wp14:anchorId="6A843183" wp14:editId="508721E4">
            <wp:extent cx="4130577" cy="1417899"/>
            <wp:effectExtent l="0" t="0" r="3810" b="0"/>
            <wp:docPr id="36" name="Image 36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diagramme&#10;&#10;Description générée automatiquement"/>
                    <pic:cNvPicPr/>
                  </pic:nvPicPr>
                  <pic:blipFill rotWithShape="1">
                    <a:blip r:embed="rId16"/>
                    <a:srcRect t="6102" b="3134"/>
                    <a:stretch/>
                  </pic:blipFill>
                  <pic:spPr bwMode="auto">
                    <a:xfrm>
                      <a:off x="0" y="0"/>
                      <a:ext cx="4140279" cy="142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133C1" w14:textId="3A4DCE19" w:rsidR="008315FB" w:rsidRDefault="008315FB" w:rsidP="008315FB">
      <w:pPr>
        <w:pStyle w:val="Lgende"/>
        <w:rPr>
          <w:noProof/>
        </w:rPr>
      </w:pPr>
      <w:r w:rsidRPr="00AA6CB7">
        <w:lastRenderedPageBreak/>
        <w:t xml:space="preserve">Figure </w:t>
      </w:r>
      <w:r>
        <w:fldChar w:fldCharType="begin"/>
      </w:r>
      <w:r w:rsidRPr="00AA6CB7">
        <w:instrText xml:space="preserve"> SEQ Figure \* ARABIC </w:instrText>
      </w:r>
      <w:r>
        <w:fldChar w:fldCharType="separate"/>
      </w:r>
      <w:r w:rsidR="001E4DDD">
        <w:rPr>
          <w:noProof/>
        </w:rPr>
        <w:t>6</w:t>
      </w:r>
      <w:r>
        <w:fldChar w:fldCharType="end"/>
      </w:r>
      <w:r w:rsidRPr="00AA6CB7">
        <w:t xml:space="preserve"> </w:t>
      </w:r>
      <w:r>
        <w:t>–</w:t>
      </w:r>
      <w:r w:rsidRPr="00AA6CB7">
        <w:t xml:space="preserve"> Sch</w:t>
      </w:r>
      <w:r>
        <w:t>éma bloc de l’a</w:t>
      </w:r>
      <w:r w:rsidRPr="00AA6CB7">
        <w:t>sservissement</w:t>
      </w:r>
      <w:r w:rsidRPr="00AA6CB7">
        <w:rPr>
          <w:noProof/>
        </w:rPr>
        <w:t xml:space="preserve"> </w:t>
      </w:r>
      <w:r>
        <w:rPr>
          <w:noProof/>
        </w:rPr>
        <w:t>de</w:t>
      </w:r>
      <w:r w:rsidRPr="00AA6CB7">
        <w:rPr>
          <w:noProof/>
        </w:rPr>
        <w:t xml:space="preserve"> position </w:t>
      </w:r>
      <w:r>
        <w:rPr>
          <w:noProof/>
        </w:rPr>
        <w:t xml:space="preserve">sur </w:t>
      </w:r>
      <w:r w:rsidRPr="00AA6CB7">
        <w:rPr>
          <w:noProof/>
        </w:rPr>
        <w:t>MATLAB-SIMULINK</w:t>
      </w:r>
      <w:r>
        <w:rPr>
          <w:noProof/>
        </w:rPr>
        <w:t xml:space="preserve"> avec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=1</m:t>
        </m:r>
      </m:oMath>
    </w:p>
    <w:p w14:paraId="1386FF66" w14:textId="77777777" w:rsidR="00BF303A" w:rsidRPr="00BF303A" w:rsidRDefault="00BF303A" w:rsidP="00BF303A"/>
    <w:p w14:paraId="428C5561" w14:textId="77777777" w:rsidR="00202DD2" w:rsidRDefault="008315FB" w:rsidP="00202DD2">
      <w:pPr>
        <w:pStyle w:val="Titre2"/>
        <w:numPr>
          <w:ilvl w:val="1"/>
          <w:numId w:val="2"/>
        </w:numPr>
        <w:tabs>
          <w:tab w:val="clear" w:pos="720"/>
        </w:tabs>
        <w:ind w:left="576" w:hanging="576"/>
      </w:pPr>
      <w:bookmarkStart w:id="26" w:name="_Toc133961489"/>
      <w:bookmarkStart w:id="27" w:name="_Toc134049657"/>
      <w:r w:rsidRPr="00117192">
        <w:t>Analyse de la stabilit</w:t>
      </w:r>
      <w:r>
        <w:t>é</w:t>
      </w:r>
      <w:r w:rsidRPr="00117192">
        <w:t xml:space="preserve"> de l’asservissement</w:t>
      </w:r>
      <w:bookmarkEnd w:id="26"/>
      <w:bookmarkEnd w:id="27"/>
    </w:p>
    <w:p w14:paraId="5E2E89BF" w14:textId="1F75C8F7" w:rsidR="008315FB" w:rsidRDefault="00BC07CD" w:rsidP="00782BFE">
      <w:pPr>
        <w:pStyle w:val="Titre3"/>
      </w:pPr>
      <w:bookmarkStart w:id="28" w:name="_Toc133961490"/>
      <w:bookmarkStart w:id="29" w:name="_Toc134049658"/>
      <w:r>
        <w:rPr>
          <w:rStyle w:val="lev"/>
          <w:b w:val="0"/>
          <w:bCs w:val="0"/>
        </w:rPr>
        <w:t>E</w:t>
      </w:r>
      <w:r w:rsidR="005C1440">
        <w:rPr>
          <w:rStyle w:val="lev"/>
          <w:b w:val="0"/>
          <w:bCs w:val="0"/>
        </w:rPr>
        <w:t xml:space="preserve">tude </w:t>
      </w:r>
      <w:r w:rsidR="004F5775">
        <w:rPr>
          <w:rStyle w:val="lev"/>
          <w:b w:val="0"/>
          <w:bCs w:val="0"/>
        </w:rPr>
        <w:t>de stabilité</w:t>
      </w:r>
      <w:r w:rsidR="005C1440">
        <w:rPr>
          <w:rStyle w:val="lev"/>
          <w:b w:val="0"/>
          <w:bCs w:val="0"/>
        </w:rPr>
        <w:t xml:space="preserve"> par critère de </w:t>
      </w:r>
      <w:proofErr w:type="spellStart"/>
      <w:r w:rsidR="005C1440">
        <w:rPr>
          <w:rStyle w:val="lev"/>
          <w:b w:val="0"/>
          <w:bCs w:val="0"/>
        </w:rPr>
        <w:t>Routh</w:t>
      </w:r>
      <w:bookmarkEnd w:id="28"/>
      <w:bookmarkEnd w:id="29"/>
      <w:proofErr w:type="spellEnd"/>
    </w:p>
    <w:p w14:paraId="24CF897D" w14:textId="78D7209A" w:rsidR="007B14B8" w:rsidRPr="005E6A43" w:rsidRDefault="007B14B8" w:rsidP="007B14B8">
      <w:r>
        <w:t>A</w:t>
      </w:r>
      <w:r w:rsidR="008315FB" w:rsidRPr="00E668CE">
        <w:t>fin de déterminer si notre système est stable</w:t>
      </w:r>
      <w:r w:rsidRPr="007B14B8">
        <w:t xml:space="preserve"> </w:t>
      </w:r>
      <w:r>
        <w:t>n</w:t>
      </w:r>
      <w:r>
        <w:t>ous</w:t>
      </w:r>
      <w:r w:rsidRPr="00E668CE">
        <w:t xml:space="preserve"> </w:t>
      </w:r>
      <w:r>
        <w:t>utiliserons</w:t>
      </w:r>
      <w:r w:rsidRPr="00E668CE">
        <w:t xml:space="preserve"> le critère de </w:t>
      </w:r>
      <w:proofErr w:type="spellStart"/>
      <w:r w:rsidRPr="00E668CE">
        <w:t>Routh</w:t>
      </w:r>
      <w:proofErr w:type="spellEnd"/>
      <w:r>
        <w:t xml:space="preserve"> avec </w:t>
      </w:r>
      <w:r>
        <w:t>la fonction de transfert en boucle fermée (</w:t>
      </w:r>
      <m:oMath>
        <m:r>
          <w:rPr>
            <w:rFonts w:ascii="Cambria Math" w:hAnsi="Cambria Math"/>
          </w:rPr>
          <m:t>FTBF</m:t>
        </m:r>
      </m:oMath>
      <w:r>
        <w:t>) </w:t>
      </w:r>
      <w:r>
        <w:t xml:space="preserve">déterminée plus tôt </w:t>
      </w:r>
      <w:r>
        <w:t>:</w:t>
      </w:r>
    </w:p>
    <w:p w14:paraId="0B7E5CB2" w14:textId="287C449F" w:rsidR="00374057" w:rsidRDefault="007B14B8" w:rsidP="007B14B8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9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+9p+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den>
          </m:f>
        </m:oMath>
      </m:oMathPara>
    </w:p>
    <w:p w14:paraId="6F1C51AA" w14:textId="35570DDD" w:rsidR="008315FB" w:rsidRPr="00272C44" w:rsidRDefault="000866DE" w:rsidP="008315FB">
      <w:r>
        <w:t xml:space="preserve">Sachant que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+9p+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l</w:t>
      </w:r>
      <w:r w:rsidR="008315FB" w:rsidRPr="00272C44">
        <w:t xml:space="preserve">a table de </w:t>
      </w:r>
      <w:proofErr w:type="spellStart"/>
      <w:r w:rsidR="008315FB" w:rsidRPr="00272C44">
        <w:t>Routh</w:t>
      </w:r>
      <w:proofErr w:type="spellEnd"/>
      <w:r w:rsidR="008315FB" w:rsidRPr="00272C44">
        <w:t xml:space="preserve"> aura </w:t>
      </w:r>
      <w:r>
        <w:t xml:space="preserve">donc </w:t>
      </w:r>
      <m:oMath>
        <m:r>
          <w:rPr>
            <w:rFonts w:ascii="Cambria Math" w:hAnsi="Cambria Math"/>
          </w:rPr>
          <m:t>d°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e>
        </m:d>
        <m:r>
          <w:rPr>
            <w:rFonts w:ascii="Cambria Math" w:hAnsi="Cambria Math"/>
          </w:rPr>
          <m:t>+1=3</m:t>
        </m:r>
      </m:oMath>
      <w:r w:rsidR="008315FB" w:rsidRPr="00272C44">
        <w:t xml:space="preserve"> lignes.</w:t>
      </w:r>
      <w:r w:rsidR="004336CD">
        <w:t xml:space="preserve"> </w:t>
      </w:r>
      <w:r w:rsidR="00DA56C2">
        <w:t>Ainsi, a</w:t>
      </w:r>
      <w:r w:rsidR="004336CD">
        <w:t>près construction</w:t>
      </w:r>
      <w:r w:rsidR="00DA56C2">
        <w:t xml:space="preserve"> de </w:t>
      </w:r>
      <w:r w:rsidR="004336CD">
        <w:t xml:space="preserve">la table de </w:t>
      </w:r>
      <w:proofErr w:type="spellStart"/>
      <w:r w:rsidR="004336CD">
        <w:t>Routh</w:t>
      </w:r>
      <w:proofErr w:type="spellEnd"/>
      <w:r w:rsidR="004336CD">
        <w:t xml:space="preserve"> on se retrouve avec le </w:t>
      </w:r>
      <w:r w:rsidR="004336CD">
        <w:fldChar w:fldCharType="begin"/>
      </w:r>
      <w:r w:rsidR="004336CD">
        <w:instrText xml:space="preserve"> REF _Ref134046764 \h </w:instrText>
      </w:r>
      <w:r w:rsidR="004336CD">
        <w:fldChar w:fldCharType="separate"/>
      </w:r>
      <w:r w:rsidR="001E4DDD" w:rsidRPr="0020450E">
        <w:t xml:space="preserve">Tableau </w:t>
      </w:r>
      <w:r w:rsidR="001E4DDD">
        <w:rPr>
          <w:noProof/>
        </w:rPr>
        <w:t>1</w:t>
      </w:r>
      <w:r w:rsidR="004336CD">
        <w:fldChar w:fldCharType="end"/>
      </w:r>
      <w:r w:rsidR="00DA56C2">
        <w:t>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80"/>
        <w:gridCol w:w="592"/>
        <w:gridCol w:w="592"/>
      </w:tblGrid>
      <w:tr w:rsidR="008315FB" w:rsidRPr="0020450E" w14:paraId="45154844" w14:textId="77777777" w:rsidTr="00CC13E6">
        <w:trPr>
          <w:jc w:val="center"/>
        </w:trPr>
        <w:tc>
          <w:tcPr>
            <w:tcW w:w="0" w:type="auto"/>
            <w:vAlign w:val="center"/>
          </w:tcPr>
          <w:p w14:paraId="2C75D2F5" w14:textId="77777777" w:rsidR="008315FB" w:rsidRPr="0020450E" w:rsidRDefault="001E4DDD" w:rsidP="00CC13E6">
            <w:pPr>
              <w:spacing w:after="0" w:line="276" w:lineRule="au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3F2ABF92" w14:textId="77777777" w:rsidR="008315FB" w:rsidRPr="0020450E" w:rsidRDefault="008315FB" w:rsidP="00CC13E6">
            <w:pPr>
              <w:spacing w:after="0" w:line="276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9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66041137" w14:textId="77777777" w:rsidR="008315FB" w:rsidRPr="0020450E" w:rsidRDefault="001E4DDD" w:rsidP="00CC13E6">
            <w:pPr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8315FB" w:rsidRPr="0020450E" w14:paraId="7988AF1D" w14:textId="77777777" w:rsidTr="00CC13E6">
        <w:trPr>
          <w:jc w:val="center"/>
        </w:trPr>
        <w:tc>
          <w:tcPr>
            <w:tcW w:w="0" w:type="auto"/>
            <w:vAlign w:val="center"/>
          </w:tcPr>
          <w:p w14:paraId="5C823803" w14:textId="77777777" w:rsidR="008315FB" w:rsidRPr="0020450E" w:rsidRDefault="001E4DDD" w:rsidP="00CC13E6">
            <w:pPr>
              <w:spacing w:after="0" w:line="276" w:lineRule="au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0AABA6BB" w14:textId="77777777" w:rsidR="008315FB" w:rsidRPr="0020450E" w:rsidRDefault="008315FB" w:rsidP="00CC13E6">
            <w:pPr>
              <w:spacing w:after="0" w:line="276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9</m:t>
                </m:r>
              </m:oMath>
            </m:oMathPara>
          </w:p>
        </w:tc>
        <w:tc>
          <w:tcPr>
            <w:tcW w:w="0" w:type="auto"/>
            <w:vAlign w:val="center"/>
          </w:tcPr>
          <w:p w14:paraId="76280D07" w14:textId="77777777" w:rsidR="008315FB" w:rsidRPr="0020450E" w:rsidRDefault="008315FB" w:rsidP="00CC13E6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8315FB" w:rsidRPr="0020450E" w14:paraId="7FC24149" w14:textId="77777777" w:rsidTr="00CC13E6">
        <w:trPr>
          <w:jc w:val="center"/>
        </w:trPr>
        <w:tc>
          <w:tcPr>
            <w:tcW w:w="0" w:type="auto"/>
            <w:vAlign w:val="center"/>
          </w:tcPr>
          <w:p w14:paraId="0BB2E932" w14:textId="77777777" w:rsidR="008315FB" w:rsidRPr="0020450E" w:rsidRDefault="001E4DDD" w:rsidP="00CC13E6">
            <w:pPr>
              <w:spacing w:after="0" w:line="276" w:lineRule="auto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69A8C7CD" w14:textId="77777777" w:rsidR="008315FB" w:rsidRPr="0020450E" w:rsidRDefault="001E4DDD" w:rsidP="00CC13E6">
            <w:pPr>
              <w:spacing w:after="0" w:line="276" w:lineRule="auto"/>
              <w:rPr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0B05FCDC" w14:textId="77777777" w:rsidR="008315FB" w:rsidRPr="0020450E" w:rsidRDefault="008315FB" w:rsidP="00CC13E6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21AF226A" w14:textId="2BEE173E" w:rsidR="007C2D3B" w:rsidRPr="0020450E" w:rsidRDefault="007C2D3B" w:rsidP="007C2D3B">
      <w:pPr>
        <w:pStyle w:val="Lgende"/>
      </w:pPr>
      <w:bookmarkStart w:id="30" w:name="_Ref134046764"/>
      <w:r w:rsidRPr="0020450E">
        <w:t xml:space="preserve">Tableau </w:t>
      </w:r>
      <w:r w:rsidRPr="0020450E">
        <w:fldChar w:fldCharType="begin"/>
      </w:r>
      <w:r w:rsidRPr="0020450E">
        <w:instrText xml:space="preserve"> SEQ Tableau \* ARABIC </w:instrText>
      </w:r>
      <w:r w:rsidRPr="0020450E">
        <w:fldChar w:fldCharType="separate"/>
      </w:r>
      <w:r w:rsidR="001E4DDD">
        <w:rPr>
          <w:noProof/>
        </w:rPr>
        <w:t>1</w:t>
      </w:r>
      <w:r w:rsidRPr="0020450E">
        <w:fldChar w:fldCharType="end"/>
      </w:r>
      <w:bookmarkEnd w:id="30"/>
      <w:r w:rsidRPr="0020450E">
        <w:t xml:space="preserve"> - Table de </w:t>
      </w:r>
      <w:proofErr w:type="spellStart"/>
      <w:r w:rsidRPr="0020450E">
        <w:t>Routh</w:t>
      </w:r>
      <w:proofErr w:type="spellEnd"/>
      <w:r w:rsidRPr="0020450E">
        <w:t xml:space="preserve"> de la fonction de transfert en boucle ouverte (FTBO)</w:t>
      </w:r>
    </w:p>
    <w:p w14:paraId="5A4F84A7" w14:textId="34E0B45F" w:rsidR="008315FB" w:rsidRDefault="00DA56C2" w:rsidP="007C2D3B">
      <w:r>
        <w:t>Finalement, c</w:t>
      </w:r>
      <w:r w:rsidR="008315FB" w:rsidRPr="0020450E">
        <w:t xml:space="preserve">omme tous les éléments de la </w:t>
      </w:r>
      <w:r w:rsidR="008315FB" w:rsidRPr="0020450E">
        <w:rPr>
          <w:color w:val="FF0000"/>
        </w:rPr>
        <w:t>1</w:t>
      </w:r>
      <w:r w:rsidR="008315FB" w:rsidRPr="0020450E">
        <w:rPr>
          <w:color w:val="FF0000"/>
          <w:vertAlign w:val="superscript"/>
        </w:rPr>
        <w:t>ère</w:t>
      </w:r>
      <w:r w:rsidR="008315FB" w:rsidRPr="0020450E">
        <w:rPr>
          <w:color w:val="FF0000"/>
        </w:rPr>
        <w:t xml:space="preserve"> colonne </w:t>
      </w:r>
      <w:r w:rsidR="008315FB" w:rsidRPr="0020450E">
        <w:t xml:space="preserve">de la Table de </w:t>
      </w:r>
      <w:proofErr w:type="spellStart"/>
      <w:r w:rsidR="008315FB" w:rsidRPr="0020450E">
        <w:t>Routh</w:t>
      </w:r>
      <w:proofErr w:type="spellEnd"/>
      <w:r w:rsidR="008315FB" w:rsidRPr="0020450E">
        <w:t xml:space="preserve"> sont de même signe et non nuls et qu’on sait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=0.336&gt;0</m:t>
        </m:r>
      </m:oMath>
      <w:r w:rsidR="008315FB" w:rsidRPr="0020450E"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=5.619&gt;0</m:t>
        </m:r>
      </m:oMath>
      <w:r w:rsidR="008315FB" w:rsidRPr="0020450E">
        <w:t xml:space="preserve"> on peut donc en déduire que le système sera stable </w:t>
      </w:r>
      <w:r w:rsidR="00CC13E6" w:rsidRPr="0020450E">
        <w:t>à</w:t>
      </w:r>
      <w:r w:rsidR="008315FB" w:rsidRPr="0020450E">
        <w:t xml:space="preserve"> condition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&gt;0</m:t>
        </m:r>
      </m:oMath>
      <w:r w:rsidR="008315FB" w:rsidRPr="0020450E">
        <w:t>.</w:t>
      </w:r>
    </w:p>
    <w:p w14:paraId="40184C6F" w14:textId="77777777" w:rsidR="006D11CF" w:rsidRPr="00202DD2" w:rsidRDefault="006D11CF" w:rsidP="006D11CF">
      <w:pPr>
        <w:pStyle w:val="Titre3"/>
      </w:pPr>
      <w:bookmarkStart w:id="31" w:name="_Toc133961491"/>
      <w:bookmarkStart w:id="32" w:name="_Toc134049659"/>
      <w:r>
        <w:rPr>
          <w:rStyle w:val="lev"/>
          <w:b w:val="0"/>
          <w:bCs w:val="0"/>
        </w:rPr>
        <w:t>Détermination de la fonction de transfert en boucle ouverte</w:t>
      </w:r>
      <w:bookmarkEnd w:id="32"/>
    </w:p>
    <w:p w14:paraId="7F39245F" w14:textId="77777777" w:rsidR="006D11CF" w:rsidRDefault="006D11CF" w:rsidP="006D11CF">
      <w:r>
        <w:t xml:space="preserve">La fonction de transfert en </w:t>
      </w:r>
      <w:r w:rsidRPr="00E668CE">
        <w:t xml:space="preserve">boucle ouverte </w:t>
      </w:r>
      <m:oMath>
        <m:r>
          <w:rPr>
            <w:rFonts w:ascii="Cambria Math" w:hAnsi="Cambria Math"/>
          </w:rPr>
          <m:t>T(p)</m:t>
        </m:r>
      </m:oMath>
      <w:r>
        <w:t xml:space="preserve"> peut facilement être déterminer via Matlab (avec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=10</m:t>
        </m:r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t>) de la manière suivante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6D11CF" w14:paraId="182B780B" w14:textId="77777777" w:rsidTr="00BC3F25">
        <w:tc>
          <w:tcPr>
            <w:tcW w:w="4531" w:type="dxa"/>
          </w:tcPr>
          <w:p w14:paraId="4E355FD9" w14:textId="77777777" w:rsidR="006D11CF" w:rsidRPr="00A0042C" w:rsidRDefault="006D11CF" w:rsidP="00BC3F25">
            <w:pPr>
              <w:pStyle w:val="Programme"/>
              <w:framePr w:hSpace="0" w:wrap="auto" w:vAnchor="margin" w:hAnchor="text" w:xAlign="left" w:yAlign="inline"/>
              <w:rPr>
                <w:rFonts w:eastAsia="Times New Roman"/>
                <w:color w:val="00B050"/>
                <w:lang w:eastAsia="fr-FR"/>
              </w:rPr>
            </w:pPr>
            <w:r w:rsidRPr="00A0042C">
              <w:rPr>
                <w:rFonts w:eastAsia="Times New Roman"/>
                <w:color w:val="00B050"/>
                <w:lang w:eastAsia="fr-FR"/>
              </w:rPr>
              <w:t>% Fonction de transfert en boucle ouverte</w:t>
            </w:r>
          </w:p>
          <w:p w14:paraId="70AAF41A" w14:textId="77777777" w:rsidR="006D11CF" w:rsidRDefault="006D11CF" w:rsidP="00BC3F25">
            <w:pPr>
              <w:pStyle w:val="Programme"/>
              <w:framePr w:hSpace="0" w:wrap="auto" w:vAnchor="margin" w:hAnchor="text" w:xAlign="left" w:yAlign="inline"/>
              <w:rPr>
                <w:rFonts w:eastAsia="Times New Roman"/>
                <w:lang w:val="en-GB" w:eastAsia="fr-FR"/>
              </w:rPr>
            </w:pPr>
            <w:r w:rsidRPr="00A0042C">
              <w:rPr>
                <w:rFonts w:eastAsia="Times New Roman"/>
                <w:lang w:val="en-GB" w:eastAsia="fr-FR"/>
              </w:rPr>
              <w:t>sysBO=ssys1*ssys2*ssys3*K_1*K_s</w:t>
            </w:r>
          </w:p>
          <w:p w14:paraId="69637557" w14:textId="77777777" w:rsidR="006D11CF" w:rsidRPr="00A0042C" w:rsidRDefault="006D11CF" w:rsidP="00BC3F25">
            <w:pPr>
              <w:pStyle w:val="Programme"/>
              <w:framePr w:hSpace="0" w:wrap="auto" w:vAnchor="margin" w:hAnchor="text" w:xAlign="left" w:yAlign="inline"/>
              <w:rPr>
                <w:rFonts w:eastAsia="Times New Roman"/>
                <w:lang w:val="en-GB" w:eastAsia="fr-FR"/>
              </w:rPr>
            </w:pPr>
          </w:p>
          <w:p w14:paraId="27997A07" w14:textId="77777777" w:rsidR="006D11CF" w:rsidRPr="00782BFE" w:rsidRDefault="006D11CF" w:rsidP="00BC3F25">
            <w:pPr>
              <w:pStyle w:val="Programme"/>
              <w:framePr w:hSpace="0" w:wrap="auto" w:vAnchor="margin" w:hAnchor="text" w:xAlign="left" w:yAlign="inline"/>
              <w:rPr>
                <w:rFonts w:eastAsia="Times New Roman"/>
                <w:color w:val="212121"/>
                <w:lang w:eastAsia="fr-FR"/>
              </w:rPr>
            </w:pPr>
            <w:r w:rsidRPr="00D12C3D">
              <w:rPr>
                <w:rFonts w:eastAsia="Times New Roman"/>
                <w:color w:val="212121"/>
                <w:lang w:eastAsia="fr-FR"/>
              </w:rPr>
              <w:t>sysBO =</w:t>
            </w:r>
            <w:r w:rsidRPr="00D12C3D">
              <w:rPr>
                <w:rFonts w:eastAsia="Times New Roman"/>
                <w:color w:val="212121"/>
                <w:lang w:eastAsia="fr-FR"/>
              </w:rPr>
              <w:br/>
              <w:t xml:space="preserve"> </w:t>
            </w:r>
            <w:r w:rsidRPr="00D12C3D">
              <w:rPr>
                <w:rFonts w:eastAsia="Times New Roman"/>
                <w:color w:val="212121"/>
                <w:lang w:eastAsia="fr-FR"/>
              </w:rPr>
              <w:br/>
              <w:t xml:space="preserve">       56.19</w:t>
            </w:r>
            <w:r w:rsidRPr="00D12C3D">
              <w:rPr>
                <w:rFonts w:eastAsia="Times New Roman"/>
                <w:color w:val="212121"/>
                <w:lang w:eastAsia="fr-FR"/>
              </w:rPr>
              <w:br/>
              <w:t xml:space="preserve">  ---------------</w:t>
            </w:r>
            <w:r w:rsidRPr="00D12C3D">
              <w:rPr>
                <w:rFonts w:eastAsia="Times New Roman"/>
                <w:color w:val="212121"/>
                <w:lang w:eastAsia="fr-FR"/>
              </w:rPr>
              <w:br/>
              <w:t xml:space="preserve">  3.024 s^2 + 9 s</w:t>
            </w:r>
          </w:p>
        </w:tc>
        <w:tc>
          <w:tcPr>
            <w:tcW w:w="4531" w:type="dxa"/>
          </w:tcPr>
          <w:p w14:paraId="45EB15D7" w14:textId="77777777" w:rsidR="006D11CF" w:rsidRPr="005E6A43" w:rsidRDefault="006D11CF" w:rsidP="00BC3F25">
            <w:r>
              <w:t xml:space="preserve">Soit </w:t>
            </w:r>
            <w:r w:rsidRPr="005E6A43">
              <w:t>fonction de transfert</w:t>
            </w:r>
            <w:r>
              <w:t xml:space="preserve"> en boucle ouverte (</w:t>
            </w:r>
            <m:oMath>
              <m:r>
                <w:rPr>
                  <w:rFonts w:ascii="Cambria Math" w:hAnsi="Cambria Math"/>
                </w:rPr>
                <m:t>FTBO</m:t>
              </m:r>
            </m:oMath>
            <w:r>
              <w:t>) :</w:t>
            </w:r>
          </w:p>
          <w:p w14:paraId="66B1B4E4" w14:textId="4320EE49" w:rsidR="006D11CF" w:rsidRPr="00202DD2" w:rsidRDefault="006D11CF" w:rsidP="00BC3F25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+9</m:t>
                        </m:r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5.619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3.024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+9p</m:t>
                        </m:r>
                      </m:den>
                    </m:f>
                  </m:e>
                </m:borderBox>
              </m:oMath>
            </m:oMathPara>
          </w:p>
          <w:p w14:paraId="4A757C39" w14:textId="77777777" w:rsidR="006D11CF" w:rsidRDefault="006D11CF" w:rsidP="00BC3F25"/>
        </w:tc>
      </w:tr>
    </w:tbl>
    <w:p w14:paraId="34B11B1A" w14:textId="6620AFBB" w:rsidR="008315FB" w:rsidRPr="00D60F53" w:rsidRDefault="00D60F53" w:rsidP="00D60F53">
      <w:pPr>
        <w:pStyle w:val="Titre3"/>
        <w:rPr>
          <w:rStyle w:val="lev"/>
          <w:b w:val="0"/>
          <w:bCs w:val="0"/>
        </w:rPr>
      </w:pPr>
      <w:bookmarkStart w:id="33" w:name="_Toc134049660"/>
      <w:r>
        <w:rPr>
          <w:rStyle w:val="lev"/>
          <w:b w:val="0"/>
          <w:bCs w:val="0"/>
        </w:rPr>
        <w:t>D</w:t>
      </w:r>
      <w:r w:rsidR="008315FB" w:rsidRPr="007C2D3B">
        <w:rPr>
          <w:rStyle w:val="lev"/>
          <w:b w:val="0"/>
          <w:bCs w:val="0"/>
        </w:rPr>
        <w:t xml:space="preserve">iagramme de Bode </w:t>
      </w:r>
      <w:r>
        <w:rPr>
          <w:rStyle w:val="lev"/>
          <w:b w:val="0"/>
          <w:bCs w:val="0"/>
        </w:rPr>
        <w:t xml:space="preserve">de la </w:t>
      </w:r>
      <w:bookmarkEnd w:id="31"/>
      <w:r w:rsidR="006D11CF">
        <w:rPr>
          <w:rStyle w:val="lev"/>
          <w:b w:val="0"/>
          <w:bCs w:val="0"/>
        </w:rPr>
        <w:t>fonction de transfert en boucle ouverte</w:t>
      </w:r>
      <w:bookmarkEnd w:id="33"/>
    </w:p>
    <w:p w14:paraId="22576A55" w14:textId="45D29E02" w:rsidR="00657A40" w:rsidRDefault="002C472A" w:rsidP="002C472A">
      <w:r>
        <w:t xml:space="preserve">Ainsi </w:t>
      </w:r>
      <w:r w:rsidR="00106DBE">
        <w:t xml:space="preserve">avec le programme MATLAB suivant nous avons pu tracer les digrammes de Bode </w:t>
      </w:r>
      <w:r w:rsidR="004D2981">
        <w:t xml:space="preserve">pour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 w:rsidR="004D2981"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=2.7</m:t>
        </m:r>
      </m:oMath>
      <w:r w:rsidR="004D2981">
        <w:t xml:space="preserve"> </w:t>
      </w:r>
      <w:r w:rsidR="007869E9">
        <w:fldChar w:fldCharType="begin"/>
      </w:r>
      <w:r w:rsidR="007869E9">
        <w:instrText xml:space="preserve"> REF _Ref133940170 \h </w:instrText>
      </w:r>
      <w:r w:rsidR="007869E9">
        <w:fldChar w:fldCharType="separate"/>
      </w:r>
      <w:r w:rsidR="001E4DDD">
        <w:t xml:space="preserve">Figure </w:t>
      </w:r>
      <w:r w:rsidR="001E4DDD">
        <w:rPr>
          <w:noProof/>
        </w:rPr>
        <w:t>7</w:t>
      </w:r>
      <w:r w:rsidR="007869E9">
        <w:fldChar w:fldCharType="end"/>
      </w:r>
    </w:p>
    <w:p w14:paraId="59CD7B76" w14:textId="11B5A97B" w:rsidR="006D11CF" w:rsidRPr="006D11CF" w:rsidRDefault="006D11CF" w:rsidP="006D11CF">
      <w:pPr>
        <w:pStyle w:val="Programme"/>
        <w:framePr w:wrap="notBeside"/>
        <w:rPr>
          <w:rFonts w:eastAsia="Times New Roman"/>
          <w:color w:val="00B050"/>
          <w:lang w:eastAsia="fr-FR"/>
        </w:rPr>
      </w:pPr>
      <w:r w:rsidRPr="006D11CF">
        <w:rPr>
          <w:rFonts w:eastAsia="Times New Roman"/>
          <w:color w:val="00B050"/>
          <w:lang w:eastAsia="fr-FR"/>
        </w:rPr>
        <w:t>% Détermination des caractéristiques fréquentielles du système non corrigé</w:t>
      </w:r>
    </w:p>
    <w:p w14:paraId="3B063C2A" w14:textId="77777777" w:rsidR="006D11CF" w:rsidRPr="006D11CF" w:rsidRDefault="006D11CF" w:rsidP="006D11CF">
      <w:pPr>
        <w:pStyle w:val="Programme"/>
        <w:framePr w:wrap="notBeside"/>
        <w:rPr>
          <w:rFonts w:eastAsia="Times New Roman"/>
          <w:lang w:val="en-GB" w:eastAsia="fr-FR"/>
        </w:rPr>
      </w:pPr>
      <w:r w:rsidRPr="006D11CF">
        <w:rPr>
          <w:rFonts w:eastAsia="Times New Roman"/>
          <w:lang w:val="en-GB" w:eastAsia="fr-FR"/>
        </w:rPr>
        <w:t>figure(1);</w:t>
      </w:r>
    </w:p>
    <w:p w14:paraId="793EDDC3" w14:textId="77777777" w:rsidR="006D11CF" w:rsidRPr="006D11CF" w:rsidRDefault="006D11CF" w:rsidP="006D11CF">
      <w:pPr>
        <w:pStyle w:val="Programme"/>
        <w:framePr w:wrap="notBeside"/>
        <w:rPr>
          <w:rFonts w:eastAsia="Times New Roman"/>
          <w:lang w:val="en-GB" w:eastAsia="fr-FR"/>
        </w:rPr>
      </w:pPr>
      <w:r w:rsidRPr="006D11CF">
        <w:rPr>
          <w:rFonts w:eastAsia="Times New Roman"/>
          <w:lang w:val="en-GB" w:eastAsia="fr-FR"/>
        </w:rPr>
        <w:t>[Gm,Pm,Wcg,Wcp]=margin(sysBO);</w:t>
      </w:r>
    </w:p>
    <w:p w14:paraId="5B2D92DB" w14:textId="3B87CC9B" w:rsidR="004D2981" w:rsidRDefault="000440B5" w:rsidP="00E26FB9">
      <w:pPr>
        <w:jc w:val="center"/>
      </w:pPr>
      <w:r w:rsidRPr="002C472A">
        <w:rPr>
          <w:noProof/>
        </w:rPr>
        <w:lastRenderedPageBreak/>
        <w:drawing>
          <wp:inline distT="0" distB="0" distL="0" distR="0" wp14:anchorId="461CDDCA" wp14:editId="77CA1584">
            <wp:extent cx="2651516" cy="2239701"/>
            <wp:effectExtent l="0" t="0" r="0" b="8255"/>
            <wp:docPr id="11" name="Image 1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graphiqu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8990" cy="22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449" w:rsidRPr="00EA2449">
        <w:rPr>
          <w:noProof/>
        </w:rPr>
        <w:t xml:space="preserve"> </w:t>
      </w:r>
      <w:r w:rsidR="00EA2449" w:rsidRPr="00EA2449">
        <w:rPr>
          <w:noProof/>
        </w:rPr>
        <w:drawing>
          <wp:inline distT="0" distB="0" distL="0" distR="0" wp14:anchorId="2721EE2F" wp14:editId="35A04669">
            <wp:extent cx="2627453" cy="2220823"/>
            <wp:effectExtent l="0" t="0" r="1905" b="8255"/>
            <wp:docPr id="13" name="Image 13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graphiqu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5614" cy="22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B245" w14:textId="5005439D" w:rsidR="00EA2449" w:rsidRDefault="00E26FB9" w:rsidP="002417AC">
      <w:pPr>
        <w:pStyle w:val="Lgende"/>
        <w:rPr>
          <w:noProof/>
        </w:rPr>
      </w:pPr>
      <w:bookmarkStart w:id="34" w:name="_Ref1339401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7</w:t>
      </w:r>
      <w:r>
        <w:fldChar w:fldCharType="end"/>
      </w:r>
      <w:bookmarkEnd w:id="34"/>
      <w:r>
        <w:t xml:space="preserve"> - Diagrammes de Bode : à gauche pour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et </w:t>
      </w:r>
      <w:r>
        <w:rPr>
          <w:noProof/>
        </w:rPr>
        <w:t xml:space="preserve">à droite pour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=2.7</m:t>
        </m:r>
      </m:oMath>
    </w:p>
    <w:p w14:paraId="3497F63E" w14:textId="44CE8270" w:rsidR="006D11CF" w:rsidRDefault="006D11CF">
      <w:pPr>
        <w:spacing w:after="200"/>
      </w:pPr>
      <w:r>
        <w:br w:type="page"/>
      </w:r>
    </w:p>
    <w:p w14:paraId="25FAFBFE" w14:textId="1373DBF7" w:rsidR="00723234" w:rsidRDefault="00723234" w:rsidP="00FB2427">
      <w:pPr>
        <w:pStyle w:val="Titre3"/>
      </w:pPr>
      <w:bookmarkStart w:id="35" w:name="_Toc133961492"/>
      <w:bookmarkStart w:id="36" w:name="_Toc134049661"/>
      <w:r>
        <w:rPr>
          <w:rStyle w:val="lev"/>
          <w:b w:val="0"/>
          <w:bCs w:val="0"/>
        </w:rPr>
        <w:lastRenderedPageBreak/>
        <w:t>Conclusion sur la stabilité</w:t>
      </w:r>
      <w:r w:rsidR="00FB2427">
        <w:rPr>
          <w:rStyle w:val="lev"/>
          <w:b w:val="0"/>
          <w:bCs w:val="0"/>
        </w:rPr>
        <w:t xml:space="preserve"> et évolution des propriétés</w:t>
      </w:r>
      <w:r w:rsidR="00FB2427" w:rsidRPr="00D60F53">
        <w:rPr>
          <w:rStyle w:val="lev"/>
          <w:b w:val="0"/>
          <w:bCs w:val="0"/>
        </w:rPr>
        <w:t xml:space="preserve"> sous l’effet </w:t>
      </w:r>
      <w:r w:rsidR="00FB2427">
        <w:rPr>
          <w:rStyle w:val="lev"/>
          <w:b w:val="0"/>
          <w:bCs w:val="0"/>
        </w:rPr>
        <w:t>d’un</w:t>
      </w:r>
      <w:r w:rsidR="00FB2427" w:rsidRPr="00D60F53">
        <w:rPr>
          <w:rStyle w:val="lev"/>
          <w:b w:val="0"/>
          <w:bCs w:val="0"/>
        </w:rPr>
        <w:t xml:space="preserve">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</w:rPr>
              <m:t>1</m:t>
            </m:r>
          </m:sub>
        </m:sSub>
        <m:r>
          <w:rPr>
            <w:rStyle w:val="lev"/>
            <w:rFonts w:ascii="Cambria Math" w:hAnsi="Cambria Math"/>
          </w:rPr>
          <m:t>&gt;0</m:t>
        </m:r>
      </m:oMath>
      <w:bookmarkEnd w:id="35"/>
      <w:bookmarkEnd w:id="36"/>
    </w:p>
    <w:p w14:paraId="3BDA76E3" w14:textId="37376A05" w:rsidR="005C202E" w:rsidRPr="005C202E" w:rsidRDefault="006D11CF" w:rsidP="005C202E">
      <w:r>
        <w:t xml:space="preserve">Par lecture des diagrammes de Bode </w:t>
      </w:r>
      <w:r w:rsidR="00EE1EE7">
        <w:fldChar w:fldCharType="begin"/>
      </w:r>
      <w:r w:rsidR="00EE1EE7">
        <w:instrText xml:space="preserve"> REF _Ref133940170 \h </w:instrText>
      </w:r>
      <w:r w:rsidR="00EE1EE7">
        <w:fldChar w:fldCharType="separate"/>
      </w:r>
      <w:r w:rsidR="001E4DDD">
        <w:t xml:space="preserve">Figure </w:t>
      </w:r>
      <w:r w:rsidR="001E4DDD">
        <w:rPr>
          <w:noProof/>
        </w:rPr>
        <w:t>7</w:t>
      </w:r>
      <w:r w:rsidR="00EE1EE7">
        <w:fldChar w:fldCharType="end"/>
      </w:r>
      <w:r w:rsidR="00EE1EE7">
        <w:t xml:space="preserve"> on note</w:t>
      </w:r>
      <w:r w:rsidR="005C202E">
        <w:t xml:space="preserve"> les marges de gain et de phases suivantes :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4"/>
        <w:gridCol w:w="1420"/>
      </w:tblGrid>
      <w:tr w:rsidR="008315FB" w14:paraId="25F27CB7" w14:textId="77777777" w:rsidTr="009D2450">
        <w:trPr>
          <w:jc w:val="center"/>
        </w:trPr>
        <w:tc>
          <w:tcPr>
            <w:tcW w:w="0" w:type="auto"/>
          </w:tcPr>
          <w:p w14:paraId="53A58614" w14:textId="40B165BF" w:rsidR="008315FB" w:rsidRPr="009D1E98" w:rsidRDefault="001E4DDD" w:rsidP="009D2450">
            <w:pPr>
              <w:rPr>
                <w:rFonts w:ascii="Cambria Math" w:hAnsi="Cambria Math"/>
                <w:i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 K=1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=∞ dB</m:t>
                    </m:r>
                  </m:e>
                </m:borderBox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 K=1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=37.8°</m:t>
                    </m:r>
                  </m:e>
                </m:borderBox>
              </m:oMath>
            </m:oMathPara>
          </w:p>
        </w:tc>
        <w:tc>
          <w:tcPr>
            <w:tcW w:w="0" w:type="auto"/>
          </w:tcPr>
          <w:p w14:paraId="10158DED" w14:textId="5EE7A136" w:rsidR="008315FB" w:rsidRPr="002C08DB" w:rsidRDefault="001E4DDD" w:rsidP="009D2450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 K=2.7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=∞ dB</m:t>
                    </m:r>
                  </m:e>
                </m:borderBox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 K=2.7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=23.7°</m:t>
                    </m:r>
                  </m:e>
                </m:borderBox>
              </m:oMath>
            </m:oMathPara>
          </w:p>
        </w:tc>
      </w:tr>
    </w:tbl>
    <w:p w14:paraId="58FEF978" w14:textId="4235C2CE" w:rsidR="008315FB" w:rsidRDefault="008315FB" w:rsidP="009A0418">
      <w:r w:rsidRPr="00E821C9">
        <w:t xml:space="preserve">Dans les deux cas donnés, la marge de gain en boucle ouverte est infinie, ce qui signifie que le système a une bonne robustesse en termes de stabilité de gain. En revanche, la marge de phase diminue lorsque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821C9">
        <w:t xml:space="preserve"> augmente, passant de </w:t>
      </w:r>
      <m:oMath>
        <m:r>
          <w:rPr>
            <w:rFonts w:ascii="Cambria Math" w:hAnsi="Cambria Math"/>
          </w:rPr>
          <m:t>37.8459°</m:t>
        </m:r>
      </m:oMath>
      <w:r w:rsidRPr="00E821C9">
        <w:t xml:space="preserve"> à </w:t>
      </w:r>
      <m:oMath>
        <m:r>
          <w:rPr>
            <w:rFonts w:ascii="Cambria Math" w:hAnsi="Cambria Math"/>
          </w:rPr>
          <m:t>23.7073°</m:t>
        </m:r>
      </m:oMath>
      <w:r>
        <w:t xml:space="preserve">. On peut donc conclure que, bien que </w:t>
      </w:r>
      <w:r w:rsidRPr="00E26302">
        <w:t xml:space="preserve">le système </w:t>
      </w:r>
      <w:r w:rsidR="00961C22" w:rsidRPr="00E26302">
        <w:t>soit</w:t>
      </w:r>
      <w:r w:rsidRPr="00E26302">
        <w:t xml:space="preserve"> proche de la limite de stabilité</w:t>
      </w:r>
      <w:r>
        <w:t>,</w:t>
      </w:r>
      <w:r w:rsidRPr="008505DA">
        <w:t xml:space="preserve"> le système </w:t>
      </w:r>
      <w:r>
        <w:t>reste</w:t>
      </w:r>
      <w:r w:rsidRPr="008505DA">
        <w:t xml:space="preserve"> stable </w:t>
      </w:r>
      <w:r>
        <w:t>tant pour</w:t>
      </w:r>
      <w:r w:rsidRPr="008505D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que pour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=2.7</m:t>
        </m:r>
      </m:oMath>
      <w:r>
        <w:t xml:space="preserve"> (mais reste </w:t>
      </w:r>
      <w:r w:rsidRPr="000800BE">
        <w:t xml:space="preserve">plus stable pour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</w:t>
      </w:r>
      <w:r w:rsidRPr="000800BE">
        <w:t xml:space="preserve"> que pour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=2.7</m:t>
        </m:r>
      </m:oMath>
      <w:r>
        <w:t>)</w:t>
      </w:r>
      <w:r w:rsidRPr="000800BE">
        <w:t>.</w:t>
      </w:r>
    </w:p>
    <w:p w14:paraId="48B55320" w14:textId="77777777" w:rsidR="008315FB" w:rsidRDefault="008315FB" w:rsidP="00093B99">
      <w:pPr>
        <w:pStyle w:val="Titre2"/>
      </w:pPr>
      <w:bookmarkStart w:id="37" w:name="_Toc133961496"/>
      <w:bookmarkStart w:id="38" w:name="_Toc134049662"/>
      <w:r w:rsidRPr="00E566BD">
        <w:t>Analyse des performances temporelles de l’asservissement</w:t>
      </w:r>
      <w:bookmarkEnd w:id="37"/>
      <w:bookmarkEnd w:id="38"/>
    </w:p>
    <w:p w14:paraId="6CA15E6E" w14:textId="083B4C8B" w:rsidR="0060085A" w:rsidRPr="009A0418" w:rsidRDefault="00086500" w:rsidP="00093B99">
      <w:pPr>
        <w:pStyle w:val="Titre3"/>
        <w:rPr>
          <w:rStyle w:val="lev"/>
          <w:b w:val="0"/>
          <w:bCs w:val="0"/>
        </w:rPr>
      </w:pPr>
      <w:bookmarkStart w:id="39" w:name="_Toc133961497"/>
      <w:bookmarkStart w:id="40" w:name="_Toc134049663"/>
      <w:r>
        <w:t xml:space="preserve">Simulation </w:t>
      </w:r>
      <w:r w:rsidR="00093B99">
        <w:t xml:space="preserve">de la réponse </w:t>
      </w:r>
      <w:r w:rsidR="00093B99" w:rsidRPr="008315FB">
        <w:rPr>
          <w:rStyle w:val="lev"/>
          <w:b w:val="0"/>
          <w:bCs w:val="0"/>
        </w:rPr>
        <w:t>indicielle de l’asservissement</w:t>
      </w:r>
      <w:r w:rsidR="00093B99">
        <w:rPr>
          <w:rStyle w:val="lev"/>
          <w:b w:val="0"/>
          <w:bCs w:val="0"/>
        </w:rPr>
        <w:t xml:space="preserve"> (Matlab)</w:t>
      </w:r>
      <w:bookmarkEnd w:id="39"/>
      <w:bookmarkEnd w:id="4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B6ECC" w14:paraId="2F0E420C" w14:textId="77777777" w:rsidTr="001B0C62">
        <w:tc>
          <w:tcPr>
            <w:tcW w:w="4531" w:type="dxa"/>
          </w:tcPr>
          <w:p w14:paraId="0A19422F" w14:textId="42BFF32A" w:rsidR="009B6ECC" w:rsidRDefault="009B6ECC" w:rsidP="009B6ECC">
            <w:pPr>
              <w:pStyle w:val="Gras"/>
              <w:rPr>
                <w:rStyle w:val="lev"/>
                <w:b w:val="0"/>
                <w:bCs w:val="0"/>
              </w:rPr>
            </w:pPr>
            <w:r>
              <w:rPr>
                <w:rStyle w:val="lev"/>
                <w:b w:val="0"/>
                <w:bCs w:val="0"/>
              </w:rPr>
              <w:t>P</w:t>
            </w:r>
            <w:r>
              <w:rPr>
                <w:rStyle w:val="lev"/>
              </w:rPr>
              <w:t xml:space="preserve">our </w:t>
            </w: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Style w:val="lev"/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Style w:val="lev"/>
                  <w:rFonts w:ascii="Cambria Math" w:hAnsi="Cambria Math"/>
                </w:rPr>
                <m:t>=1</m:t>
              </m:r>
            </m:oMath>
          </w:p>
        </w:tc>
        <w:tc>
          <w:tcPr>
            <w:tcW w:w="4531" w:type="dxa"/>
          </w:tcPr>
          <w:p w14:paraId="060CAB24" w14:textId="0A51B4A0" w:rsidR="009B6ECC" w:rsidRDefault="009B6ECC" w:rsidP="009B6ECC">
            <w:pPr>
              <w:pStyle w:val="Gras"/>
              <w:rPr>
                <w:rStyle w:val="lev"/>
                <w:b w:val="0"/>
                <w:bCs w:val="0"/>
              </w:rPr>
            </w:pPr>
            <w:r>
              <w:rPr>
                <w:rStyle w:val="lev"/>
                <w:b w:val="0"/>
                <w:bCs w:val="0"/>
              </w:rPr>
              <w:t>P</w:t>
            </w:r>
            <w:r>
              <w:rPr>
                <w:rStyle w:val="lev"/>
              </w:rPr>
              <w:t xml:space="preserve">our </w:t>
            </w: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Style w:val="lev"/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Style w:val="lev"/>
                  <w:rFonts w:ascii="Cambria Math" w:hAnsi="Cambria Math"/>
                </w:rPr>
                <m:t>=2.7</m:t>
              </m:r>
            </m:oMath>
          </w:p>
        </w:tc>
      </w:tr>
    </w:tbl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AA6BA4" w:rsidRPr="009B6ECC" w14:paraId="1CA11DC3" w14:textId="77777777" w:rsidTr="001B0C62">
        <w:tc>
          <w:tcPr>
            <w:tcW w:w="4531" w:type="dxa"/>
          </w:tcPr>
          <w:p w14:paraId="4BDEFEF3" w14:textId="77777777" w:rsidR="00D12486" w:rsidRPr="007F300A" w:rsidRDefault="00D12486" w:rsidP="00CC0EFA">
            <w:pPr>
              <w:pStyle w:val="Programme"/>
              <w:framePr w:wrap="notBeside"/>
              <w:rPr>
                <w:lang w:val="en-GB"/>
              </w:rPr>
            </w:pPr>
            <w:r w:rsidRPr="007F300A">
              <w:rPr>
                <w:lang w:val="en-GB"/>
              </w:rPr>
              <w:t>K_s = 10;</w:t>
            </w:r>
          </w:p>
          <w:p w14:paraId="02DB24DE" w14:textId="77777777" w:rsidR="00D12486" w:rsidRPr="007F300A" w:rsidRDefault="00D12486" w:rsidP="00CC0EFA">
            <w:pPr>
              <w:pStyle w:val="Programme"/>
              <w:framePr w:wrap="notBeside"/>
              <w:rPr>
                <w:lang w:val="en-GB"/>
              </w:rPr>
            </w:pPr>
            <w:r w:rsidRPr="007F300A">
              <w:rPr>
                <w:lang w:val="en-GB"/>
              </w:rPr>
              <w:t>K_m = 5.619;</w:t>
            </w:r>
          </w:p>
          <w:p w14:paraId="2C21FCD7" w14:textId="77777777" w:rsidR="00D12486" w:rsidRPr="007F300A" w:rsidRDefault="00D12486" w:rsidP="00CC0EFA">
            <w:pPr>
              <w:pStyle w:val="Programme"/>
              <w:framePr w:wrap="notBeside"/>
              <w:rPr>
                <w:lang w:val="en-GB"/>
              </w:rPr>
            </w:pPr>
            <w:r w:rsidRPr="007F300A">
              <w:rPr>
                <w:lang w:val="en-GB"/>
              </w:rPr>
              <w:t>T_m = 0.336 ;</w:t>
            </w:r>
          </w:p>
          <w:p w14:paraId="2EED93AF" w14:textId="6304048B" w:rsidR="00D12486" w:rsidRPr="007F300A" w:rsidRDefault="00D12486" w:rsidP="00CC0EFA">
            <w:pPr>
              <w:pStyle w:val="Programme"/>
              <w:framePr w:wrap="notBeside"/>
              <w:rPr>
                <w:color w:val="FF0000"/>
                <w:lang w:val="en-GB"/>
              </w:rPr>
            </w:pPr>
            <w:r w:rsidRPr="007F300A">
              <w:rPr>
                <w:color w:val="FF0000"/>
                <w:lang w:val="en-GB"/>
              </w:rPr>
              <w:t xml:space="preserve">K_1 = </w:t>
            </w:r>
            <w:r w:rsidR="00CC0EFA" w:rsidRPr="007F300A">
              <w:rPr>
                <w:color w:val="FF0000"/>
                <w:lang w:val="en-GB"/>
              </w:rPr>
              <w:t>1</w:t>
            </w:r>
            <w:r w:rsidRPr="007F300A">
              <w:rPr>
                <w:color w:val="FF0000"/>
                <w:lang w:val="en-GB"/>
              </w:rPr>
              <w:t>;</w:t>
            </w:r>
          </w:p>
          <w:p w14:paraId="6B47674E" w14:textId="77777777" w:rsidR="00D12486" w:rsidRPr="007F300A" w:rsidRDefault="00D12486" w:rsidP="00CC0EFA">
            <w:pPr>
              <w:pStyle w:val="Programme"/>
              <w:framePr w:wrap="notBeside"/>
              <w:rPr>
                <w:lang w:val="en-GB"/>
              </w:rPr>
            </w:pPr>
            <w:r w:rsidRPr="007F300A">
              <w:rPr>
                <w:lang w:val="en-GB"/>
              </w:rPr>
              <w:t>K = K_1*K_m*K_s;</w:t>
            </w:r>
          </w:p>
          <w:p w14:paraId="44AD0ED9" w14:textId="77777777" w:rsidR="00CC0EFA" w:rsidRPr="007F300A" w:rsidRDefault="00D12486" w:rsidP="00CC0EFA">
            <w:pPr>
              <w:pStyle w:val="Programme"/>
              <w:framePr w:wrap="notBeside"/>
              <w:rPr>
                <w:lang w:val="en-GB"/>
              </w:rPr>
            </w:pPr>
            <w:r w:rsidRPr="007F300A">
              <w:rPr>
                <w:lang w:val="en-GB"/>
              </w:rPr>
              <w:t>A = 9*T_m ;</w:t>
            </w:r>
            <w:r w:rsidR="00CC0EFA" w:rsidRPr="007F300A">
              <w:rPr>
                <w:lang w:val="en-GB"/>
              </w:rPr>
              <w:t xml:space="preserve"> </w:t>
            </w:r>
          </w:p>
          <w:p w14:paraId="7D3B5818" w14:textId="542FB12E" w:rsidR="00CC0EFA" w:rsidRPr="007F300A" w:rsidRDefault="00CC0EFA" w:rsidP="00CC0EFA">
            <w:pPr>
              <w:pStyle w:val="Programme"/>
              <w:framePr w:wrap="notBeside"/>
              <w:rPr>
                <w:lang w:val="en-GB"/>
              </w:rPr>
            </w:pPr>
            <w:r w:rsidRPr="007F300A">
              <w:rPr>
                <w:lang w:val="en-GB"/>
              </w:rPr>
              <w:t>sysBF = tf([0 0 K],[A 9 K]);</w:t>
            </w:r>
          </w:p>
          <w:p w14:paraId="68AF9796" w14:textId="77777777" w:rsidR="00CC0EFA" w:rsidRPr="007F300A" w:rsidRDefault="00CC0EFA" w:rsidP="00CC0EFA">
            <w:pPr>
              <w:pStyle w:val="Programme"/>
              <w:framePr w:wrap="notBeside"/>
              <w:rPr>
                <w:lang w:val="en-GB"/>
              </w:rPr>
            </w:pPr>
            <w:r w:rsidRPr="007F300A">
              <w:rPr>
                <w:lang w:val="en-GB"/>
              </w:rPr>
              <w:t>clf;</w:t>
            </w:r>
          </w:p>
          <w:p w14:paraId="335753E6" w14:textId="77777777" w:rsidR="00CC0EFA" w:rsidRPr="00CC0EFA" w:rsidRDefault="00CC0EFA" w:rsidP="00CC0EFA">
            <w:pPr>
              <w:pStyle w:val="Programme"/>
              <w:framePr w:wrap="notBeside"/>
            </w:pPr>
            <w:r w:rsidRPr="00CC0EFA">
              <w:t>step(sysBF);</w:t>
            </w:r>
          </w:p>
          <w:p w14:paraId="51088227" w14:textId="383A6271" w:rsidR="00CC0EFA" w:rsidRPr="00CC0EFA" w:rsidRDefault="00CC0EFA" w:rsidP="00CC0EFA">
            <w:pPr>
              <w:pStyle w:val="Programme"/>
              <w:framePr w:wrap="notBeside"/>
              <w:rPr>
                <w:rStyle w:val="lev"/>
                <w:rFonts w:eastAsia="Times New Roman"/>
                <w:b w:val="0"/>
                <w:bCs w:val="0"/>
                <w:lang w:val="en-GB" w:eastAsia="fr-FR"/>
              </w:rPr>
            </w:pPr>
            <w:r w:rsidRPr="00CC0EFA">
              <w:t>stepinfo(sysBF)</w:t>
            </w:r>
          </w:p>
        </w:tc>
        <w:tc>
          <w:tcPr>
            <w:tcW w:w="4531" w:type="dxa"/>
          </w:tcPr>
          <w:p w14:paraId="100C8714" w14:textId="77777777" w:rsidR="00D12486" w:rsidRPr="00D12486" w:rsidRDefault="00D12486" w:rsidP="00D12486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D12486">
              <w:rPr>
                <w:rFonts w:eastAsia="Times New Roman"/>
                <w:lang w:val="en-GB" w:eastAsia="fr-FR"/>
              </w:rPr>
              <w:t>K_s = 10;</w:t>
            </w:r>
          </w:p>
          <w:p w14:paraId="4BA6D5F1" w14:textId="77777777" w:rsidR="00D12486" w:rsidRPr="00D12486" w:rsidRDefault="00D12486" w:rsidP="00D12486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D12486">
              <w:rPr>
                <w:rFonts w:eastAsia="Times New Roman"/>
                <w:lang w:val="en-GB" w:eastAsia="fr-FR"/>
              </w:rPr>
              <w:t>K_m = 5.619;</w:t>
            </w:r>
          </w:p>
          <w:p w14:paraId="5A6A69EC" w14:textId="77777777" w:rsidR="00D12486" w:rsidRPr="00D12486" w:rsidRDefault="00D12486" w:rsidP="00D12486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D12486">
              <w:rPr>
                <w:rFonts w:eastAsia="Times New Roman"/>
                <w:lang w:val="en-GB" w:eastAsia="fr-FR"/>
              </w:rPr>
              <w:t>T_m = 0.336 ;</w:t>
            </w:r>
          </w:p>
          <w:p w14:paraId="3F6E67BD" w14:textId="77777777" w:rsidR="00D12486" w:rsidRPr="00CC0EFA" w:rsidRDefault="00D12486" w:rsidP="00D12486">
            <w:pPr>
              <w:pStyle w:val="Programme"/>
              <w:framePr w:wrap="notBeside"/>
              <w:rPr>
                <w:rFonts w:eastAsia="Times New Roman"/>
                <w:color w:val="FF0000"/>
                <w:lang w:val="en-GB" w:eastAsia="fr-FR"/>
              </w:rPr>
            </w:pPr>
            <w:r w:rsidRPr="00CC0EFA">
              <w:rPr>
                <w:rFonts w:eastAsia="Times New Roman"/>
                <w:color w:val="FF0000"/>
                <w:lang w:val="en-GB" w:eastAsia="fr-FR"/>
              </w:rPr>
              <w:t>K_1 = 2.7;</w:t>
            </w:r>
          </w:p>
          <w:p w14:paraId="3D70491B" w14:textId="77777777" w:rsidR="00D12486" w:rsidRDefault="00D12486" w:rsidP="00D12486">
            <w:pPr>
              <w:pStyle w:val="Programme"/>
              <w:framePr w:wrap="notBeside"/>
              <w:spacing w:line="276" w:lineRule="auto"/>
              <w:rPr>
                <w:rFonts w:eastAsia="Times New Roman"/>
                <w:lang w:val="en-GB" w:eastAsia="fr-FR"/>
              </w:rPr>
            </w:pPr>
            <w:r w:rsidRPr="00D12486">
              <w:rPr>
                <w:rFonts w:eastAsia="Times New Roman"/>
                <w:lang w:val="en-GB" w:eastAsia="fr-FR"/>
              </w:rPr>
              <w:t>K = K_1*K_m*K_s;</w:t>
            </w:r>
          </w:p>
          <w:p w14:paraId="37742A94" w14:textId="77777777" w:rsidR="009B6ECC" w:rsidRDefault="00D12486" w:rsidP="00D12486">
            <w:pPr>
              <w:pStyle w:val="Programme"/>
              <w:framePr w:wrap="notBeside"/>
              <w:spacing w:line="276" w:lineRule="auto"/>
              <w:rPr>
                <w:rFonts w:eastAsia="Times New Roman"/>
                <w:lang w:val="en-GB" w:eastAsia="fr-FR"/>
              </w:rPr>
            </w:pPr>
            <w:r w:rsidRPr="00D12486">
              <w:rPr>
                <w:rFonts w:eastAsia="Times New Roman"/>
                <w:lang w:val="en-GB" w:eastAsia="fr-FR"/>
              </w:rPr>
              <w:t>A = 9*T_m ;</w:t>
            </w:r>
          </w:p>
          <w:p w14:paraId="16F5A18E" w14:textId="77777777" w:rsidR="00CC0EFA" w:rsidRPr="00CC0EFA" w:rsidRDefault="00CC0EFA" w:rsidP="00CC0EFA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CC0EFA">
              <w:rPr>
                <w:rFonts w:eastAsia="Times New Roman"/>
                <w:lang w:val="en-GB" w:eastAsia="fr-FR"/>
              </w:rPr>
              <w:t>sysBF = tf([0 0 K],[A 9 K]);</w:t>
            </w:r>
          </w:p>
          <w:p w14:paraId="6843925C" w14:textId="77777777" w:rsidR="00CC0EFA" w:rsidRPr="00CC0EFA" w:rsidRDefault="00CC0EFA" w:rsidP="00CC0EFA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CC0EFA">
              <w:rPr>
                <w:rFonts w:eastAsia="Times New Roman"/>
                <w:lang w:val="en-GB" w:eastAsia="fr-FR"/>
              </w:rPr>
              <w:t>clf;</w:t>
            </w:r>
          </w:p>
          <w:p w14:paraId="0352C218" w14:textId="77777777" w:rsidR="00CC0EFA" w:rsidRPr="00CC0EFA" w:rsidRDefault="00CC0EFA" w:rsidP="00CC0EFA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CC0EFA">
              <w:rPr>
                <w:rFonts w:eastAsia="Times New Roman"/>
                <w:lang w:val="en-GB" w:eastAsia="fr-FR"/>
              </w:rPr>
              <w:t>step(sysBF);</w:t>
            </w:r>
          </w:p>
          <w:p w14:paraId="4E75EA0F" w14:textId="79AFB850" w:rsidR="00CC0EFA" w:rsidRPr="00D12486" w:rsidRDefault="00CC0EFA" w:rsidP="00CC0EFA">
            <w:pPr>
              <w:pStyle w:val="Programme"/>
              <w:framePr w:wrap="notBeside"/>
              <w:spacing w:line="276" w:lineRule="auto"/>
              <w:rPr>
                <w:rStyle w:val="lev"/>
                <w:rFonts w:eastAsia="Times New Roman"/>
                <w:b w:val="0"/>
                <w:bCs w:val="0"/>
                <w:lang w:val="en-GB" w:eastAsia="fr-FR"/>
              </w:rPr>
            </w:pPr>
            <w:r w:rsidRPr="00CC0EFA">
              <w:rPr>
                <w:rFonts w:eastAsia="Times New Roman"/>
                <w:lang w:val="en-GB" w:eastAsia="fr-FR"/>
              </w:rPr>
              <w:t>stepinfo(sysBF)</w:t>
            </w:r>
          </w:p>
        </w:tc>
      </w:tr>
    </w:tbl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B0C62" w:rsidRPr="009B6ECC" w14:paraId="3AAA0A63" w14:textId="77777777" w:rsidTr="001B0C62">
        <w:tc>
          <w:tcPr>
            <w:tcW w:w="4531" w:type="dxa"/>
          </w:tcPr>
          <w:p w14:paraId="2C31E691" w14:textId="1989DFAF" w:rsidR="00711B68" w:rsidRPr="00D12486" w:rsidRDefault="00AA6BA4" w:rsidP="00AA6BA4">
            <w:pPr>
              <w:jc w:val="center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noProof/>
                <w:lang w:val="en-GB" w:eastAsia="fr-FR"/>
              </w:rPr>
              <w:drawing>
                <wp:inline distT="0" distB="0" distL="0" distR="0" wp14:anchorId="595706AD" wp14:editId="356E9C9E">
                  <wp:extent cx="2407534" cy="1918973"/>
                  <wp:effectExtent l="0" t="0" r="0" b="508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534"/>
                          <a:stretch/>
                        </pic:blipFill>
                        <pic:spPr bwMode="auto">
                          <a:xfrm>
                            <a:off x="0" y="0"/>
                            <a:ext cx="2433110" cy="193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1671555" w14:textId="210CDD06" w:rsidR="00711B68" w:rsidRPr="00D12486" w:rsidRDefault="00711B68" w:rsidP="00711B68">
            <w:pPr>
              <w:jc w:val="center"/>
              <w:rPr>
                <w:rFonts w:eastAsia="Times New Roman"/>
                <w:lang w:val="en-GB" w:eastAsia="fr-FR"/>
              </w:rPr>
            </w:pPr>
            <w:r w:rsidRPr="00711B68">
              <w:rPr>
                <w:rFonts w:eastAsia="Times New Roman"/>
                <w:noProof/>
                <w:lang w:val="en-GB" w:eastAsia="fr-FR"/>
              </w:rPr>
              <w:drawing>
                <wp:inline distT="0" distB="0" distL="0" distR="0" wp14:anchorId="0587FB76" wp14:editId="57E6ED2C">
                  <wp:extent cx="2309149" cy="191176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566" cy="193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B0C62" w:rsidRPr="009B6ECC" w14:paraId="661E5E31" w14:textId="77777777" w:rsidTr="001B0C62">
        <w:tc>
          <w:tcPr>
            <w:tcW w:w="4531" w:type="dxa"/>
          </w:tcPr>
          <w:p w14:paraId="24C27D0F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ans = </w:t>
            </w:r>
          </w:p>
          <w:p w14:paraId="54445EC5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</w:p>
          <w:p w14:paraId="5DF49FDB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  struct with fields:</w:t>
            </w:r>
          </w:p>
          <w:p w14:paraId="0CA56ACE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</w:p>
          <w:p w14:paraId="40FF16EF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         </w:t>
            </w:r>
            <w:r w:rsidRPr="00123C92">
              <w:rPr>
                <w:rFonts w:eastAsia="Times New Roman"/>
                <w:color w:val="FF0000"/>
                <w:lang w:val="en-GB" w:eastAsia="fr-FR"/>
              </w:rPr>
              <w:t>RiseTime: 0.3216</w:t>
            </w:r>
          </w:p>
          <w:p w14:paraId="151FAE36" w14:textId="77777777" w:rsidR="00AA6BA4" w:rsidRPr="00123C92" w:rsidRDefault="00AA6BA4" w:rsidP="00AA6BA4">
            <w:pPr>
              <w:pStyle w:val="Programme"/>
              <w:framePr w:wrap="notBeside"/>
              <w:rPr>
                <w:rFonts w:eastAsia="Times New Roman"/>
                <w:color w:val="FF0000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    </w:t>
            </w:r>
            <w:r w:rsidRPr="00123C92">
              <w:rPr>
                <w:rFonts w:eastAsia="Times New Roman"/>
                <w:color w:val="FF0000"/>
                <w:lang w:val="en-GB" w:eastAsia="fr-FR"/>
              </w:rPr>
              <w:t>TransientTime: 2.5568</w:t>
            </w:r>
          </w:p>
          <w:p w14:paraId="7B6B09DB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     SettlingTime: 2.5568</w:t>
            </w:r>
          </w:p>
          <w:p w14:paraId="54661842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      SettlingMin: 0.9009</w:t>
            </w:r>
          </w:p>
          <w:p w14:paraId="6BBD85FF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      SettlingMax: 1.3149</w:t>
            </w:r>
          </w:p>
          <w:p w14:paraId="60CA88A9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        </w:t>
            </w:r>
            <w:r w:rsidRPr="00123C92">
              <w:rPr>
                <w:rFonts w:eastAsia="Times New Roman"/>
                <w:color w:val="FF0000"/>
                <w:lang w:val="en-GB" w:eastAsia="fr-FR"/>
              </w:rPr>
              <w:t>Overshoot: 31.4853</w:t>
            </w:r>
          </w:p>
          <w:p w14:paraId="54E9B381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       Undershoot: 0</w:t>
            </w:r>
          </w:p>
          <w:p w14:paraId="24983C39" w14:textId="77777777" w:rsidR="00AA6BA4" w:rsidRPr="00AA6BA4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             Peak: 1.3149</w:t>
            </w:r>
          </w:p>
          <w:p w14:paraId="6F138EDE" w14:textId="77777777" w:rsidR="00D12486" w:rsidRDefault="00AA6BA4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AA6BA4">
              <w:rPr>
                <w:rFonts w:eastAsia="Times New Roman"/>
                <w:lang w:val="en-GB" w:eastAsia="fr-FR"/>
              </w:rPr>
              <w:t xml:space="preserve">         PeakTime: 0.7737</w:t>
            </w:r>
          </w:p>
          <w:p w14:paraId="532F4353" w14:textId="688C728E" w:rsidR="001B0C62" w:rsidRPr="00D12486" w:rsidRDefault="001B0C62" w:rsidP="00AA6BA4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</w:p>
        </w:tc>
        <w:tc>
          <w:tcPr>
            <w:tcW w:w="4531" w:type="dxa"/>
          </w:tcPr>
          <w:p w14:paraId="0B9F7756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711B68">
              <w:rPr>
                <w:rFonts w:eastAsia="Times New Roman"/>
                <w:lang w:val="en-GB" w:eastAsia="fr-FR"/>
              </w:rPr>
              <w:t xml:space="preserve">ans = </w:t>
            </w:r>
          </w:p>
          <w:p w14:paraId="7FB1CB0C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</w:p>
          <w:p w14:paraId="62C77D06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711B68">
              <w:rPr>
                <w:rFonts w:eastAsia="Times New Roman"/>
                <w:lang w:val="en-GB" w:eastAsia="fr-FR"/>
              </w:rPr>
              <w:t xml:space="preserve">  struct with fields:</w:t>
            </w:r>
          </w:p>
          <w:p w14:paraId="1A143E27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</w:p>
          <w:p w14:paraId="15A11205" w14:textId="77777777" w:rsidR="00711B68" w:rsidRPr="00123C92" w:rsidRDefault="00711B68" w:rsidP="00711B68">
            <w:pPr>
              <w:pStyle w:val="Programme"/>
              <w:framePr w:wrap="notBeside"/>
              <w:rPr>
                <w:rFonts w:eastAsia="Times New Roman"/>
                <w:color w:val="FF0000"/>
                <w:lang w:val="en-GB" w:eastAsia="fr-FR"/>
              </w:rPr>
            </w:pPr>
            <w:r w:rsidRPr="00711B68">
              <w:rPr>
                <w:rFonts w:eastAsia="Times New Roman"/>
                <w:lang w:val="en-GB" w:eastAsia="fr-FR"/>
              </w:rPr>
              <w:t xml:space="preserve">         </w:t>
            </w:r>
            <w:r w:rsidRPr="00123C92">
              <w:rPr>
                <w:rFonts w:eastAsia="Times New Roman"/>
                <w:color w:val="FF0000"/>
                <w:lang w:val="en-GB" w:eastAsia="fr-FR"/>
              </w:rPr>
              <w:t>RiseTime: 0.1722</w:t>
            </w:r>
          </w:p>
          <w:p w14:paraId="5F3D17F7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123C92">
              <w:rPr>
                <w:rFonts w:eastAsia="Times New Roman"/>
                <w:color w:val="FF0000"/>
                <w:lang w:val="en-GB" w:eastAsia="fr-FR"/>
              </w:rPr>
              <w:t xml:space="preserve">    TransientTime: 2.4120</w:t>
            </w:r>
          </w:p>
          <w:p w14:paraId="45CD49E1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711B68">
              <w:rPr>
                <w:rFonts w:eastAsia="Times New Roman"/>
                <w:lang w:val="en-GB" w:eastAsia="fr-FR"/>
              </w:rPr>
              <w:t xml:space="preserve">     SettlingTime: 2.4120</w:t>
            </w:r>
          </w:p>
          <w:p w14:paraId="6F980CD6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711B68">
              <w:rPr>
                <w:rFonts w:eastAsia="Times New Roman"/>
                <w:lang w:val="en-GB" w:eastAsia="fr-FR"/>
              </w:rPr>
              <w:t xml:space="preserve">      SettlingMin: 0.7414</w:t>
            </w:r>
          </w:p>
          <w:p w14:paraId="37314E40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711B68">
              <w:rPr>
                <w:rFonts w:eastAsia="Times New Roman"/>
                <w:lang w:val="en-GB" w:eastAsia="fr-FR"/>
              </w:rPr>
              <w:t xml:space="preserve">      SettlingMax: 1.5077</w:t>
            </w:r>
          </w:p>
          <w:p w14:paraId="7993C54A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711B68">
              <w:rPr>
                <w:rFonts w:eastAsia="Times New Roman"/>
                <w:lang w:val="en-GB" w:eastAsia="fr-FR"/>
              </w:rPr>
              <w:t xml:space="preserve">        </w:t>
            </w:r>
            <w:r w:rsidRPr="00123C92">
              <w:rPr>
                <w:rFonts w:eastAsia="Times New Roman"/>
                <w:color w:val="FF0000"/>
                <w:lang w:val="en-GB" w:eastAsia="fr-FR"/>
              </w:rPr>
              <w:t>Overshoot: 50.7707</w:t>
            </w:r>
          </w:p>
          <w:p w14:paraId="35049222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711B68">
              <w:rPr>
                <w:rFonts w:eastAsia="Times New Roman"/>
                <w:lang w:val="en-GB" w:eastAsia="fr-FR"/>
              </w:rPr>
              <w:t xml:space="preserve">       Undershoot: 0</w:t>
            </w:r>
          </w:p>
          <w:p w14:paraId="0B66EBB6" w14:textId="77777777" w:rsidR="00711B68" w:rsidRPr="00711B68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711B68">
              <w:rPr>
                <w:rFonts w:eastAsia="Times New Roman"/>
                <w:lang w:val="en-GB" w:eastAsia="fr-FR"/>
              </w:rPr>
              <w:t xml:space="preserve">             Peak: 1.5077</w:t>
            </w:r>
          </w:p>
          <w:p w14:paraId="5736A32A" w14:textId="066D51EE" w:rsidR="00D12486" w:rsidRPr="00D12486" w:rsidRDefault="00711B68" w:rsidP="00711B68">
            <w:pPr>
              <w:pStyle w:val="Programme"/>
              <w:framePr w:wrap="notBeside"/>
              <w:rPr>
                <w:rFonts w:eastAsia="Times New Roman"/>
                <w:lang w:val="en-GB" w:eastAsia="fr-FR"/>
              </w:rPr>
            </w:pPr>
            <w:r w:rsidRPr="00711B68">
              <w:rPr>
                <w:rFonts w:eastAsia="Times New Roman"/>
                <w:lang w:val="en-GB" w:eastAsia="fr-FR"/>
              </w:rPr>
              <w:t xml:space="preserve">         PeakTime: 0.4642</w:t>
            </w:r>
          </w:p>
        </w:tc>
      </w:tr>
    </w:tbl>
    <w:p w14:paraId="5C7D8E67" w14:textId="49DDA09B" w:rsidR="0060085A" w:rsidRDefault="003E7979" w:rsidP="0060085A">
      <w:r>
        <w:t>Soit le tableau de synthèse suivant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62"/>
        <w:gridCol w:w="1345"/>
      </w:tblGrid>
      <w:tr w:rsidR="003E7979" w:rsidRPr="0001074B" w14:paraId="2B3DAA6C" w14:textId="77777777" w:rsidTr="00B22A0D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74A5A073" w14:textId="77777777" w:rsidR="003E7979" w:rsidRPr="0001074B" w:rsidRDefault="003E7979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11094235" w14:textId="77777777" w:rsidR="003E7979" w:rsidRPr="0001074B" w:rsidRDefault="003E7979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</w:tr>
      <w:tr w:rsidR="003E7979" w:rsidRPr="0001074B" w14:paraId="7F663FCC" w14:textId="77777777" w:rsidTr="00B22A0D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77BFA96D" w14:textId="77777777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0ED3C3A5" w14:textId="77777777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6D054CF5" w14:textId="77777777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</w:tr>
      <w:tr w:rsidR="003E7979" w:rsidRPr="0001074B" w14:paraId="01051571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10AA6B6D" w14:textId="56E17299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 xml:space="preserve">m 10% </m:t>
                    </m:r>
                    <m:r>
                      <w:rPr>
                        <w:rStyle w:val="lev"/>
                        <w:rFonts w:ascii="Cambria Math" w:hAnsi="Cambria Math"/>
                      </w:rPr>
                      <m:t>MATLAB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4E7E0E1" w14:textId="0C653BE4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0.3216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EAAFEFC" w14:textId="4D1184AF" w:rsidR="003E7979" w:rsidRPr="009F5FCE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0.1722</m:t>
                </m:r>
              </m:oMath>
            </m:oMathPara>
          </w:p>
        </w:tc>
      </w:tr>
      <w:tr w:rsidR="003E7979" w:rsidRPr="0001074B" w14:paraId="2364DE6E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3B144853" w14:textId="4F7B73B8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 xml:space="preserve">r 5% </m:t>
                    </m:r>
                    <m:r>
                      <w:rPr>
                        <w:rStyle w:val="lev"/>
                        <w:rFonts w:ascii="Cambria Math" w:hAnsi="Cambria Math"/>
                      </w:rPr>
                      <m:t>MATLAB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14275B71" w14:textId="160D0428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2.5568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44EBC156" w14:textId="341C1487" w:rsidR="003E7979" w:rsidRPr="009F5FCE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2.4120</m:t>
                </m:r>
              </m:oMath>
            </m:oMathPara>
          </w:p>
        </w:tc>
      </w:tr>
      <w:tr w:rsidR="003E7979" w:rsidRPr="0001074B" w14:paraId="5EFC781D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6FB5E1CC" w14:textId="782A1611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 xml:space="preserve">% </m:t>
                    </m:r>
                    <m:r>
                      <w:rPr>
                        <w:rStyle w:val="lev"/>
                        <w:rFonts w:ascii="Cambria Math" w:hAnsi="Cambria Math"/>
                      </w:rPr>
                      <m:t>MATLAB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2FA44606" w14:textId="6D8803F7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eastAsia="fr-FR"/>
                  </w:rPr>
                  <m:t>31.48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4C1F11D8" w14:textId="344C488C" w:rsidR="003E7979" w:rsidRPr="009F5FCE" w:rsidRDefault="00356582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eastAsia="fr-FR"/>
                  </w:rPr>
                  <m:t>50.7707</m:t>
                </m:r>
              </m:oMath>
            </m:oMathPara>
          </w:p>
        </w:tc>
      </w:tr>
    </w:tbl>
    <w:p w14:paraId="4513BFF0" w14:textId="111A050E" w:rsidR="0060085A" w:rsidRDefault="00356582" w:rsidP="009A0418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2</w:t>
      </w:r>
      <w:r>
        <w:fldChar w:fldCharType="end"/>
      </w:r>
      <w:r>
        <w:t xml:space="preserve"> -</w:t>
      </w:r>
      <w:r w:rsidRPr="00356582">
        <w:t xml:space="preserve"> </w:t>
      </w:r>
      <w:r>
        <w:t>Synthèse des caractéristiques temporelles</w:t>
      </w:r>
      <w:r>
        <w:rPr>
          <w:noProof/>
        </w:rPr>
        <w:t xml:space="preserve"> </w:t>
      </w:r>
      <w:r w:rsidR="00381A53">
        <w:rPr>
          <w:noProof/>
        </w:rPr>
        <w:t xml:space="preserve">Matlab </w:t>
      </w:r>
      <w:r>
        <w:rPr>
          <w:noProof/>
        </w:rPr>
        <w:t xml:space="preserve">en fonction du gain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</w:p>
    <w:p w14:paraId="09B1E5DB" w14:textId="2F336E3A" w:rsidR="00093B99" w:rsidRDefault="00093B99" w:rsidP="00093B99">
      <w:pPr>
        <w:pStyle w:val="Titre3"/>
        <w:rPr>
          <w:rStyle w:val="lev"/>
          <w:b w:val="0"/>
          <w:bCs w:val="0"/>
        </w:rPr>
      </w:pPr>
      <w:bookmarkStart w:id="41" w:name="_Toc133961498"/>
      <w:bookmarkStart w:id="42" w:name="_Toc134049664"/>
      <w:r>
        <w:lastRenderedPageBreak/>
        <w:t xml:space="preserve">Simulation de la réponse </w:t>
      </w:r>
      <w:r w:rsidRPr="008315FB">
        <w:rPr>
          <w:rStyle w:val="lev"/>
          <w:b w:val="0"/>
          <w:bCs w:val="0"/>
        </w:rPr>
        <w:t>indicielle de l’asservissement</w:t>
      </w:r>
      <w:r>
        <w:rPr>
          <w:rStyle w:val="lev"/>
          <w:b w:val="0"/>
          <w:bCs w:val="0"/>
        </w:rPr>
        <w:t xml:space="preserve"> (Simulink)</w:t>
      </w:r>
      <w:bookmarkEnd w:id="41"/>
      <w:bookmarkEnd w:id="42"/>
    </w:p>
    <w:p w14:paraId="3DF45C51" w14:textId="48031689" w:rsidR="00093B99" w:rsidRDefault="00AC4D91" w:rsidP="00093B99">
      <w:r>
        <w:t xml:space="preserve">La simulation Simulink </w:t>
      </w:r>
      <w:r w:rsidR="003E7979">
        <w:fldChar w:fldCharType="begin"/>
      </w:r>
      <w:r w:rsidR="003E7979">
        <w:instrText xml:space="preserve"> REF _Ref133844042 \h </w:instrText>
      </w:r>
      <w:r w:rsidR="003E7979">
        <w:fldChar w:fldCharType="separate"/>
      </w:r>
      <w:r w:rsidR="001E4DDD" w:rsidRPr="005747D3">
        <w:t xml:space="preserve">Figure </w:t>
      </w:r>
      <w:r w:rsidR="001E4DDD">
        <w:rPr>
          <w:noProof/>
        </w:rPr>
        <w:t>5</w:t>
      </w:r>
      <w:r w:rsidR="003E7979">
        <w:fldChar w:fldCharType="end"/>
      </w:r>
      <w:r w:rsidR="003E7979">
        <w:t xml:space="preserve"> </w:t>
      </w:r>
      <w:r>
        <w:t>nous donne les caractéristiques suivantes :</w:t>
      </w:r>
    </w:p>
    <w:p w14:paraId="146103E2" w14:textId="63B1ED14" w:rsidR="00FD02EC" w:rsidRDefault="00BD05FA" w:rsidP="00093B99">
      <w:r w:rsidRPr="00BD05FA">
        <w:drawing>
          <wp:inline distT="0" distB="0" distL="0" distR="0" wp14:anchorId="4641EF7B" wp14:editId="6A8D0FFB">
            <wp:extent cx="1882081" cy="1516951"/>
            <wp:effectExtent l="0" t="0" r="4445" b="762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9399" cy="153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038" w:rsidRPr="006618F6">
        <w:drawing>
          <wp:inline distT="0" distB="0" distL="0" distR="0" wp14:anchorId="3BE10703" wp14:editId="42D6DA67">
            <wp:extent cx="1897258" cy="1525837"/>
            <wp:effectExtent l="0" t="0" r="825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9780" cy="15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2EC" w:rsidRPr="00FD02EC">
        <w:drawing>
          <wp:inline distT="0" distB="0" distL="0" distR="0" wp14:anchorId="5F6E7112" wp14:editId="67326BD2">
            <wp:extent cx="1871934" cy="1520740"/>
            <wp:effectExtent l="0" t="0" r="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9176" cy="152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A1A7" w14:textId="7FE9A15E" w:rsidR="006618F6" w:rsidRDefault="006618F6" w:rsidP="006618F6">
      <w:pPr>
        <w:pStyle w:val="Lgende"/>
      </w:pPr>
      <w:bookmarkStart w:id="43" w:name="_Ref1340254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8</w:t>
      </w:r>
      <w:r>
        <w:fldChar w:fldCharType="end"/>
      </w:r>
      <w:bookmarkEnd w:id="43"/>
      <w:r>
        <w:t xml:space="preserve"> - Mesures des caractéristiques temporelles avec un correcteur proportionnel</w:t>
      </w:r>
      <w:r w:rsidR="002E17C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 w:rsidR="00F1699E">
        <w:t>. D</w:t>
      </w:r>
      <w:r w:rsidR="00AE5038">
        <w:t>e gauche à droite : la mesure du temps de monté, la mesure du temps de réponse à 5% et la mesure du dépassement</w:t>
      </w:r>
    </w:p>
    <w:p w14:paraId="44CE4F42" w14:textId="7324A474" w:rsidR="002E17C6" w:rsidRDefault="00AA7E12" w:rsidP="002E17C6">
      <w:r w:rsidRPr="00AA7E12">
        <w:drawing>
          <wp:inline distT="0" distB="0" distL="0" distR="0" wp14:anchorId="5FC5D898" wp14:editId="44133322">
            <wp:extent cx="1856555" cy="1496786"/>
            <wp:effectExtent l="0" t="0" r="0" b="825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2691" cy="15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D17" w:rsidRPr="00DB3D17">
        <w:drawing>
          <wp:inline distT="0" distB="0" distL="0" distR="0" wp14:anchorId="26768C82" wp14:editId="07A959D3">
            <wp:extent cx="1861458" cy="1497046"/>
            <wp:effectExtent l="0" t="0" r="5715" b="825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9302" cy="15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7C6" w:rsidRPr="002E17C6">
        <w:drawing>
          <wp:inline distT="0" distB="0" distL="0" distR="0" wp14:anchorId="39C7360E" wp14:editId="0164A229">
            <wp:extent cx="1850572" cy="1496654"/>
            <wp:effectExtent l="0" t="0" r="0" b="889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6773" cy="15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5037" w14:textId="659A4923" w:rsidR="002E17C6" w:rsidRPr="002E17C6" w:rsidRDefault="002E17C6" w:rsidP="002E17C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9</w:t>
      </w:r>
      <w:r>
        <w:fldChar w:fldCharType="end"/>
      </w:r>
      <w:r>
        <w:t xml:space="preserve"> - </w:t>
      </w:r>
      <w:r w:rsidRPr="001342CA">
        <w:t xml:space="preserve">Mesures des caractéristiques temporelles avec un correcteur proportionnel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2.7</m:t>
        </m:r>
      </m:oMath>
      <w:r w:rsidRPr="001342CA">
        <w:t>. De gauche à droite : la mesure du temps de monté, la mesure du temps de réponse à 5% et la mesure du dépassement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226"/>
        <w:gridCol w:w="1281"/>
      </w:tblGrid>
      <w:tr w:rsidR="00BE0123" w:rsidRPr="0001074B" w14:paraId="3AA2EC19" w14:textId="77777777" w:rsidTr="0051547C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7B1ACB36" w14:textId="77777777" w:rsidR="00BE0123" w:rsidRPr="0001074B" w:rsidRDefault="00BE0123" w:rsidP="0051547C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4DF2D7DE" w14:textId="77777777" w:rsidR="00BE0123" w:rsidRPr="0001074B" w:rsidRDefault="00BE0123" w:rsidP="0051547C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</w:tr>
      <w:tr w:rsidR="00BE0123" w:rsidRPr="0001074B" w14:paraId="5016CFB6" w14:textId="77777777" w:rsidTr="0051547C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17484A6F" w14:textId="77777777" w:rsidR="00BE0123" w:rsidRPr="0001074B" w:rsidRDefault="00BE0123" w:rsidP="0051547C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4B5C4583" w14:textId="77777777" w:rsidR="00BE0123" w:rsidRPr="0001074B" w:rsidRDefault="00BE0123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DE38D7B" w14:textId="77777777" w:rsidR="00BE0123" w:rsidRPr="0001074B" w:rsidRDefault="00BE0123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</w:tr>
      <w:tr w:rsidR="00BE0123" w:rsidRPr="0001074B" w14:paraId="45CC195A" w14:textId="77777777" w:rsidTr="0051547C">
        <w:trPr>
          <w:trHeight w:val="227"/>
          <w:jc w:val="center"/>
        </w:trPr>
        <w:tc>
          <w:tcPr>
            <w:tcW w:w="0" w:type="auto"/>
            <w:vAlign w:val="center"/>
          </w:tcPr>
          <w:p w14:paraId="162B4C97" w14:textId="77777777" w:rsidR="00BE0123" w:rsidRPr="0001074B" w:rsidRDefault="00BE0123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m 10%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1625FDAC" w14:textId="4A48D087" w:rsidR="00BE0123" w:rsidRPr="0001074B" w:rsidRDefault="007879A7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0.</m:t>
                </m:r>
                <m:r>
                  <w:rPr>
                    <w:rStyle w:val="lev"/>
                    <w:rFonts w:ascii="Cambria Math" w:hAnsi="Cambria Math"/>
                  </w:rPr>
                  <m:t>335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4A816788" w14:textId="6DB7189C" w:rsidR="00BE0123" w:rsidRPr="009F5FCE" w:rsidRDefault="00856C8A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0.168</m:t>
                </m:r>
              </m:oMath>
            </m:oMathPara>
          </w:p>
        </w:tc>
      </w:tr>
      <w:tr w:rsidR="00BE0123" w:rsidRPr="0001074B" w14:paraId="27D3755C" w14:textId="77777777" w:rsidTr="0051547C">
        <w:trPr>
          <w:trHeight w:val="227"/>
          <w:jc w:val="center"/>
        </w:trPr>
        <w:tc>
          <w:tcPr>
            <w:tcW w:w="0" w:type="auto"/>
            <w:vAlign w:val="center"/>
          </w:tcPr>
          <w:p w14:paraId="41F576C6" w14:textId="77777777" w:rsidR="00BE0123" w:rsidRPr="0001074B" w:rsidRDefault="00BE0123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r 5%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DA650C" w14:textId="54CA34F9" w:rsidR="00BE0123" w:rsidRPr="0001074B" w:rsidRDefault="007879A7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1.842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5632C0A" w14:textId="5D0E5F8B" w:rsidR="00BE0123" w:rsidRPr="009F5FCE" w:rsidRDefault="00856C8A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1.938</m:t>
                </m:r>
              </m:oMath>
            </m:oMathPara>
          </w:p>
        </w:tc>
      </w:tr>
      <w:tr w:rsidR="00BE0123" w:rsidRPr="0001074B" w14:paraId="2957FA92" w14:textId="77777777" w:rsidTr="0051547C">
        <w:trPr>
          <w:trHeight w:val="227"/>
          <w:jc w:val="center"/>
        </w:trPr>
        <w:tc>
          <w:tcPr>
            <w:tcW w:w="0" w:type="auto"/>
            <w:vAlign w:val="center"/>
          </w:tcPr>
          <w:p w14:paraId="764A1F03" w14:textId="77777777" w:rsidR="00BE0123" w:rsidRPr="0001074B" w:rsidRDefault="00BE0123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%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1494B911" w14:textId="71F27502" w:rsidR="00BE0123" w:rsidRPr="0001074B" w:rsidRDefault="007879A7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≈29.1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288C8822" w14:textId="691BE5CF" w:rsidR="00BE0123" w:rsidRPr="009F5FCE" w:rsidRDefault="00856C8A" w:rsidP="0051547C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50.1</m:t>
                </m:r>
              </m:oMath>
            </m:oMathPara>
          </w:p>
        </w:tc>
      </w:tr>
    </w:tbl>
    <w:p w14:paraId="38BBBEF9" w14:textId="187DEF7D" w:rsidR="009F5FCE" w:rsidRDefault="009F5FCE" w:rsidP="009F5FCE">
      <w:pPr>
        <w:pStyle w:val="Lgende"/>
        <w:rPr>
          <w:lang w:eastAsia="fr-FR"/>
        </w:rPr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3</w:t>
      </w:r>
      <w:r>
        <w:fldChar w:fldCharType="end"/>
      </w:r>
      <w:r>
        <w:t xml:space="preserve"> - Synthèse des caractéristiques temporelles</w:t>
      </w:r>
      <w:r w:rsidR="00381A53">
        <w:t xml:space="preserve"> Simulink</w:t>
      </w:r>
      <w:r>
        <w:rPr>
          <w:noProof/>
        </w:rPr>
        <w:t xml:space="preserve"> </w:t>
      </w:r>
      <w:r w:rsidR="0051547C">
        <w:rPr>
          <w:noProof/>
        </w:rPr>
        <w:t xml:space="preserve">en </w:t>
      </w:r>
      <w:r>
        <w:rPr>
          <w:noProof/>
        </w:rPr>
        <w:t xml:space="preserve">fonction du gain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</w:p>
    <w:p w14:paraId="3B0702C1" w14:textId="2BF724BD" w:rsidR="003F656C" w:rsidRDefault="00093B99" w:rsidP="0060085A">
      <w:pPr>
        <w:rPr>
          <w:lang w:eastAsia="fr-FR"/>
        </w:rPr>
      </w:pPr>
      <w:r>
        <w:rPr>
          <w:lang w:eastAsia="fr-FR"/>
        </w:rPr>
        <w:t xml:space="preserve">Comme le montre </w:t>
      </w:r>
      <w:r w:rsidR="00784198">
        <w:rPr>
          <w:lang w:eastAsia="fr-FR"/>
        </w:rPr>
        <w:t>les différentes mesures réalisées</w:t>
      </w:r>
      <w:r>
        <w:rPr>
          <w:lang w:eastAsia="fr-FR"/>
        </w:rPr>
        <w:t xml:space="preserve"> </w:t>
      </w:r>
      <w:r w:rsidR="00784198">
        <w:rPr>
          <w:lang w:eastAsia="fr-FR"/>
        </w:rPr>
        <w:fldChar w:fldCharType="begin"/>
      </w:r>
      <w:r w:rsidR="00784198">
        <w:rPr>
          <w:lang w:eastAsia="fr-FR"/>
        </w:rPr>
        <w:instrText xml:space="preserve"> REF _Ref134025440 \h </w:instrText>
      </w:r>
      <w:r w:rsidR="00784198">
        <w:rPr>
          <w:lang w:eastAsia="fr-FR"/>
        </w:rPr>
      </w:r>
      <w:r w:rsidR="00784198">
        <w:rPr>
          <w:lang w:eastAsia="fr-FR"/>
        </w:rPr>
        <w:fldChar w:fldCharType="separate"/>
      </w:r>
      <w:r w:rsidR="001E4DDD">
        <w:t xml:space="preserve">Figure </w:t>
      </w:r>
      <w:r w:rsidR="001E4DDD">
        <w:rPr>
          <w:noProof/>
        </w:rPr>
        <w:t>8</w:t>
      </w:r>
      <w:r w:rsidR="00784198">
        <w:rPr>
          <w:lang w:eastAsia="fr-FR"/>
        </w:rPr>
        <w:fldChar w:fldCharType="end"/>
      </w:r>
      <w:r>
        <w:rPr>
          <w:lang w:eastAsia="fr-FR"/>
        </w:rPr>
        <w:t xml:space="preserve">, </w:t>
      </w:r>
      <w:r w:rsidR="002E17C6">
        <w:rPr>
          <w:lang w:eastAsia="fr-FR"/>
        </w:rPr>
        <w:t xml:space="preserve">la fréquence d’échantillonnage par défaut du signal et </w:t>
      </w:r>
      <w:r>
        <w:rPr>
          <w:lang w:eastAsia="fr-FR"/>
        </w:rPr>
        <w:t>les curseurs ne permettent pas une mesure très précise du signal.</w:t>
      </w:r>
      <w:r w:rsidR="00C77654">
        <w:rPr>
          <w:lang w:eastAsia="fr-FR"/>
        </w:rPr>
        <w:t xml:space="preserve"> </w:t>
      </w:r>
      <w:r w:rsidR="00857B84">
        <w:rPr>
          <w:lang w:eastAsia="fr-FR"/>
        </w:rPr>
        <w:t>La fréquence d’</w:t>
      </w:r>
      <w:r w:rsidR="00A814D1">
        <w:rPr>
          <w:lang w:eastAsia="fr-FR"/>
        </w:rPr>
        <w:t>échantillonnage</w:t>
      </w:r>
      <w:r w:rsidR="00857B84">
        <w:rPr>
          <w:lang w:eastAsia="fr-FR"/>
        </w:rPr>
        <w:t xml:space="preserve"> étant faible elle ne « capte » pas tous les points réel</w:t>
      </w:r>
      <w:r w:rsidR="005D79F1">
        <w:rPr>
          <w:lang w:eastAsia="fr-FR"/>
        </w:rPr>
        <w:t>s</w:t>
      </w:r>
      <w:r w:rsidR="00857B84">
        <w:rPr>
          <w:lang w:eastAsia="fr-FR"/>
        </w:rPr>
        <w:t xml:space="preserve"> du signal</w:t>
      </w:r>
      <w:r w:rsidR="00141D89">
        <w:rPr>
          <w:lang w:eastAsia="fr-FR"/>
        </w:rPr>
        <w:t>. P</w:t>
      </w:r>
      <w:r w:rsidR="00E7689F">
        <w:rPr>
          <w:lang w:eastAsia="fr-FR"/>
        </w:rPr>
        <w:t>ar exemple</w:t>
      </w:r>
      <w:r w:rsidR="00141D89">
        <w:rPr>
          <w:lang w:eastAsia="fr-FR"/>
        </w:rPr>
        <w:t>,</w:t>
      </w:r>
      <w:r w:rsidR="00E7689F">
        <w:rPr>
          <w:lang w:eastAsia="fr-FR"/>
        </w:rPr>
        <w:t xml:space="preserve"> pour la mesure du temps de réponse</w:t>
      </w:r>
      <w:r w:rsidR="00141D89">
        <w:rPr>
          <w:lang w:eastAsia="fr-FR"/>
        </w:rPr>
        <w:t xml:space="preserve">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T</m:t>
            </m:r>
          </m:e>
          <m:sub>
            <m:r>
              <w:rPr>
                <w:rStyle w:val="lev"/>
                <w:rFonts w:ascii="Cambria Math" w:hAnsi="Cambria Math"/>
              </w:rPr>
              <m:t>r 5%</m:t>
            </m:r>
          </m:sub>
        </m:sSub>
        <m:d>
          <m:dPr>
            <m:begChr m:val="["/>
            <m:endChr m:val="]"/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lev"/>
                <w:rFonts w:ascii="Cambria Math" w:hAnsi="Cambria Math"/>
              </w:rPr>
              <m:t>s</m:t>
            </m:r>
          </m:e>
        </m:d>
      </m:oMath>
      <w:r w:rsidR="00E7689F">
        <w:rPr>
          <w:lang w:eastAsia="fr-FR"/>
        </w:rPr>
        <w:t>, la fréquence d’</w:t>
      </w:r>
      <w:r w:rsidR="005D79F1">
        <w:rPr>
          <w:lang w:eastAsia="fr-FR"/>
        </w:rPr>
        <w:t>échantillonnage</w:t>
      </w:r>
      <w:r w:rsidR="00E7689F">
        <w:rPr>
          <w:lang w:eastAsia="fr-FR"/>
        </w:rPr>
        <w:t xml:space="preserve"> étant faible, </w:t>
      </w:r>
      <w:r w:rsidR="006076F3">
        <w:rPr>
          <w:lang w:eastAsia="fr-FR"/>
        </w:rPr>
        <w:t>les points des lobes</w:t>
      </w:r>
      <w:r>
        <w:rPr>
          <w:lang w:eastAsia="fr-FR"/>
        </w:rPr>
        <w:t xml:space="preserve"> </w:t>
      </w:r>
      <w:r w:rsidR="003153EB">
        <w:rPr>
          <w:lang w:eastAsia="fr-FR"/>
        </w:rPr>
        <w:t xml:space="preserve">ne </w:t>
      </w:r>
      <w:r w:rsidR="00141D89">
        <w:rPr>
          <w:lang w:eastAsia="fr-FR"/>
        </w:rPr>
        <w:t>sont donc</w:t>
      </w:r>
      <w:r w:rsidR="006076F3">
        <w:rPr>
          <w:lang w:eastAsia="fr-FR"/>
        </w:rPr>
        <w:t xml:space="preserve"> pas tous présents sur l’</w:t>
      </w:r>
      <w:r w:rsidR="005D79F1">
        <w:rPr>
          <w:lang w:eastAsia="fr-FR"/>
        </w:rPr>
        <w:t>oscilloscope</w:t>
      </w:r>
      <w:r w:rsidR="006076F3">
        <w:rPr>
          <w:lang w:eastAsia="fr-FR"/>
        </w:rPr>
        <w:t xml:space="preserve"> virtuel</w:t>
      </w:r>
      <w:r w:rsidR="00141D89">
        <w:rPr>
          <w:lang w:eastAsia="fr-FR"/>
        </w:rPr>
        <w:t xml:space="preserve"> ce qui génère une erreur de mesure importante car celle-ci sera</w:t>
      </w:r>
      <w:r w:rsidR="00054586">
        <w:rPr>
          <w:lang w:eastAsia="fr-FR"/>
        </w:rPr>
        <w:t xml:space="preserve"> réalisé sur le mauvais lobe</w:t>
      </w:r>
      <w:r w:rsidR="00141D89">
        <w:rPr>
          <w:lang w:eastAsia="fr-FR"/>
        </w:rPr>
        <w:t>.</w:t>
      </w:r>
      <w:r w:rsidR="005D79F1">
        <w:rPr>
          <w:lang w:eastAsia="fr-FR"/>
        </w:rPr>
        <w:t xml:space="preserve"> </w:t>
      </w:r>
      <w:r w:rsidR="00141D89">
        <w:rPr>
          <w:lang w:eastAsia="fr-FR"/>
        </w:rPr>
        <w:t>C</w:t>
      </w:r>
      <w:r w:rsidR="005D79F1">
        <w:rPr>
          <w:lang w:eastAsia="fr-FR"/>
        </w:rPr>
        <w:t xml:space="preserve">’est </w:t>
      </w:r>
      <w:r w:rsidR="00141D89">
        <w:rPr>
          <w:lang w:eastAsia="fr-FR"/>
        </w:rPr>
        <w:t xml:space="preserve">d’ailleurs </w:t>
      </w:r>
      <w:r w:rsidR="005D79F1">
        <w:rPr>
          <w:lang w:eastAsia="fr-FR"/>
        </w:rPr>
        <w:t xml:space="preserve">pour cela qu’on trouve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T</m:t>
            </m:r>
          </m:e>
          <m:sub>
            <m:r>
              <w:rPr>
                <w:rStyle w:val="lev"/>
                <w:rFonts w:ascii="Cambria Math" w:hAnsi="Cambria Math"/>
              </w:rPr>
              <m:t>r 5% SIMULINK</m:t>
            </m:r>
          </m:sub>
        </m:sSub>
        <m:d>
          <m:dPr>
            <m:begChr m:val="["/>
            <m:endChr m:val="]"/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lev"/>
                <w:rFonts w:ascii="Cambria Math" w:hAnsi="Cambria Math"/>
              </w:rPr>
              <m:t>s</m:t>
            </m:r>
          </m:e>
        </m:d>
        <m:r>
          <w:rPr>
            <w:rStyle w:val="lev"/>
            <w:rFonts w:ascii="Cambria Math" w:hAnsi="Cambria Math"/>
          </w:rPr>
          <m:t>≈1.842</m:t>
        </m:r>
        <m:r>
          <w:rPr>
            <w:rStyle w:val="lev"/>
            <w:rFonts w:ascii="Cambria Math" w:hAnsi="Cambria Math"/>
          </w:rPr>
          <m:t xml:space="preserve"> </m:t>
        </m:r>
      </m:oMath>
      <w:r w:rsidR="005D79F1" w:rsidRPr="005D79F1">
        <w:rPr>
          <w:lang w:eastAsia="fr-FR"/>
        </w:rPr>
        <w:t xml:space="preserve">au lieu des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T</m:t>
            </m:r>
          </m:e>
          <m:sub>
            <m:r>
              <w:rPr>
                <w:rStyle w:val="lev"/>
                <w:rFonts w:ascii="Cambria Math" w:hAnsi="Cambria Math"/>
              </w:rPr>
              <m:t xml:space="preserve">r 5% </m:t>
            </m:r>
            <m:r>
              <w:rPr>
                <w:rStyle w:val="lev"/>
                <w:rFonts w:ascii="Cambria Math" w:hAnsi="Cambria Math"/>
              </w:rPr>
              <m:t>MATLAB</m:t>
            </m:r>
          </m:sub>
        </m:sSub>
        <m:d>
          <m:dPr>
            <m:begChr m:val="["/>
            <m:endChr m:val="]"/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lev"/>
                <w:rFonts w:ascii="Cambria Math" w:hAnsi="Cambria Math"/>
              </w:rPr>
              <m:t>s</m:t>
            </m:r>
          </m:e>
        </m:d>
        <m:r>
          <w:rPr>
            <w:rStyle w:val="lev"/>
            <w:rFonts w:ascii="Cambria Math" w:hAnsi="Cambria Math"/>
          </w:rPr>
          <m:t>≈</m:t>
        </m:r>
        <m:r>
          <m:rPr>
            <m:sty m:val="p"/>
          </m:rPr>
          <w:rPr>
            <w:rFonts w:ascii="Cambria Math" w:hAnsi="Cambria Math"/>
            <w:lang w:eastAsia="fr-FR"/>
          </w:rPr>
          <m:t>2.5568</m:t>
        </m:r>
      </m:oMath>
      <w:r w:rsidR="005D79F1" w:rsidRPr="005D79F1">
        <w:rPr>
          <w:lang w:eastAsia="fr-FR"/>
        </w:rPr>
        <w:t xml:space="preserve"> attendus.</w:t>
      </w:r>
      <w:r w:rsidR="005D79F1">
        <w:rPr>
          <w:lang w:eastAsia="fr-FR"/>
        </w:rPr>
        <w:t xml:space="preserve"> </w:t>
      </w:r>
      <w:r>
        <w:rPr>
          <w:lang w:eastAsia="fr-FR"/>
        </w:rPr>
        <w:t>Néanmoins</w:t>
      </w:r>
      <w:r w:rsidR="005D79F1">
        <w:rPr>
          <w:lang w:eastAsia="fr-FR"/>
        </w:rPr>
        <w:t>, bien qu’imprécises,</w:t>
      </w:r>
      <w:r>
        <w:rPr>
          <w:lang w:eastAsia="fr-FR"/>
        </w:rPr>
        <w:t xml:space="preserve"> elles nous permettent de confirmer nos hypothèses </w:t>
      </w:r>
      <w:r w:rsidR="00AC4D91">
        <w:rPr>
          <w:lang w:eastAsia="fr-FR"/>
        </w:rPr>
        <w:t>Matlab</w:t>
      </w:r>
      <w:r>
        <w:rPr>
          <w:lang w:eastAsia="fr-FR"/>
        </w:rPr>
        <w:t>.</w:t>
      </w:r>
    </w:p>
    <w:p w14:paraId="6FBB37DE" w14:textId="46983365" w:rsidR="00633BC4" w:rsidRDefault="00633BC4" w:rsidP="00893BF1">
      <w:pPr>
        <w:pStyle w:val="Titre3"/>
      </w:pPr>
      <w:bookmarkStart w:id="44" w:name="_Toc133961499"/>
      <w:bookmarkStart w:id="45" w:name="_Toc134049665"/>
      <w:r>
        <w:t xml:space="preserve">Mesures de la réponse indicielle </w:t>
      </w:r>
      <w:r w:rsidR="00181FC7">
        <w:t>sur</w:t>
      </w:r>
      <w:r w:rsidR="00181FC7" w:rsidRPr="00E566BD">
        <w:t xml:space="preserve"> le proc</w:t>
      </w:r>
      <w:r w:rsidR="00181FC7">
        <w:t>é</w:t>
      </w:r>
      <w:r w:rsidR="00181FC7" w:rsidRPr="00E566BD">
        <w:t>d</w:t>
      </w:r>
      <w:r w:rsidR="00181FC7">
        <w:t>é</w:t>
      </w:r>
      <w:r w:rsidR="00181FC7" w:rsidRPr="00E566BD">
        <w:t xml:space="preserve"> physique</w:t>
      </w:r>
      <w:bookmarkEnd w:id="44"/>
      <w:bookmarkEnd w:id="45"/>
    </w:p>
    <w:p w14:paraId="165A1AF9" w14:textId="4029DD9C" w:rsidR="00806F62" w:rsidRDefault="009215A3">
      <w:pPr>
        <w:spacing w:after="200"/>
      </w:pPr>
      <w:r>
        <w:t>Nos mesures expérimentales montrent que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85"/>
        <w:gridCol w:w="1322"/>
      </w:tblGrid>
      <w:tr w:rsidR="003E7979" w:rsidRPr="0001074B" w14:paraId="22F1A5BC" w14:textId="77777777" w:rsidTr="00B22A0D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73AE9154" w14:textId="77777777" w:rsidR="003E7979" w:rsidRPr="0001074B" w:rsidRDefault="003E7979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0B0A3DCD" w14:textId="77777777" w:rsidR="003E7979" w:rsidRPr="0001074B" w:rsidRDefault="003E7979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</w:tr>
      <w:tr w:rsidR="003E7979" w:rsidRPr="0001074B" w14:paraId="071920BE" w14:textId="77777777" w:rsidTr="00B22A0D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2B6FE2FB" w14:textId="77777777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7E638E2C" w14:textId="77777777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4C5229C4" w14:textId="77777777" w:rsidR="003E7979" w:rsidRPr="0001074B" w:rsidRDefault="003E7979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</w:tr>
      <w:tr w:rsidR="00754DC8" w:rsidRPr="0001074B" w14:paraId="446A8BF6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6A09D903" w14:textId="6D677DFC" w:rsidR="00754DC8" w:rsidRPr="0001074B" w:rsidRDefault="00754DC8" w:rsidP="00754DC8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 xml:space="preserve">m 10% </m:t>
                    </m:r>
                    <m:r>
                      <w:rPr>
                        <w:rStyle w:val="lev"/>
                        <w:rFonts w:ascii="Cambria Math" w:hAnsi="Cambria Math"/>
                      </w:rPr>
                      <m:t>R</m:t>
                    </m:r>
                    <m:r>
                      <w:rPr>
                        <w:rStyle w:val="lev"/>
                        <w:rFonts w:ascii="Cambria Math" w:hAnsi="Cambria Math"/>
                      </w:rPr>
                      <m:t>E</m:t>
                    </m:r>
                    <m:r>
                      <w:rPr>
                        <w:rStyle w:val="lev"/>
                        <w:rFonts w:ascii="Cambria Math" w:hAnsi="Cambria Math"/>
                      </w:rPr>
                      <m:t>ELLE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16D72694" w14:textId="548BE44D" w:rsidR="00754DC8" w:rsidRPr="0001074B" w:rsidRDefault="00754DC8" w:rsidP="00754DC8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0.336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6EFB11D" w14:textId="6128A5C4" w:rsidR="00754DC8" w:rsidRPr="009F5FCE" w:rsidRDefault="006A2047" w:rsidP="00754DC8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0.1</m:t>
                </m:r>
                <m:r>
                  <w:rPr>
                    <w:rFonts w:ascii="Cambria Math" w:hAnsi="Cambria Math"/>
                  </w:rPr>
                  <m:t>854</m:t>
                </m:r>
              </m:oMath>
            </m:oMathPara>
          </w:p>
        </w:tc>
      </w:tr>
      <w:tr w:rsidR="00754DC8" w:rsidRPr="0001074B" w14:paraId="4A134210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468841D2" w14:textId="1E2E3301" w:rsidR="00754DC8" w:rsidRPr="0001074B" w:rsidRDefault="00754DC8" w:rsidP="00754DC8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 xml:space="preserve">r 5% </m:t>
                    </m:r>
                    <m:r>
                      <w:rPr>
                        <w:rStyle w:val="lev"/>
                        <w:rFonts w:ascii="Cambria Math" w:hAnsi="Cambria Math"/>
                      </w:rPr>
                      <m:t>RE</m:t>
                    </m:r>
                    <m:r>
                      <w:rPr>
                        <w:rStyle w:val="lev"/>
                        <w:rFonts w:ascii="Cambria Math" w:hAnsi="Cambria Math"/>
                      </w:rPr>
                      <m:t>E</m:t>
                    </m:r>
                    <m:r>
                      <w:rPr>
                        <w:rStyle w:val="lev"/>
                        <w:rFonts w:ascii="Cambria Math" w:hAnsi="Cambria Math"/>
                      </w:rPr>
                      <m:t>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451ECE1" w14:textId="7CC408C7" w:rsidR="00754DC8" w:rsidRPr="0001074B" w:rsidRDefault="00754DC8" w:rsidP="00754DC8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≈2.602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5F95A8B" w14:textId="6F6C43E4" w:rsidR="00754DC8" w:rsidRPr="009F5FCE" w:rsidRDefault="006A2047" w:rsidP="00754DC8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2.</m:t>
                </m:r>
                <m:r>
                  <w:rPr>
                    <w:rFonts w:ascii="Cambria Math" w:hAnsi="Cambria Math"/>
                  </w:rPr>
                  <m:t>322</m:t>
                </m:r>
              </m:oMath>
            </m:oMathPara>
          </w:p>
        </w:tc>
      </w:tr>
      <w:tr w:rsidR="00754DC8" w:rsidRPr="0001074B" w14:paraId="35D4ADD6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5FDA4929" w14:textId="6E5BE3C6" w:rsidR="00754DC8" w:rsidRPr="0001074B" w:rsidRDefault="00754DC8" w:rsidP="00754DC8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 xml:space="preserve">% </m:t>
                    </m:r>
                    <m:r>
                      <w:rPr>
                        <w:rStyle w:val="lev"/>
                        <w:rFonts w:ascii="Cambria Math" w:hAnsi="Cambria Math"/>
                      </w:rPr>
                      <m:t>REELLE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4359292" w14:textId="0791B721" w:rsidR="00754DC8" w:rsidRPr="0001074B" w:rsidRDefault="00754DC8" w:rsidP="00754DC8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≈31.81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2644BB5D" w14:textId="27756D0D" w:rsidR="00754DC8" w:rsidRPr="009F5FCE" w:rsidRDefault="006A2047" w:rsidP="00754DC8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eastAsia="Times New Roman" w:hAnsi="Cambria Math"/>
                    <w:lang w:eastAsia="fr-FR"/>
                  </w:rPr>
                  <m:t>50.</m:t>
                </m:r>
                <m:r>
                  <w:rPr>
                    <w:rFonts w:ascii="Cambria Math" w:eastAsia="Times New Roman" w:hAnsi="Cambria Math"/>
                    <w:lang w:eastAsia="fr-FR"/>
                  </w:rPr>
                  <m:t>55</m:t>
                </m:r>
              </m:oMath>
            </m:oMathPara>
          </w:p>
        </w:tc>
      </w:tr>
    </w:tbl>
    <w:p w14:paraId="2CD49D98" w14:textId="5F9F6B76" w:rsidR="003E7979" w:rsidRDefault="00381A53" w:rsidP="00381A53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4</w:t>
      </w:r>
      <w:r>
        <w:fldChar w:fldCharType="end"/>
      </w:r>
      <w:r>
        <w:t xml:space="preserve"> - </w:t>
      </w:r>
      <w:r w:rsidRPr="00DD0C2F">
        <w:t xml:space="preserve">Synthèse des caractéristiques temporelles </w:t>
      </w:r>
      <w:r>
        <w:t xml:space="preserve">réelles </w:t>
      </w:r>
      <w:r w:rsidRPr="00DD0C2F">
        <w:t xml:space="preserve">en fonction du gain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34FBF72" w14:textId="0429E500" w:rsidR="00394590" w:rsidRDefault="00394590">
      <w:pPr>
        <w:spacing w:after="200"/>
      </w:pPr>
      <w:r>
        <w:br w:type="page"/>
      </w:r>
    </w:p>
    <w:p w14:paraId="65F4C896" w14:textId="5B580893" w:rsidR="00505881" w:rsidRDefault="00B5408C" w:rsidP="00505881">
      <w:pPr>
        <w:pStyle w:val="Titre3"/>
      </w:pPr>
      <w:bookmarkStart w:id="46" w:name="_Toc133961501"/>
      <w:bookmarkStart w:id="47" w:name="_Toc134049666"/>
      <w:r>
        <w:lastRenderedPageBreak/>
        <w:t>S</w:t>
      </w:r>
      <w:r w:rsidR="008315FB" w:rsidRPr="00E566BD">
        <w:t xml:space="preserve">imulation </w:t>
      </w:r>
      <w:r>
        <w:t>des erreurs de position et de vitesse (Simulink)</w:t>
      </w:r>
      <w:bookmarkEnd w:id="46"/>
      <w:bookmarkEnd w:id="47"/>
      <w:r w:rsidR="008315FB" w:rsidRPr="00E566BD">
        <w:t xml:space="preserve"> </w:t>
      </w:r>
    </w:p>
    <w:p w14:paraId="5A1708CF" w14:textId="2EBEBC93" w:rsidR="00135A7F" w:rsidRDefault="00135A7F" w:rsidP="00135A7F">
      <w:r>
        <w:t>Pour la mesure de l’erreur de position</w:t>
      </w:r>
      <w:r w:rsidR="0083748B">
        <w:t>, on utilise un</w:t>
      </w:r>
      <w:r w:rsidR="00A1116A">
        <w:t xml:space="preserve">e réponse indicielle (échelon d’amplitude </w:t>
      </w:r>
      <m:oMath>
        <m:r>
          <w:rPr>
            <w:rFonts w:ascii="Cambria Math" w:hAnsi="Cambria Math"/>
          </w:rPr>
          <m:t>1V</m:t>
        </m:r>
      </m:oMath>
      <w:r w:rsidR="00A1116A">
        <w:t xml:space="preserve"> dans notre cas). </w:t>
      </w:r>
      <w:r w:rsidR="00CA3701">
        <w:t>De plus, p</w:t>
      </w:r>
      <w:r w:rsidR="00CA3701">
        <w:t>our simplifier la mesure il est possible d’ajouter un bloc soustracteur pour soustraire la sortie à la valeur d’entrée</w:t>
      </w:r>
      <w:r w:rsidR="00CA3701">
        <w:t xml:space="preserve"> </w:t>
      </w:r>
      <w:r w:rsidR="00B93224">
        <w:t>(</w:t>
      </w:r>
      <w:r w:rsidR="00B02235">
        <w:fldChar w:fldCharType="begin"/>
      </w:r>
      <w:r w:rsidR="00B02235">
        <w:instrText xml:space="preserve"> REF _Ref134031177 \h </w:instrText>
      </w:r>
      <w:r w:rsidR="00B02235">
        <w:fldChar w:fldCharType="separate"/>
      </w:r>
      <w:r w:rsidR="001E4DDD">
        <w:t xml:space="preserve">Figure </w:t>
      </w:r>
      <w:r w:rsidR="001E4DDD">
        <w:rPr>
          <w:noProof/>
        </w:rPr>
        <w:t>10</w:t>
      </w:r>
      <w:r w:rsidR="00B02235">
        <w:fldChar w:fldCharType="end"/>
      </w:r>
      <w:r w:rsidR="00B93224">
        <w:t>).</w:t>
      </w:r>
    </w:p>
    <w:p w14:paraId="389EB133" w14:textId="14A069FF" w:rsidR="0021584E" w:rsidRDefault="00A20124" w:rsidP="0021584E">
      <w:pPr>
        <w:jc w:val="center"/>
        <w:rPr>
          <w:noProof/>
        </w:rPr>
      </w:pPr>
      <w:r w:rsidRPr="0083748B">
        <w:rPr>
          <w:noProof/>
        </w:rPr>
        <w:drawing>
          <wp:inline distT="0" distB="0" distL="0" distR="0" wp14:anchorId="15E90605" wp14:editId="30DC3978">
            <wp:extent cx="4062636" cy="1613337"/>
            <wp:effectExtent l="0" t="0" r="0" b="6350"/>
            <wp:docPr id="58" name="Image 58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diagramme&#10;&#10;Description générée automatiquement"/>
                    <pic:cNvPicPr/>
                  </pic:nvPicPr>
                  <pic:blipFill rotWithShape="1">
                    <a:blip r:embed="rId27"/>
                    <a:srcRect l="1426" r="1811"/>
                    <a:stretch/>
                  </pic:blipFill>
                  <pic:spPr bwMode="auto">
                    <a:xfrm>
                      <a:off x="0" y="0"/>
                      <a:ext cx="4114529" cy="163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3C3">
        <w:drawing>
          <wp:inline distT="0" distB="0" distL="0" distR="0" wp14:anchorId="177A0780" wp14:editId="4AAAFE1E">
            <wp:extent cx="1672859" cy="1308641"/>
            <wp:effectExtent l="0" t="0" r="3810" b="6350"/>
            <wp:docPr id="59" name="Image 59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Une image contenant graphiqu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0336" cy="133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6F7" w:rsidRPr="000346F7">
        <w:rPr>
          <w:noProof/>
        </w:rPr>
        <w:t xml:space="preserve"> </w:t>
      </w:r>
    </w:p>
    <w:p w14:paraId="242646E4" w14:textId="6A0E46E8" w:rsidR="00B93224" w:rsidRDefault="00B93224" w:rsidP="00B93224">
      <w:pPr>
        <w:pStyle w:val="Lgende"/>
      </w:pPr>
      <w:bookmarkStart w:id="48" w:name="_Ref1340311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10</w:t>
      </w:r>
      <w:r>
        <w:fldChar w:fldCharType="end"/>
      </w:r>
      <w:bookmarkEnd w:id="48"/>
      <w:r>
        <w:t xml:space="preserve"> - Schéma bloc Simulink (à gauche) pour la mesure de l'erreur de position (à droite)</w:t>
      </w:r>
    </w:p>
    <w:p w14:paraId="02141997" w14:textId="7B0C4867" w:rsidR="0021584E" w:rsidRDefault="00745C77" w:rsidP="00466C86">
      <w:pPr>
        <w:jc w:val="center"/>
      </w:pPr>
      <w:r w:rsidRPr="0073737B">
        <w:drawing>
          <wp:inline distT="0" distB="0" distL="0" distR="0" wp14:anchorId="214290F4" wp14:editId="11BFAC19">
            <wp:extent cx="2777652" cy="1731440"/>
            <wp:effectExtent l="0" t="0" r="3810" b="254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4100" cy="17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84E" w:rsidRPr="000346F7">
        <w:drawing>
          <wp:inline distT="0" distB="0" distL="0" distR="0" wp14:anchorId="5486F4D8" wp14:editId="580553CF">
            <wp:extent cx="2789126" cy="1736747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9022" cy="17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37B" w:rsidRPr="0073737B">
        <w:rPr>
          <w:noProof/>
        </w:rPr>
        <w:t xml:space="preserve"> </w:t>
      </w:r>
    </w:p>
    <w:p w14:paraId="74905F2C" w14:textId="0F9F5CB6" w:rsidR="0021584E" w:rsidRPr="0021584E" w:rsidRDefault="0021584E" w:rsidP="0021584E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11</w:t>
      </w:r>
      <w:r>
        <w:fldChar w:fldCharType="end"/>
      </w:r>
      <w:r>
        <w:t xml:space="preserve"> - Mesure</w:t>
      </w:r>
      <w:r w:rsidR="00466C86">
        <w:t>s</w:t>
      </w:r>
      <w:r>
        <w:t xml:space="preserve"> de l'erreur de position de l’asservissement </w:t>
      </w:r>
      <w:r w:rsidR="00466C86">
        <w:t>via l’oscilloscope virtuel de Simulink</w:t>
      </w:r>
      <w:r>
        <w:t xml:space="preserve"> </w:t>
      </w:r>
      <m:oMath>
        <m:r>
          <w:rPr>
            <w:rFonts w:ascii="Cambria Math" w:hAnsi="Cambria Math"/>
          </w:rPr>
          <m:t>K=1</m:t>
        </m:r>
      </m:oMath>
      <w:r>
        <w:t xml:space="preserve"> (à gauche) </w:t>
      </w:r>
      <m:oMath>
        <m:r>
          <w:rPr>
            <w:rFonts w:ascii="Cambria Math" w:hAnsi="Cambria Math"/>
          </w:rPr>
          <m:t>K=2.7</m:t>
        </m:r>
      </m:oMath>
      <w:r>
        <w:t xml:space="preserve"> (à droite)</w:t>
      </w:r>
    </w:p>
    <w:p w14:paraId="171265B3" w14:textId="39711863" w:rsidR="00A20124" w:rsidRDefault="00961674" w:rsidP="00A20124">
      <w:r>
        <w:t>Pour la mesure de l’erreur de vitesse</w:t>
      </w:r>
      <w:r w:rsidR="00395167">
        <w:t>, on utilise un signal rampe</w:t>
      </w:r>
      <w:r w:rsidR="00AE505F">
        <w:t xml:space="preserve"> (</w:t>
      </w:r>
      <w:proofErr w:type="spellStart"/>
      <w:r w:rsidR="00BE254A" w:rsidRPr="00BE254A">
        <w:rPr>
          <w:rStyle w:val="ProgrammeCar"/>
        </w:rPr>
        <w:t>Slope</w:t>
      </w:r>
      <w:proofErr w:type="spellEnd"/>
      <w:r w:rsidR="00BE254A" w:rsidRPr="00BE254A">
        <w:rPr>
          <w:rStyle w:val="ProgrammeCar"/>
        </w:rPr>
        <w:t>=1, Start=1, initial output=1</w:t>
      </w:r>
      <w:r w:rsidR="00AE505F">
        <w:t>)</w:t>
      </w:r>
      <w:r w:rsidR="00BE254A">
        <w:t xml:space="preserve">. </w:t>
      </w:r>
      <w:r w:rsidR="00CA3701">
        <w:t>De plus, pour simplifier la mesure</w:t>
      </w:r>
      <w:r w:rsidR="00BE254A">
        <w:t xml:space="preserve"> </w:t>
      </w:r>
      <w:r w:rsidR="00CA3701">
        <w:t xml:space="preserve">il est </w:t>
      </w:r>
      <w:r w:rsidR="00CA3701">
        <w:t xml:space="preserve">possible </w:t>
      </w:r>
      <w:r w:rsidR="00CA3701">
        <w:t>d’ajouter un bloc soustracteur pour soustraire la sortie à la valeur d’entrée</w:t>
      </w:r>
      <w:r w:rsidR="00023236">
        <w:t xml:space="preserve">. </w:t>
      </w:r>
    </w:p>
    <w:p w14:paraId="230BC636" w14:textId="6816F060" w:rsidR="0021584E" w:rsidRDefault="00A20124" w:rsidP="0021584E">
      <w:pPr>
        <w:jc w:val="center"/>
      </w:pPr>
      <w:r w:rsidRPr="003B0537">
        <w:drawing>
          <wp:inline distT="0" distB="0" distL="0" distR="0" wp14:anchorId="4A59C887" wp14:editId="1C140D61">
            <wp:extent cx="3986653" cy="1507272"/>
            <wp:effectExtent l="0" t="0" r="0" b="0"/>
            <wp:docPr id="62" name="Image 62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Une image contenant diagramme&#10;&#10;Description générée automatiquement"/>
                    <pic:cNvPicPr/>
                  </pic:nvPicPr>
                  <pic:blipFill rotWithShape="1">
                    <a:blip r:embed="rId31"/>
                    <a:srcRect l="2127" t="3375" r="1650" b="6007"/>
                    <a:stretch/>
                  </pic:blipFill>
                  <pic:spPr bwMode="auto">
                    <a:xfrm>
                      <a:off x="0" y="0"/>
                      <a:ext cx="4059801" cy="153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3C3">
        <w:drawing>
          <wp:inline distT="0" distB="0" distL="0" distR="0" wp14:anchorId="626CB426" wp14:editId="2C4A55C1">
            <wp:extent cx="1711314" cy="1426095"/>
            <wp:effectExtent l="0" t="0" r="3810" b="3175"/>
            <wp:docPr id="60" name="Image 60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Une image contenant graphiqu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7985" cy="14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221" w14:textId="6292B775" w:rsidR="008E3A30" w:rsidRDefault="008E3A30" w:rsidP="008E3A30">
      <w:pPr>
        <w:pStyle w:val="Lgende"/>
        <w:rPr>
          <w:noProof/>
        </w:rPr>
      </w:pPr>
      <w:bookmarkStart w:id="49" w:name="_Ref1339439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12</w:t>
      </w:r>
      <w:r>
        <w:fldChar w:fldCharType="end"/>
      </w:r>
      <w:bookmarkEnd w:id="49"/>
      <w:r>
        <w:t xml:space="preserve"> – </w:t>
      </w:r>
      <w:r w:rsidR="00C83FF8">
        <w:t xml:space="preserve">Schéma bloc Simulink (à gauche) pour la mesure de l'erreur de </w:t>
      </w:r>
      <w:r w:rsidR="00C83FF8">
        <w:t>vitesse</w:t>
      </w:r>
      <w:r w:rsidR="00C83FF8">
        <w:t xml:space="preserve"> (à droite)</w:t>
      </w:r>
    </w:p>
    <w:p w14:paraId="3AB11CED" w14:textId="056F958C" w:rsidR="0021584E" w:rsidRDefault="00E4219C" w:rsidP="0021584E">
      <w:pPr>
        <w:rPr>
          <w:noProof/>
        </w:rPr>
      </w:pPr>
      <w:r w:rsidRPr="00E4219C">
        <w:lastRenderedPageBreak/>
        <w:drawing>
          <wp:inline distT="0" distB="0" distL="0" distR="0" wp14:anchorId="24C8CD8A" wp14:editId="79048F2F">
            <wp:extent cx="2882224" cy="1797894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9217" cy="18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84E" w:rsidRPr="00C61A7E">
        <w:drawing>
          <wp:inline distT="0" distB="0" distL="0" distR="0" wp14:anchorId="62A220FF" wp14:editId="68CB9162">
            <wp:extent cx="2865938" cy="179784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6088" cy="18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19C">
        <w:rPr>
          <w:noProof/>
        </w:rPr>
        <w:t xml:space="preserve"> </w:t>
      </w:r>
    </w:p>
    <w:p w14:paraId="14E5CEF6" w14:textId="4176AC08" w:rsidR="0073737B" w:rsidRPr="0021584E" w:rsidRDefault="0073737B" w:rsidP="0073737B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13</w:t>
      </w:r>
      <w:r>
        <w:fldChar w:fldCharType="end"/>
      </w:r>
      <w:r>
        <w:t xml:space="preserve"> -</w:t>
      </w:r>
      <w:r w:rsidRPr="0073737B">
        <w:t xml:space="preserve"> </w:t>
      </w:r>
      <w:r>
        <w:t xml:space="preserve">Mesures de l'erreur de </w:t>
      </w:r>
      <w:r>
        <w:t>vitesse</w:t>
      </w:r>
      <w:r>
        <w:t xml:space="preserve"> de l’asservissement via l’oscilloscope virtuel de Simulink </w:t>
      </w:r>
      <m:oMath>
        <m:r>
          <w:rPr>
            <w:rFonts w:ascii="Cambria Math" w:hAnsi="Cambria Math"/>
          </w:rPr>
          <m:t>K=1</m:t>
        </m:r>
      </m:oMath>
      <w:r>
        <w:t xml:space="preserve"> (à gauche) </w:t>
      </w:r>
      <m:oMath>
        <m:r>
          <w:rPr>
            <w:rFonts w:ascii="Cambria Math" w:hAnsi="Cambria Math"/>
          </w:rPr>
          <m:t>K=2.7</m:t>
        </m:r>
      </m:oMath>
      <w:r>
        <w:t xml:space="preserve"> (à droite)</w:t>
      </w:r>
    </w:p>
    <w:p w14:paraId="5499C371" w14:textId="3014076A" w:rsidR="0086514A" w:rsidRPr="0086514A" w:rsidRDefault="00023236" w:rsidP="0086514A">
      <w:r>
        <w:t xml:space="preserve">Les </w:t>
      </w:r>
      <w:r w:rsidR="00FC7865">
        <w:t>graph</w:t>
      </w:r>
      <w:r w:rsidR="00755707">
        <w:t>iques ainsi générés nous permettent de déduire l</w:t>
      </w:r>
      <w:r w:rsidR="00E4243E">
        <w:t>’</w:t>
      </w:r>
      <w:r w:rsidR="00755707">
        <w:t>erreur de vitesse et de position de l’asservissement</w:t>
      </w:r>
      <w:r w:rsidR="00E4243E">
        <w:t xml:space="preserve"> </w:t>
      </w:r>
      <w:r w:rsidR="00C05761">
        <w:t>(</w:t>
      </w:r>
      <w:r w:rsidR="00C05761">
        <w:t xml:space="preserve">pour les deux valeurs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05761">
        <w:t>)</w:t>
      </w:r>
      <w:r w:rsidR="00C05761">
        <w:t xml:space="preserve"> </w:t>
      </w:r>
      <w:r w:rsidR="002D04D3">
        <w:t xml:space="preserve">reportés </w:t>
      </w:r>
      <w:r w:rsidR="00E4243E">
        <w:t xml:space="preserve">dans le </w:t>
      </w:r>
      <w:r w:rsidR="002D04D3">
        <w:fldChar w:fldCharType="begin"/>
      </w:r>
      <w:r w:rsidR="002D04D3">
        <w:instrText xml:space="preserve"> REF _Ref134034092 \h </w:instrText>
      </w:r>
      <w:r w:rsidR="002D04D3">
        <w:fldChar w:fldCharType="separate"/>
      </w:r>
      <w:r w:rsidR="001E4DDD">
        <w:t xml:space="preserve">Tableau </w:t>
      </w:r>
      <w:r w:rsidR="001E4DDD">
        <w:rPr>
          <w:noProof/>
        </w:rPr>
        <w:t>5</w:t>
      </w:r>
      <w:r w:rsidR="002D04D3">
        <w:fldChar w:fldCharType="end"/>
      </w:r>
      <w:r w:rsidR="002D04D3">
        <w:t>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62"/>
        <w:gridCol w:w="1345"/>
      </w:tblGrid>
      <w:tr w:rsidR="0086514A" w:rsidRPr="0001074B" w14:paraId="12ECCD40" w14:textId="77777777" w:rsidTr="00B22A0D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329DF75D" w14:textId="77777777" w:rsidR="0086514A" w:rsidRPr="0001074B" w:rsidRDefault="0086514A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71277CD4" w14:textId="77777777" w:rsidR="0086514A" w:rsidRPr="0001074B" w:rsidRDefault="0086514A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</w:tr>
      <w:tr w:rsidR="002526CE" w:rsidRPr="0001074B" w14:paraId="0624AF45" w14:textId="77777777" w:rsidTr="00B22A0D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218ACA06" w14:textId="77777777" w:rsidR="0086514A" w:rsidRPr="0001074B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6474FD60" w14:textId="77777777" w:rsidR="0086514A" w:rsidRPr="0001074B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77294ABA" w14:textId="77777777" w:rsidR="0086514A" w:rsidRPr="0001074B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</w:tr>
      <w:tr w:rsidR="0086514A" w:rsidRPr="0001074B" w14:paraId="34DD5F35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48649A8B" w14:textId="77777777" w:rsidR="0086514A" w:rsidRPr="0001074B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689B457" w14:textId="6DB40B9A" w:rsidR="0086514A" w:rsidRPr="0001074B" w:rsidRDefault="002526CE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BD85261" w14:textId="2F2E0DAE" w:rsidR="0086514A" w:rsidRPr="009F5FCE" w:rsidRDefault="002526CE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86514A" w:rsidRPr="0001074B" w14:paraId="24DBF9E3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2B9A336C" w14:textId="77777777" w:rsidR="0086514A" w:rsidRPr="0001074B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5B36E6E" w14:textId="43F541F1" w:rsidR="0086514A" w:rsidRPr="0001074B" w:rsidRDefault="00BA0038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0.1602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FA054A4" w14:textId="502D01F3" w:rsidR="0086514A" w:rsidRPr="009F5FCE" w:rsidRDefault="00BA0038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0.059</m:t>
                </m:r>
                <m:r>
                  <w:rPr>
                    <w:rStyle w:val="lev"/>
                    <w:rFonts w:ascii="Cambria Math" w:hAnsi="Cambria Math"/>
                  </w:rPr>
                  <m:t>32</m:t>
                </m:r>
              </m:oMath>
            </m:oMathPara>
          </w:p>
        </w:tc>
      </w:tr>
    </w:tbl>
    <w:p w14:paraId="68F5A3E8" w14:textId="590480A8" w:rsidR="0086514A" w:rsidRPr="0086514A" w:rsidRDefault="00085FD5" w:rsidP="00085FD5">
      <w:pPr>
        <w:pStyle w:val="Lgende"/>
      </w:pPr>
      <w:bookmarkStart w:id="50" w:name="_Ref134034092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5</w:t>
      </w:r>
      <w:r>
        <w:fldChar w:fldCharType="end"/>
      </w:r>
      <w:bookmarkEnd w:id="50"/>
      <w:r>
        <w:t xml:space="preserve"> -</w:t>
      </w:r>
      <w:r w:rsidRPr="00085FD5">
        <w:t xml:space="preserve"> </w:t>
      </w:r>
      <w:r w:rsidRPr="00DD0C2F">
        <w:t xml:space="preserve">Synthèse des </w:t>
      </w:r>
      <w:r>
        <w:t>erreurs de vitesse et de position Simulink</w:t>
      </w:r>
      <w:r>
        <w:t xml:space="preserve"> </w:t>
      </w:r>
      <w:r w:rsidRPr="00DD0C2F">
        <w:t xml:space="preserve">en fonction du gain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0731942" w14:textId="02702F8D" w:rsidR="00B5408C" w:rsidRDefault="00B5408C" w:rsidP="00B5408C">
      <w:pPr>
        <w:pStyle w:val="Titre3"/>
      </w:pPr>
      <w:bookmarkStart w:id="51" w:name="_Toc133961502"/>
      <w:bookmarkStart w:id="52" w:name="_Toc134049667"/>
      <w:r>
        <w:t>Mesure</w:t>
      </w:r>
      <w:r w:rsidR="00BB23F9">
        <w:t>s</w:t>
      </w:r>
      <w:r>
        <w:t xml:space="preserve"> des</w:t>
      </w:r>
      <w:r w:rsidR="00BB23F9" w:rsidRPr="00BB23F9">
        <w:t xml:space="preserve"> </w:t>
      </w:r>
      <w:r w:rsidR="00BB23F9">
        <w:t>erreurs de position et de vitesse</w:t>
      </w:r>
      <w:r w:rsidR="00181FC7" w:rsidRPr="00181FC7">
        <w:t xml:space="preserve"> </w:t>
      </w:r>
      <w:r w:rsidR="00181FC7">
        <w:t>sur</w:t>
      </w:r>
      <w:r w:rsidR="00181FC7" w:rsidRPr="00E566BD">
        <w:t xml:space="preserve"> le proc</w:t>
      </w:r>
      <w:r w:rsidR="00181FC7">
        <w:t>é</w:t>
      </w:r>
      <w:r w:rsidR="00181FC7" w:rsidRPr="00E566BD">
        <w:t>d</w:t>
      </w:r>
      <w:r w:rsidR="00181FC7">
        <w:t>é</w:t>
      </w:r>
      <w:r w:rsidR="00181FC7" w:rsidRPr="00E566BD">
        <w:t xml:space="preserve"> physique</w:t>
      </w:r>
      <w:bookmarkEnd w:id="51"/>
      <w:bookmarkEnd w:id="52"/>
    </w:p>
    <w:p w14:paraId="633717AD" w14:textId="77777777" w:rsidR="0086514A" w:rsidRDefault="0086514A" w:rsidP="0086514A">
      <w:pPr>
        <w:spacing w:after="200"/>
      </w:pPr>
      <w:r>
        <w:t>Nos mesures expérimentales montrent que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79"/>
        <w:gridCol w:w="1328"/>
      </w:tblGrid>
      <w:tr w:rsidR="0086514A" w:rsidRPr="0001074B" w14:paraId="760B862B" w14:textId="77777777" w:rsidTr="00B22A0D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5394219C" w14:textId="77777777" w:rsidR="0086514A" w:rsidRPr="0001074B" w:rsidRDefault="0086514A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74DA4EBC" w14:textId="77777777" w:rsidR="0086514A" w:rsidRPr="0001074B" w:rsidRDefault="0086514A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</w:tr>
      <w:tr w:rsidR="009A6C63" w:rsidRPr="0001074B" w14:paraId="644AFC51" w14:textId="77777777" w:rsidTr="00B22A0D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332713D6" w14:textId="77777777" w:rsidR="0086514A" w:rsidRPr="0001074B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7D30C816" w14:textId="77777777" w:rsidR="0086514A" w:rsidRPr="0001074B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537901E8" w14:textId="77777777" w:rsidR="0086514A" w:rsidRPr="0001074B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</w:tr>
      <w:tr w:rsidR="0086514A" w:rsidRPr="0001074B" w14:paraId="720241E8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2BBEA3DE" w14:textId="22CEB517" w:rsidR="0086514A" w:rsidRPr="0001074B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</w:rPr>
                      <m:t xml:space="preserve"> REELLE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4BA13977" w14:textId="015026C3" w:rsidR="0086514A" w:rsidRPr="0001074B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3265E74" w14:textId="02E5D1E3" w:rsidR="0086514A" w:rsidRPr="009F5FCE" w:rsidRDefault="0086514A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</w:tr>
      <w:tr w:rsidR="009A6C63" w:rsidRPr="0001074B" w14:paraId="06619E04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5BA76335" w14:textId="47826AD1" w:rsidR="009A6C63" w:rsidRPr="0001074B" w:rsidRDefault="009A6C63" w:rsidP="009A6C6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 REELLE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3F95D7D3" w14:textId="665BA23B" w:rsidR="009A6C63" w:rsidRPr="00F27E51" w:rsidRDefault="009A6C63" w:rsidP="009A6C63">
            <w:pPr>
              <w:spacing w:after="0"/>
              <w:rPr>
                <w:rStyle w:val="lev"/>
                <w:rFonts w:ascii="Cambria Math" w:hAnsi="Cambria Math"/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0.1</m:t>
                </m:r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2857EE2" w14:textId="3FAD4443" w:rsidR="009A6C63" w:rsidRPr="009F5FCE" w:rsidRDefault="009A6C63" w:rsidP="009A6C6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0.</m:t>
                </m:r>
                <m:r>
                  <w:rPr>
                    <w:rStyle w:val="lev"/>
                    <w:rFonts w:ascii="Cambria Math" w:hAnsi="Cambria Math"/>
                  </w:rPr>
                  <m:t>0</m:t>
                </m:r>
                <m:r>
                  <w:rPr>
                    <w:rStyle w:val="lev"/>
                    <w:rFonts w:ascii="Cambria Math" w:hAnsi="Cambria Math"/>
                  </w:rPr>
                  <m:t>6</m:t>
                </m:r>
              </m:oMath>
            </m:oMathPara>
          </w:p>
        </w:tc>
      </w:tr>
    </w:tbl>
    <w:p w14:paraId="481BF0A1" w14:textId="421F1741" w:rsidR="00782A10" w:rsidRDefault="00085FD5" w:rsidP="006C538D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6</w:t>
      </w:r>
      <w:r>
        <w:fldChar w:fldCharType="end"/>
      </w:r>
      <w:r>
        <w:t xml:space="preserve"> - </w:t>
      </w:r>
      <w:r w:rsidRPr="00DD0C2F">
        <w:t xml:space="preserve">Synthèse des </w:t>
      </w:r>
      <w:r>
        <w:t xml:space="preserve">erreurs de vitesse et de position </w:t>
      </w:r>
      <w:r>
        <w:t>réelles</w:t>
      </w:r>
      <w:r>
        <w:t xml:space="preserve"> </w:t>
      </w:r>
      <w:r w:rsidRPr="00DD0C2F">
        <w:t xml:space="preserve">en fonction du gain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B67897" w14:textId="303D28E0" w:rsidR="00BF7B3C" w:rsidRDefault="00BF7B3C">
      <w:pPr>
        <w:spacing w:after="200"/>
      </w:pPr>
      <w:r>
        <w:br w:type="page"/>
      </w:r>
    </w:p>
    <w:p w14:paraId="535C28E3" w14:textId="77777777" w:rsidR="008315FB" w:rsidRDefault="008315FB" w:rsidP="008315FB">
      <w:pPr>
        <w:pStyle w:val="Titre2"/>
        <w:numPr>
          <w:ilvl w:val="1"/>
          <w:numId w:val="2"/>
        </w:numPr>
        <w:tabs>
          <w:tab w:val="clear" w:pos="720"/>
        </w:tabs>
        <w:ind w:left="576" w:hanging="576"/>
      </w:pPr>
      <w:bookmarkStart w:id="53" w:name="_Toc133961503"/>
      <w:bookmarkStart w:id="54" w:name="_Toc134049668"/>
      <w:r>
        <w:lastRenderedPageBreak/>
        <w:t>Analyse harmonique de l’asservissement</w:t>
      </w:r>
      <w:bookmarkEnd w:id="53"/>
      <w:bookmarkEnd w:id="54"/>
    </w:p>
    <w:p w14:paraId="5119A1B9" w14:textId="40C74553" w:rsidR="00BB23F9" w:rsidRDefault="00BB23F9" w:rsidP="00BB23F9">
      <w:pPr>
        <w:pStyle w:val="Titre3"/>
        <w:rPr>
          <w:rStyle w:val="lev"/>
          <w:b w:val="0"/>
          <w:bCs w:val="0"/>
        </w:rPr>
      </w:pPr>
      <w:bookmarkStart w:id="55" w:name="_Toc133961504"/>
      <w:bookmarkStart w:id="56" w:name="_Toc134049669"/>
      <w:r>
        <w:rPr>
          <w:rStyle w:val="lev"/>
          <w:b w:val="0"/>
          <w:bCs w:val="0"/>
        </w:rPr>
        <w:t>Simulation de</w:t>
      </w:r>
      <w:r w:rsidR="008315FB" w:rsidRPr="005C202E">
        <w:rPr>
          <w:rStyle w:val="lev"/>
          <w:b w:val="0"/>
          <w:bCs w:val="0"/>
        </w:rPr>
        <w:t xml:space="preserve"> la réponse harmonique de l’asservissement</w:t>
      </w:r>
      <w:bookmarkEnd w:id="55"/>
      <w:bookmarkEnd w:id="56"/>
    </w:p>
    <w:p w14:paraId="2DA0B186" w14:textId="47807586" w:rsidR="002426FC" w:rsidRDefault="002426FC" w:rsidP="008315FB">
      <w:pPr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Pour </w:t>
      </w:r>
      <w:r w:rsidR="00DA1AE3">
        <w:rPr>
          <w:rStyle w:val="lev"/>
          <w:b w:val="0"/>
          <w:bCs w:val="0"/>
        </w:rPr>
        <w:t>simuler la réponse harmonique de l’asservissement</w:t>
      </w:r>
      <w:r>
        <w:rPr>
          <w:rStyle w:val="lev"/>
          <w:b w:val="0"/>
          <w:bCs w:val="0"/>
        </w:rPr>
        <w:t xml:space="preserve"> on trace le diagramme de Bode de la fonction de transfert en boucle fermé</w:t>
      </w:r>
      <w:r w:rsidR="003B7A54">
        <w:rPr>
          <w:rStyle w:val="lev"/>
          <w:b w:val="0"/>
          <w:bCs w:val="0"/>
        </w:rPr>
        <w:t xml:space="preserve"> directement via Matlab</w:t>
      </w:r>
      <w:r>
        <w:rPr>
          <w:rStyle w:val="lev"/>
          <w:b w:val="0"/>
          <w:bCs w:val="0"/>
        </w:rPr>
        <w:t>.</w:t>
      </w:r>
    </w:p>
    <w:p w14:paraId="45B771D4" w14:textId="196304A4" w:rsidR="006C538D" w:rsidRDefault="006C538D" w:rsidP="006C538D">
      <w:pPr>
        <w:jc w:val="center"/>
      </w:pPr>
      <w:r w:rsidRPr="001B1818">
        <w:rPr>
          <w:rStyle w:val="lev"/>
          <w:b w:val="0"/>
          <w:bCs w:val="0"/>
          <w:noProof/>
        </w:rPr>
        <w:drawing>
          <wp:inline distT="0" distB="0" distL="0" distR="0" wp14:anchorId="78C70A65" wp14:editId="06E6C13A">
            <wp:extent cx="2645010" cy="1991247"/>
            <wp:effectExtent l="0" t="0" r="3175" b="9525"/>
            <wp:docPr id="35" name="Image 35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diagramme&#10;&#10;Description générée automatiquement"/>
                    <pic:cNvPicPr/>
                  </pic:nvPicPr>
                  <pic:blipFill rotWithShape="1">
                    <a:blip r:embed="rId35"/>
                    <a:srcRect t="4166" b="2353"/>
                    <a:stretch/>
                  </pic:blipFill>
                  <pic:spPr bwMode="auto">
                    <a:xfrm>
                      <a:off x="0" y="0"/>
                      <a:ext cx="2666076" cy="200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427C">
        <w:rPr>
          <w:rStyle w:val="lev"/>
          <w:b w:val="0"/>
          <w:bCs w:val="0"/>
          <w:noProof/>
        </w:rPr>
        <w:drawing>
          <wp:inline distT="0" distB="0" distL="0" distR="0" wp14:anchorId="06B5B7C3" wp14:editId="354909F4">
            <wp:extent cx="2559798" cy="2012907"/>
            <wp:effectExtent l="0" t="0" r="0" b="6985"/>
            <wp:docPr id="34" name="Image 3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diagramme&#10;&#10;Description générée automatiquement"/>
                    <pic:cNvPicPr/>
                  </pic:nvPicPr>
                  <pic:blipFill rotWithShape="1">
                    <a:blip r:embed="rId36"/>
                    <a:srcRect t="2114" b="1262"/>
                    <a:stretch/>
                  </pic:blipFill>
                  <pic:spPr bwMode="auto">
                    <a:xfrm>
                      <a:off x="0" y="0"/>
                      <a:ext cx="2592570" cy="203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482DC" w14:textId="01732665" w:rsidR="006C538D" w:rsidRDefault="006C538D" w:rsidP="00BF7B3C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14</w:t>
      </w:r>
      <w:r>
        <w:fldChar w:fldCharType="end"/>
      </w:r>
      <w:r>
        <w:t xml:space="preserve"> - Diagrammes de Bode pour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(à droite) et pour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=2.7</m:t>
        </m:r>
      </m:oMath>
      <w:r>
        <w:t xml:space="preserve"> (à gauche)</w:t>
      </w:r>
      <w:bookmarkStart w:id="57" w:name="_Toc133961505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79"/>
        <w:gridCol w:w="1328"/>
      </w:tblGrid>
      <w:tr w:rsidR="006C538D" w:rsidRPr="0001074B" w14:paraId="4B6B48C6" w14:textId="77777777" w:rsidTr="00B22A0D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56EA16C7" w14:textId="77777777" w:rsidR="006C538D" w:rsidRPr="0001074B" w:rsidRDefault="006C538D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6D78B958" w14:textId="77777777" w:rsidR="006C538D" w:rsidRPr="0001074B" w:rsidRDefault="006C538D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</w:tr>
      <w:tr w:rsidR="00EA15D6" w:rsidRPr="0001074B" w14:paraId="741D8295" w14:textId="77777777" w:rsidTr="00B22A0D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6DD3ABAB" w14:textId="77777777" w:rsidR="006C538D" w:rsidRPr="0001074B" w:rsidRDefault="006C538D" w:rsidP="00B22A0D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6C6DB3DB" w14:textId="77777777" w:rsidR="006C538D" w:rsidRPr="0001074B" w:rsidRDefault="006C538D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4799D8C3" w14:textId="77777777" w:rsidR="006C538D" w:rsidRPr="0001074B" w:rsidRDefault="006C538D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</w:tr>
      <w:tr w:rsidR="00EA15D6" w:rsidRPr="0001074B" w14:paraId="5CB080AE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2B2794DA" w14:textId="4E8A4AFA" w:rsidR="00EA15D6" w:rsidRPr="0001074B" w:rsidRDefault="00EA15D6" w:rsidP="00EA15D6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rad/s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28863973" w14:textId="4BDC5805" w:rsidR="00EA15D6" w:rsidRPr="0001074B" w:rsidRDefault="00EA15D6" w:rsidP="00EA15D6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4.31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4056CAD7" w14:textId="33029D99" w:rsidR="00EA15D6" w:rsidRPr="009F5FCE" w:rsidRDefault="00EA15D6" w:rsidP="00EA15D6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≈7.09</m:t>
                </m:r>
              </m:oMath>
            </m:oMathPara>
          </w:p>
        </w:tc>
      </w:tr>
      <w:tr w:rsidR="00EA15D6" w:rsidRPr="0001074B" w14:paraId="591B39DE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7A458699" w14:textId="74FE75A1" w:rsidR="00EA15D6" w:rsidRPr="0001074B" w:rsidRDefault="00EA15D6" w:rsidP="00EA15D6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rad/s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849914B" w14:textId="586C8FB6" w:rsidR="00EA15D6" w:rsidRPr="00F27E51" w:rsidRDefault="00EA15D6" w:rsidP="00EA15D6">
            <w:pPr>
              <w:spacing w:after="0"/>
              <w:rPr>
                <w:rStyle w:val="lev"/>
                <w:rFonts w:ascii="Cambria Math" w:hAnsi="Cambria Math"/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≈6.14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1957D1E0" w14:textId="0664BC6B" w:rsidR="00EA15D6" w:rsidRPr="009F5FCE" w:rsidRDefault="00EA15D6" w:rsidP="00EA15D6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≈10.7</m:t>
                </m:r>
              </m:oMath>
            </m:oMathPara>
          </w:p>
        </w:tc>
      </w:tr>
      <w:tr w:rsidR="00EA15D6" w:rsidRPr="0001074B" w14:paraId="29A27D80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3FFFA560" w14:textId="7BB1AA83" w:rsidR="00EA15D6" w:rsidRDefault="00EA15D6" w:rsidP="00EA15D6">
            <w:pPr>
              <w:spacing w:after="0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dB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SIMULINK</m:t>
                    </m:r>
                  </m:sub>
                </m:sSub>
                <m:r>
                  <w:rPr>
                    <w:rFonts w:ascii="Cambria Math" w:hAnsi="Cambria Math"/>
                  </w:rPr>
                  <m:t>(ou ζ)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4D781882" w14:textId="57D21F2B" w:rsidR="00EA15D6" w:rsidRDefault="00EA15D6" w:rsidP="00EA15D6">
            <w:pPr>
              <w:spacing w:after="0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≈3.76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13511BC1" w14:textId="619D136F" w:rsidR="00EA15D6" w:rsidRPr="00BF7B3C" w:rsidRDefault="00EA15D6" w:rsidP="00EA15D6">
            <w:pPr>
              <w:spacing w:after="0"/>
              <w:rPr>
                <w:rFonts w:ascii="Cambria Math" w:eastAsia="Times New Roman" w:hAnsi="Cambria Math" w:cs="Times New Roma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≈7.73</m:t>
                </m:r>
              </m:oMath>
            </m:oMathPara>
          </w:p>
        </w:tc>
      </w:tr>
    </w:tbl>
    <w:p w14:paraId="026424F2" w14:textId="2043D7E6" w:rsidR="006C538D" w:rsidRDefault="00BF7B3C" w:rsidP="00BF7B3C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7</w:t>
      </w:r>
      <w:r>
        <w:fldChar w:fldCharType="end"/>
      </w:r>
      <w:r>
        <w:t xml:space="preserve"> - </w:t>
      </w:r>
      <w:r w:rsidRPr="00DD0C2F">
        <w:t xml:space="preserve">Synthèse des </w:t>
      </w:r>
      <w:r>
        <w:t>caractéristiques fréquentielles simulées (Simulink)</w:t>
      </w:r>
      <w:r>
        <w:t xml:space="preserve"> </w:t>
      </w:r>
      <w:r w:rsidRPr="00DD0C2F">
        <w:t xml:space="preserve">en fonction du gain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1077567C" w14:textId="37965E82" w:rsidR="00181FC7" w:rsidRDefault="00181FC7" w:rsidP="002E3F88">
      <w:pPr>
        <w:pStyle w:val="Titre3"/>
      </w:pPr>
      <w:bookmarkStart w:id="58" w:name="_Toc134049670"/>
      <w:r>
        <w:t>Mesures des caractéristiques harmoniques sur</w:t>
      </w:r>
      <w:r w:rsidR="008315FB" w:rsidRPr="00E566BD">
        <w:t xml:space="preserve"> le proc</w:t>
      </w:r>
      <w:r w:rsidR="008315FB">
        <w:t>é</w:t>
      </w:r>
      <w:r w:rsidR="008315FB" w:rsidRPr="00E566BD">
        <w:t>d</w:t>
      </w:r>
      <w:r w:rsidR="008315FB">
        <w:t>é</w:t>
      </w:r>
      <w:r w:rsidR="008315FB" w:rsidRPr="00E566BD">
        <w:t xml:space="preserve"> physique</w:t>
      </w:r>
      <w:bookmarkEnd w:id="57"/>
      <w:bookmarkEnd w:id="58"/>
    </w:p>
    <w:p w14:paraId="4CD79552" w14:textId="203C60FB" w:rsidR="00BF7B3C" w:rsidRPr="00BF7B3C" w:rsidRDefault="00BF7B3C" w:rsidP="00BF7B3C">
      <w:pPr>
        <w:spacing w:after="200"/>
      </w:pPr>
      <w:r>
        <w:t>Nos mesures expérimentales montrent que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60"/>
        <w:gridCol w:w="1347"/>
      </w:tblGrid>
      <w:tr w:rsidR="00BF7B3C" w:rsidRPr="0001074B" w14:paraId="674AE25F" w14:textId="77777777" w:rsidTr="00B22A0D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0A7A3068" w14:textId="77777777" w:rsidR="00BF7B3C" w:rsidRPr="0001074B" w:rsidRDefault="00BF7B3C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0C9FBE0E" w14:textId="77777777" w:rsidR="00BF7B3C" w:rsidRPr="0001074B" w:rsidRDefault="00BF7B3C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</w:tr>
      <w:tr w:rsidR="00EA15D6" w:rsidRPr="0001074B" w14:paraId="1FB3A932" w14:textId="77777777" w:rsidTr="00B22A0D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3EDB34B2" w14:textId="77777777" w:rsidR="00BF7B3C" w:rsidRPr="0001074B" w:rsidRDefault="00BF7B3C" w:rsidP="00B22A0D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7A8176DD" w14:textId="77777777" w:rsidR="00BF7B3C" w:rsidRPr="0001074B" w:rsidRDefault="00BF7B3C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53B9F332" w14:textId="77777777" w:rsidR="00BF7B3C" w:rsidRPr="0001074B" w:rsidRDefault="00BF7B3C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</w:tr>
      <w:tr w:rsidR="00EA15D6" w:rsidRPr="0001074B" w14:paraId="4504EFB3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4A6EA972" w14:textId="77777777" w:rsidR="00EA15D6" w:rsidRPr="0001074B" w:rsidRDefault="00EA15D6" w:rsidP="00EA15D6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 REELLE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rad/s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126762CB" w14:textId="3F65767E" w:rsidR="00EA15D6" w:rsidRPr="0001074B" w:rsidRDefault="00EA15D6" w:rsidP="00EA15D6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≈4.</m:t>
                </m:r>
                <m:r>
                  <w:rPr>
                    <w:rFonts w:ascii="Cambria Math" w:hAnsi="Cambria Math"/>
                  </w:rPr>
                  <m:t>52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2345BA33" w14:textId="7DE09662" w:rsidR="00EA15D6" w:rsidRPr="009F5FCE" w:rsidRDefault="00EA15D6" w:rsidP="00EA15D6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6.89</m:t>
                </m:r>
              </m:oMath>
            </m:oMathPara>
          </w:p>
        </w:tc>
      </w:tr>
      <w:tr w:rsidR="00EA15D6" w:rsidRPr="0001074B" w14:paraId="43DDB08F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696C7034" w14:textId="77777777" w:rsidR="00EA15D6" w:rsidRPr="0001074B" w:rsidRDefault="00EA15D6" w:rsidP="00EA15D6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 REELLE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rad/s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9745B" w14:textId="10B60854" w:rsidR="00EA15D6" w:rsidRPr="00F27E51" w:rsidRDefault="00EA15D6" w:rsidP="00EA15D6">
            <w:pPr>
              <w:spacing w:after="0"/>
              <w:rPr>
                <w:rStyle w:val="lev"/>
                <w:rFonts w:ascii="Cambria Math" w:hAnsi="Cambria Math"/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98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6B916507" w14:textId="77A307C1" w:rsidR="00EA15D6" w:rsidRPr="009F5FCE" w:rsidRDefault="00EA15D6" w:rsidP="00EA15D6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≈10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78</m:t>
                </m:r>
              </m:oMath>
            </m:oMathPara>
          </w:p>
        </w:tc>
      </w:tr>
      <w:tr w:rsidR="00EA15D6" w:rsidRPr="0001074B" w14:paraId="0C0D54CC" w14:textId="77777777" w:rsidTr="00B22A0D">
        <w:trPr>
          <w:trHeight w:val="227"/>
          <w:jc w:val="center"/>
        </w:trPr>
        <w:tc>
          <w:tcPr>
            <w:tcW w:w="0" w:type="auto"/>
            <w:vAlign w:val="center"/>
          </w:tcPr>
          <w:p w14:paraId="2ACB3E89" w14:textId="3B18DB1C" w:rsidR="00EA15D6" w:rsidRDefault="00EA15D6" w:rsidP="00EA15D6">
            <w:pPr>
              <w:spacing w:after="0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dB</m:t>
                    </m:r>
                    <m:r>
                      <w:rPr>
                        <w:rFonts w:ascii="Cambria Math" w:hAnsi="Cambria Math"/>
                      </w:rPr>
                      <m:t xml:space="preserve"> REELLE</m:t>
                    </m:r>
                  </m:sub>
                </m:sSub>
                <m:r>
                  <w:rPr>
                    <w:rFonts w:ascii="Cambria Math" w:hAnsi="Cambria Math"/>
                  </w:rPr>
                  <m:t>(ou ζ)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22AC66A" w14:textId="7CA060D0" w:rsidR="00EA15D6" w:rsidRDefault="00EA15D6" w:rsidP="00EA15D6">
            <w:pPr>
              <w:spacing w:after="0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02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4E0AB6A2" w14:textId="5D2240FA" w:rsidR="00EA15D6" w:rsidRPr="00BF7B3C" w:rsidRDefault="00EA15D6" w:rsidP="00EA15D6">
            <w:pPr>
              <w:spacing w:after="0"/>
              <w:rPr>
                <w:rFonts w:ascii="Cambria Math" w:eastAsia="Times New Roman" w:hAnsi="Cambria Math" w:cs="Times New Roma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≈7.</m:t>
                </m:r>
                <m:r>
                  <w:rPr>
                    <w:rFonts w:ascii="Cambria Math" w:hAnsi="Cambria Math"/>
                  </w:rPr>
                  <m:t>75</m:t>
                </m:r>
              </m:oMath>
            </m:oMathPara>
          </w:p>
        </w:tc>
      </w:tr>
    </w:tbl>
    <w:p w14:paraId="34E1B726" w14:textId="0391A6B1" w:rsidR="00BF7B3C" w:rsidRDefault="00BF7B3C" w:rsidP="00BF7B3C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8</w:t>
      </w:r>
      <w:r>
        <w:fldChar w:fldCharType="end"/>
      </w:r>
      <w:r>
        <w:t xml:space="preserve"> </w:t>
      </w:r>
      <w:r>
        <w:t xml:space="preserve">- </w:t>
      </w:r>
      <w:r w:rsidRPr="00DD0C2F">
        <w:t xml:space="preserve">Synthèse des </w:t>
      </w:r>
      <w:r>
        <w:t xml:space="preserve">caractéristiques fréquentielles </w:t>
      </w:r>
      <w:r>
        <w:t xml:space="preserve">réelles </w:t>
      </w:r>
      <w:r w:rsidRPr="00DD0C2F">
        <w:t xml:space="preserve">en fonction du gain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447FD40" w14:textId="26520DA2" w:rsidR="00BB23F9" w:rsidRDefault="00BB23F9">
      <w:pPr>
        <w:spacing w:after="200"/>
      </w:pPr>
      <w:r>
        <w:br w:type="page"/>
      </w:r>
    </w:p>
    <w:p w14:paraId="17019CA2" w14:textId="6BD28097" w:rsidR="008315FB" w:rsidRDefault="008315FB" w:rsidP="00C42CEE">
      <w:pPr>
        <w:pStyle w:val="Titre2"/>
        <w:numPr>
          <w:ilvl w:val="1"/>
          <w:numId w:val="2"/>
        </w:numPr>
        <w:tabs>
          <w:tab w:val="clear" w:pos="720"/>
        </w:tabs>
        <w:ind w:left="576" w:hanging="576"/>
      </w:pPr>
      <w:bookmarkStart w:id="59" w:name="_Toc133961506"/>
      <w:bookmarkStart w:id="60" w:name="_Toc134049671"/>
      <w:r>
        <w:lastRenderedPageBreak/>
        <w:t>Conclusion</w:t>
      </w:r>
      <w:bookmarkEnd w:id="59"/>
      <w:bookmarkEnd w:id="60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692"/>
        <w:gridCol w:w="801"/>
        <w:gridCol w:w="766"/>
        <w:gridCol w:w="801"/>
        <w:gridCol w:w="800"/>
        <w:gridCol w:w="892"/>
      </w:tblGrid>
      <w:tr w:rsidR="00FF6AED" w14:paraId="1E7F128F" w14:textId="77777777" w:rsidTr="006632BA">
        <w:trPr>
          <w:jc w:val="center"/>
        </w:trPr>
        <w:tc>
          <w:tcPr>
            <w:tcW w:w="0" w:type="auto"/>
            <w:vMerge w:val="restart"/>
            <w:vAlign w:val="center"/>
          </w:tcPr>
          <w:p w14:paraId="22CEB4DD" w14:textId="1C5246A8" w:rsidR="00FF6AED" w:rsidRDefault="00FF6AED" w:rsidP="00C57775">
            <w:pPr>
              <w:pStyle w:val="Gras"/>
              <w:spacing w:after="0"/>
            </w:pPr>
            <w:r>
              <w:t>Caractéristiques</w:t>
            </w:r>
            <w:r w:rsidRPr="0001074B">
              <w:rPr>
                <w:rStyle w:val="lev"/>
              </w:rPr>
              <w:t xml:space="preserve"> </w:t>
            </w:r>
            <w:r w:rsidRPr="0001074B">
              <w:rPr>
                <w:rStyle w:val="lev"/>
              </w:rPr>
              <w:t>de performance</w:t>
            </w:r>
          </w:p>
        </w:tc>
        <w:tc>
          <w:tcPr>
            <w:tcW w:w="0" w:type="auto"/>
            <w:gridSpan w:val="2"/>
            <w:vAlign w:val="center"/>
          </w:tcPr>
          <w:p w14:paraId="037D0616" w14:textId="2C7542C4" w:rsidR="00FF6AED" w:rsidRPr="00FF6AED" w:rsidRDefault="00FF6AED" w:rsidP="00FF6AED">
            <w:pPr>
              <w:pStyle w:val="Gras"/>
              <w:spacing w:after="0"/>
              <w:rPr>
                <w:rStyle w:val="lev"/>
              </w:rPr>
            </w:pPr>
            <w:r w:rsidRPr="00FF6AED">
              <w:rPr>
                <w:rStyle w:val="lev"/>
              </w:rPr>
              <w:t>Matlab</w:t>
            </w:r>
          </w:p>
        </w:tc>
        <w:tc>
          <w:tcPr>
            <w:tcW w:w="0" w:type="auto"/>
            <w:gridSpan w:val="2"/>
          </w:tcPr>
          <w:p w14:paraId="515DC8ED" w14:textId="36E1230E" w:rsidR="00FF6AED" w:rsidRDefault="00FF6AED" w:rsidP="00C57775">
            <w:pPr>
              <w:spacing w:after="0"/>
              <w:rPr>
                <w:rFonts w:ascii="Poppins Bold" w:eastAsia="Times New Roman" w:hAnsi="Poppins Bold" w:cs="Times New Roman"/>
              </w:rPr>
            </w:pPr>
            <w:r>
              <w:rPr>
                <w:rFonts w:ascii="Poppins Bold" w:eastAsia="Times New Roman" w:hAnsi="Poppins Bold" w:cs="Times New Roman"/>
              </w:rPr>
              <w:t>Simulink</w:t>
            </w:r>
          </w:p>
        </w:tc>
        <w:tc>
          <w:tcPr>
            <w:tcW w:w="0" w:type="auto"/>
            <w:gridSpan w:val="2"/>
          </w:tcPr>
          <w:p w14:paraId="7F98A857" w14:textId="1B7CE626" w:rsidR="00FF6AED" w:rsidRDefault="00FF6AED" w:rsidP="00C57775">
            <w:pPr>
              <w:spacing w:after="0"/>
              <w:rPr>
                <w:rFonts w:ascii="Poppins Bold" w:eastAsia="Times New Roman" w:hAnsi="Poppins Bold" w:cs="Times New Roman"/>
              </w:rPr>
            </w:pPr>
            <w:r>
              <w:rPr>
                <w:rFonts w:ascii="Poppins Bold" w:eastAsia="Times New Roman" w:hAnsi="Poppins Bold" w:cs="Times New Roman"/>
              </w:rPr>
              <w:t>Procédé physique</w:t>
            </w:r>
          </w:p>
        </w:tc>
      </w:tr>
      <w:tr w:rsidR="00FF6AED" w14:paraId="08875936" w14:textId="306192D8" w:rsidTr="00B07CD9">
        <w:trPr>
          <w:jc w:val="center"/>
        </w:trPr>
        <w:tc>
          <w:tcPr>
            <w:tcW w:w="0" w:type="auto"/>
            <w:vMerge/>
            <w:vAlign w:val="center"/>
          </w:tcPr>
          <w:p w14:paraId="6C01CCD8" w14:textId="0F04C3B7" w:rsidR="00FF6AED" w:rsidRDefault="00FF6AED" w:rsidP="00FF6AED">
            <w:pPr>
              <w:pStyle w:val="Gras"/>
              <w:spacing w:after="0"/>
            </w:pPr>
          </w:p>
        </w:tc>
        <w:tc>
          <w:tcPr>
            <w:tcW w:w="0" w:type="auto"/>
            <w:vAlign w:val="center"/>
          </w:tcPr>
          <w:p w14:paraId="7E33DBB9" w14:textId="085CD87C" w:rsidR="00FF6AED" w:rsidRDefault="00FF6AED" w:rsidP="00FF6AED">
            <w:pPr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1C1C6625" w14:textId="6494DB8E" w:rsidR="00FF6AED" w:rsidRDefault="00FF6AED" w:rsidP="00FF6AED">
            <w:pPr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=2.7</m:t>
                </m:r>
              </m:oMath>
            </m:oMathPara>
          </w:p>
        </w:tc>
        <w:tc>
          <w:tcPr>
            <w:tcW w:w="0" w:type="auto"/>
            <w:vAlign w:val="center"/>
          </w:tcPr>
          <w:p w14:paraId="7036094F" w14:textId="5AA5EDE1" w:rsidR="00FF6AED" w:rsidRDefault="00FF6AED" w:rsidP="00FF6AED">
            <w:pPr>
              <w:spacing w:after="0"/>
              <w:rPr>
                <w:rFonts w:ascii="Poppins Bold" w:eastAsia="Times New Roman" w:hAnsi="Poppins Bold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142E7D9C" w14:textId="2AA3B3B8" w:rsidR="00FF6AED" w:rsidRDefault="00FF6AED" w:rsidP="00FF6AED">
            <w:pPr>
              <w:spacing w:after="0"/>
              <w:rPr>
                <w:rFonts w:ascii="Poppins Bold" w:eastAsia="Times New Roman" w:hAnsi="Poppins Bold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=2.7</m:t>
                </m:r>
              </m:oMath>
            </m:oMathPara>
          </w:p>
        </w:tc>
        <w:tc>
          <w:tcPr>
            <w:tcW w:w="0" w:type="auto"/>
            <w:vAlign w:val="center"/>
          </w:tcPr>
          <w:p w14:paraId="223E441F" w14:textId="609B4B10" w:rsidR="00FF6AED" w:rsidRDefault="00FF6AED" w:rsidP="00FF6AED">
            <w:pPr>
              <w:spacing w:after="0"/>
              <w:rPr>
                <w:rFonts w:ascii="Poppins Bold" w:eastAsia="Times New Roman" w:hAnsi="Poppins Bold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A4B2A2F" w14:textId="409B992D" w:rsidR="00FF6AED" w:rsidRDefault="00FF6AED" w:rsidP="00FF6AED">
            <w:pPr>
              <w:spacing w:after="0"/>
              <w:rPr>
                <w:rFonts w:ascii="Poppins Bold" w:eastAsia="Times New Roman" w:hAnsi="Poppins Bold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=2.7</m:t>
                </m:r>
              </m:oMath>
            </m:oMathPara>
          </w:p>
        </w:tc>
      </w:tr>
      <w:tr w:rsidR="00C42CEE" w14:paraId="63493BCD" w14:textId="2A935DDB" w:rsidTr="00D208D0">
        <w:trPr>
          <w:jc w:val="center"/>
        </w:trPr>
        <w:tc>
          <w:tcPr>
            <w:tcW w:w="0" w:type="auto"/>
            <w:vAlign w:val="center"/>
          </w:tcPr>
          <w:p w14:paraId="7F3ECD18" w14:textId="56289D46" w:rsidR="00C42CEE" w:rsidRDefault="00C42CEE" w:rsidP="00C42CEE">
            <w:pPr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274F026A" w14:textId="73D7B80D" w:rsidR="00C42CEE" w:rsidRPr="00A90B45" w:rsidRDefault="00C42CEE" w:rsidP="00C42CEE">
            <w:pPr>
              <w:spacing w:after="0" w:line="276" w:lineRule="auto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0.3216</m:t>
                </m:r>
              </m:oMath>
            </m:oMathPara>
          </w:p>
        </w:tc>
        <w:tc>
          <w:tcPr>
            <w:tcW w:w="0" w:type="auto"/>
            <w:vAlign w:val="center"/>
          </w:tcPr>
          <w:p w14:paraId="1D1C572E" w14:textId="27DB6B2C" w:rsidR="00C42CEE" w:rsidRPr="00A90B45" w:rsidRDefault="00C42CEE" w:rsidP="00C42CEE">
            <w:pPr>
              <w:spacing w:after="0" w:line="276" w:lineRule="auto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0.1722</m:t>
                </m:r>
              </m:oMath>
            </m:oMathPara>
          </w:p>
        </w:tc>
        <w:tc>
          <w:tcPr>
            <w:tcW w:w="0" w:type="auto"/>
            <w:vAlign w:val="center"/>
          </w:tcPr>
          <w:p w14:paraId="0E2BC7CA" w14:textId="378007D0" w:rsidR="00C42CEE" w:rsidRPr="00A90B45" w:rsidRDefault="00C42CEE" w:rsidP="00C42CEE">
            <w:pPr>
              <w:spacing w:after="0"/>
              <w:rPr>
                <w:rFonts w:eastAsia="Times New Roman" w:cs="Times New Roman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≈0.335</m:t>
                </m:r>
              </m:oMath>
            </m:oMathPara>
          </w:p>
        </w:tc>
        <w:tc>
          <w:tcPr>
            <w:tcW w:w="0" w:type="auto"/>
            <w:vAlign w:val="center"/>
          </w:tcPr>
          <w:p w14:paraId="725E7F71" w14:textId="52F06374" w:rsidR="00C42CEE" w:rsidRPr="00A90B45" w:rsidRDefault="00C42CEE" w:rsidP="00C42CEE">
            <w:pPr>
              <w:spacing w:after="0"/>
              <w:rPr>
                <w:rFonts w:eastAsia="Times New Roman" w:cs="Times New Roman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≈0.168</m:t>
                </m:r>
              </m:oMath>
            </m:oMathPara>
          </w:p>
        </w:tc>
        <w:tc>
          <w:tcPr>
            <w:tcW w:w="0" w:type="auto"/>
            <w:vAlign w:val="center"/>
          </w:tcPr>
          <w:p w14:paraId="1D522D1A" w14:textId="134446E3" w:rsidR="00C42CEE" w:rsidRPr="00A90B45" w:rsidRDefault="00C42CEE" w:rsidP="00C42CEE">
            <w:pPr>
              <w:spacing w:after="0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≈0.336</m:t>
                </m:r>
              </m:oMath>
            </m:oMathPara>
          </w:p>
        </w:tc>
        <w:tc>
          <w:tcPr>
            <w:tcW w:w="0" w:type="auto"/>
            <w:vAlign w:val="center"/>
          </w:tcPr>
          <w:p w14:paraId="72845560" w14:textId="2C4903F9" w:rsidR="00C42CEE" w:rsidRPr="00A90B45" w:rsidRDefault="00C42CEE" w:rsidP="00C42CEE">
            <w:pPr>
              <w:spacing w:after="0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≈0.1854</m:t>
                </m:r>
              </m:oMath>
            </m:oMathPara>
          </w:p>
        </w:tc>
      </w:tr>
      <w:tr w:rsidR="00C42CEE" w14:paraId="6B075308" w14:textId="705B7DA5" w:rsidTr="00D208D0">
        <w:trPr>
          <w:jc w:val="center"/>
        </w:trPr>
        <w:tc>
          <w:tcPr>
            <w:tcW w:w="0" w:type="auto"/>
            <w:vAlign w:val="center"/>
          </w:tcPr>
          <w:p w14:paraId="37A26889" w14:textId="297A25A9" w:rsidR="00C42CEE" w:rsidRDefault="00C42CEE" w:rsidP="00C42CEE">
            <w:pPr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r10%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6C9118BF" w14:textId="703A77FD" w:rsidR="00C42CEE" w:rsidRPr="00A90B45" w:rsidRDefault="00C42CEE" w:rsidP="00C42CEE">
            <w:pPr>
              <w:spacing w:after="0" w:line="276" w:lineRule="auto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2.5568</m:t>
                </m:r>
              </m:oMath>
            </m:oMathPara>
          </w:p>
        </w:tc>
        <w:tc>
          <w:tcPr>
            <w:tcW w:w="0" w:type="auto"/>
            <w:vAlign w:val="center"/>
          </w:tcPr>
          <w:p w14:paraId="156F5472" w14:textId="1A0652C4" w:rsidR="00C42CEE" w:rsidRPr="00A90B45" w:rsidRDefault="00C42CEE" w:rsidP="00C42CEE">
            <w:pPr>
              <w:spacing w:after="0" w:line="276" w:lineRule="auto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2.4120</m:t>
                </m:r>
              </m:oMath>
            </m:oMathPara>
          </w:p>
        </w:tc>
        <w:tc>
          <w:tcPr>
            <w:tcW w:w="0" w:type="auto"/>
            <w:vAlign w:val="center"/>
          </w:tcPr>
          <w:p w14:paraId="331572F9" w14:textId="682908D1" w:rsidR="00C42CEE" w:rsidRPr="00A90B45" w:rsidRDefault="00C42CEE" w:rsidP="00C42CEE">
            <w:pPr>
              <w:spacing w:after="0"/>
              <w:rPr>
                <w:rFonts w:eastAsia="Times New Roman" w:cs="Times New Roman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≈1.842</m:t>
                </m:r>
              </m:oMath>
            </m:oMathPara>
          </w:p>
        </w:tc>
        <w:tc>
          <w:tcPr>
            <w:tcW w:w="0" w:type="auto"/>
            <w:vAlign w:val="center"/>
          </w:tcPr>
          <w:p w14:paraId="430ECA58" w14:textId="1793EB64" w:rsidR="00C42CEE" w:rsidRPr="00A90B45" w:rsidRDefault="00C42CEE" w:rsidP="00C42CEE">
            <w:pPr>
              <w:spacing w:after="0"/>
              <w:rPr>
                <w:rFonts w:eastAsia="Times New Roman" w:cs="Times New Roman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≈1.938</m:t>
                </m:r>
              </m:oMath>
            </m:oMathPara>
          </w:p>
        </w:tc>
        <w:tc>
          <w:tcPr>
            <w:tcW w:w="0" w:type="auto"/>
            <w:vAlign w:val="center"/>
          </w:tcPr>
          <w:p w14:paraId="01172BAA" w14:textId="58B02B6D" w:rsidR="00C42CEE" w:rsidRPr="00A90B45" w:rsidRDefault="00C42CEE" w:rsidP="00C42CEE">
            <w:pPr>
              <w:spacing w:after="0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≈2.602</m:t>
                </m:r>
              </m:oMath>
            </m:oMathPara>
          </w:p>
        </w:tc>
        <w:tc>
          <w:tcPr>
            <w:tcW w:w="0" w:type="auto"/>
            <w:vAlign w:val="center"/>
          </w:tcPr>
          <w:p w14:paraId="00F01536" w14:textId="12747CD6" w:rsidR="00C42CEE" w:rsidRPr="00A90B45" w:rsidRDefault="00C42CEE" w:rsidP="00C42CEE">
            <w:pPr>
              <w:spacing w:after="0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≈2.322</m:t>
                </m:r>
              </m:oMath>
            </m:oMathPara>
          </w:p>
        </w:tc>
      </w:tr>
      <w:tr w:rsidR="00C42CEE" w14:paraId="3B7DB572" w14:textId="32A60300" w:rsidTr="00D208D0">
        <w:trPr>
          <w:jc w:val="center"/>
        </w:trPr>
        <w:tc>
          <w:tcPr>
            <w:tcW w:w="0" w:type="auto"/>
            <w:vAlign w:val="center"/>
          </w:tcPr>
          <w:p w14:paraId="4B760FD5" w14:textId="1919B1F3" w:rsidR="00C42CEE" w:rsidRDefault="00C42CEE" w:rsidP="00C42CEE">
            <w:pPr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%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4E6EB30B" w14:textId="042DBC40" w:rsidR="00C42CEE" w:rsidRPr="00A90B45" w:rsidRDefault="00C42CEE" w:rsidP="00C42CEE">
            <w:pPr>
              <w:spacing w:after="0" w:line="276" w:lineRule="auto"/>
            </w:pPr>
            <m:oMathPara>
              <m:oMath>
                <m:r>
                  <w:rPr>
                    <w:rFonts w:ascii="Cambria Math" w:eastAsia="Times New Roman" w:hAnsi="Cambria Math"/>
                    <w:lang w:eastAsia="fr-FR"/>
                  </w:rPr>
                  <m:t>31.48</m:t>
                </m:r>
              </m:oMath>
            </m:oMathPara>
          </w:p>
        </w:tc>
        <w:tc>
          <w:tcPr>
            <w:tcW w:w="0" w:type="auto"/>
            <w:vAlign w:val="center"/>
          </w:tcPr>
          <w:p w14:paraId="0B4A4675" w14:textId="127EDD66" w:rsidR="00C42CEE" w:rsidRPr="00A90B45" w:rsidRDefault="00C42CEE" w:rsidP="00C42CEE">
            <w:pPr>
              <w:spacing w:after="0" w:line="276" w:lineRule="auto"/>
            </w:pPr>
            <m:oMathPara>
              <m:oMath>
                <m:r>
                  <w:rPr>
                    <w:rFonts w:ascii="Cambria Math" w:eastAsia="Times New Roman" w:hAnsi="Cambria Math"/>
                    <w:lang w:eastAsia="fr-FR"/>
                  </w:rPr>
                  <m:t>50.7707</m:t>
                </m:r>
              </m:oMath>
            </m:oMathPara>
          </w:p>
        </w:tc>
        <w:tc>
          <w:tcPr>
            <w:tcW w:w="0" w:type="auto"/>
            <w:vAlign w:val="center"/>
          </w:tcPr>
          <w:p w14:paraId="2FFC6FFE" w14:textId="1D0A842F" w:rsidR="00C42CEE" w:rsidRPr="00A90B45" w:rsidRDefault="00C42CEE" w:rsidP="00C42CEE">
            <w:pPr>
              <w:spacing w:after="0"/>
              <w:rPr>
                <w:rFonts w:ascii="Poppins Bold" w:eastAsia="Times New Roman" w:hAnsi="Poppins Bold" w:cs="Times New Roman"/>
                <w:lang w:eastAsia="fr-FR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≈29.1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935296E" w14:textId="6C881945" w:rsidR="00C42CEE" w:rsidRPr="00A90B45" w:rsidRDefault="00C42CEE" w:rsidP="00C42CEE">
            <w:pPr>
              <w:spacing w:after="0"/>
              <w:rPr>
                <w:rFonts w:ascii="Poppins Bold" w:eastAsia="Times New Roman" w:hAnsi="Poppins Bold" w:cs="Times New Roman"/>
                <w:lang w:eastAsia="fr-FR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≈50.1</m:t>
                </m:r>
              </m:oMath>
            </m:oMathPara>
          </w:p>
        </w:tc>
        <w:tc>
          <w:tcPr>
            <w:tcW w:w="0" w:type="auto"/>
            <w:vAlign w:val="center"/>
          </w:tcPr>
          <w:p w14:paraId="4886B30D" w14:textId="1F44F247" w:rsidR="00C42CEE" w:rsidRPr="00A90B45" w:rsidRDefault="00C42CEE" w:rsidP="00C42CEE">
            <w:pPr>
              <w:spacing w:after="0"/>
              <w:rPr>
                <w:rFonts w:ascii="Poppins Bold" w:eastAsia="Times New Roman" w:hAnsi="Poppins Bold" w:cs="Times New Roman"/>
                <w:lang w:eastAsia="fr-FR"/>
              </w:rPr>
            </w:pPr>
            <m:oMathPara>
              <m:oMath>
                <m:r>
                  <w:rPr>
                    <w:rFonts w:ascii="Cambria Math" w:hAnsi="Cambria Math"/>
                  </w:rPr>
                  <m:t>≈31.81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5CDF4A0" w14:textId="6F1919C4" w:rsidR="00C42CEE" w:rsidRPr="00A90B45" w:rsidRDefault="00C42CEE" w:rsidP="00C42CEE">
            <w:pPr>
              <w:spacing w:after="0"/>
              <w:rPr>
                <w:rFonts w:ascii="Poppins Bold" w:eastAsia="Times New Roman" w:hAnsi="Poppins Bold" w:cs="Times New Roman"/>
                <w:lang w:eastAsia="fr-FR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eastAsia="Times New Roman" w:hAnsi="Cambria Math"/>
                    <w:lang w:eastAsia="fr-FR"/>
                  </w:rPr>
                  <m:t>50.55</m:t>
                </m:r>
              </m:oMath>
            </m:oMathPara>
          </w:p>
        </w:tc>
      </w:tr>
      <w:tr w:rsidR="00782A10" w14:paraId="02EA9488" w14:textId="731DBA00" w:rsidTr="00292D3B">
        <w:trPr>
          <w:jc w:val="center"/>
        </w:trPr>
        <w:tc>
          <w:tcPr>
            <w:tcW w:w="0" w:type="auto"/>
            <w:vAlign w:val="center"/>
          </w:tcPr>
          <w:p w14:paraId="60A6A011" w14:textId="2DF0517B" w:rsidR="00782A10" w:rsidRDefault="00782A10" w:rsidP="00782A10">
            <w:pPr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p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2172AF2B" w14:textId="20D1988F" w:rsidR="00782A10" w:rsidRPr="00A90B45" w:rsidRDefault="00782A10" w:rsidP="00782A10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 xml:space="preserve">/ </m:t>
                </m:r>
              </m:oMath>
            </m:oMathPara>
          </w:p>
        </w:tc>
        <w:tc>
          <w:tcPr>
            <w:tcW w:w="0" w:type="auto"/>
            <w:vAlign w:val="center"/>
          </w:tcPr>
          <w:p w14:paraId="73579B37" w14:textId="49AD84EF" w:rsidR="00782A10" w:rsidRPr="00A90B45" w:rsidRDefault="00782A10" w:rsidP="00782A10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 xml:space="preserve">/ </m:t>
                </m:r>
              </m:oMath>
            </m:oMathPara>
          </w:p>
        </w:tc>
        <w:tc>
          <w:tcPr>
            <w:tcW w:w="0" w:type="auto"/>
            <w:vAlign w:val="center"/>
          </w:tcPr>
          <w:p w14:paraId="5CA7D8B9" w14:textId="1569E45B" w:rsidR="00782A10" w:rsidRPr="00A90B45" w:rsidRDefault="00782A10" w:rsidP="00782A10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  <w:tc>
          <w:tcPr>
            <w:tcW w:w="0" w:type="auto"/>
            <w:vAlign w:val="center"/>
          </w:tcPr>
          <w:p w14:paraId="6C947D2E" w14:textId="794734E6" w:rsidR="00782A10" w:rsidRPr="00A90B45" w:rsidRDefault="00782A10" w:rsidP="00782A10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  <w:tc>
          <w:tcPr>
            <w:tcW w:w="0" w:type="auto"/>
            <w:vAlign w:val="center"/>
          </w:tcPr>
          <w:p w14:paraId="58B4BA47" w14:textId="5D557491" w:rsidR="00782A10" w:rsidRPr="00A90B45" w:rsidRDefault="00782A10" w:rsidP="00782A10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  <w:tc>
          <w:tcPr>
            <w:tcW w:w="0" w:type="auto"/>
            <w:vAlign w:val="center"/>
          </w:tcPr>
          <w:p w14:paraId="56757B6C" w14:textId="3265C122" w:rsidR="00782A10" w:rsidRPr="00A90B45" w:rsidRDefault="00782A10" w:rsidP="00782A10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</w:tr>
      <w:tr w:rsidR="00782A10" w14:paraId="6648EA5B" w14:textId="5534E304" w:rsidTr="00292D3B">
        <w:trPr>
          <w:jc w:val="center"/>
        </w:trPr>
        <w:tc>
          <w:tcPr>
            <w:tcW w:w="0" w:type="auto"/>
            <w:vAlign w:val="center"/>
          </w:tcPr>
          <w:p w14:paraId="7C50C925" w14:textId="4730878D" w:rsidR="00782A10" w:rsidRDefault="00782A10" w:rsidP="00782A10">
            <w:pPr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4AEA4E50" w14:textId="09691A9B" w:rsidR="00782A10" w:rsidRPr="00A90B45" w:rsidRDefault="00782A10" w:rsidP="00782A10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 xml:space="preserve">/ </m:t>
                </m:r>
              </m:oMath>
            </m:oMathPara>
          </w:p>
        </w:tc>
        <w:tc>
          <w:tcPr>
            <w:tcW w:w="0" w:type="auto"/>
            <w:vAlign w:val="center"/>
          </w:tcPr>
          <w:p w14:paraId="424182EF" w14:textId="2C37A98D" w:rsidR="00782A10" w:rsidRPr="00A90B45" w:rsidRDefault="00782A10" w:rsidP="00782A10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 xml:space="preserve">/ </m:t>
                </m:r>
              </m:oMath>
            </m:oMathPara>
          </w:p>
        </w:tc>
        <w:tc>
          <w:tcPr>
            <w:tcW w:w="0" w:type="auto"/>
            <w:vAlign w:val="center"/>
          </w:tcPr>
          <w:p w14:paraId="381DEE60" w14:textId="1D3B74C7" w:rsidR="00782A10" w:rsidRPr="00A90B45" w:rsidRDefault="00782A10" w:rsidP="00782A10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0.1602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535F6A" w14:textId="30503DD9" w:rsidR="00782A10" w:rsidRPr="00A90B45" w:rsidRDefault="00782A10" w:rsidP="00782A10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0.05932</m:t>
                </m:r>
              </m:oMath>
            </m:oMathPara>
          </w:p>
        </w:tc>
        <w:tc>
          <w:tcPr>
            <w:tcW w:w="0" w:type="auto"/>
            <w:vAlign w:val="center"/>
          </w:tcPr>
          <w:p w14:paraId="1C4A4F43" w14:textId="04AF02C2" w:rsidR="00782A10" w:rsidRPr="00A90B45" w:rsidRDefault="00782A10" w:rsidP="00782A10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≈0.16</m:t>
                </m:r>
              </m:oMath>
            </m:oMathPara>
          </w:p>
        </w:tc>
        <w:tc>
          <w:tcPr>
            <w:tcW w:w="0" w:type="auto"/>
            <w:vAlign w:val="center"/>
          </w:tcPr>
          <w:p w14:paraId="68F5E6EB" w14:textId="490971F1" w:rsidR="00782A10" w:rsidRPr="00A90B45" w:rsidRDefault="00782A10" w:rsidP="00782A10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0.06</m:t>
                </m:r>
              </m:oMath>
            </m:oMathPara>
          </w:p>
        </w:tc>
      </w:tr>
      <w:tr w:rsidR="00A90B45" w14:paraId="33045255" w14:textId="0D6C4DF2" w:rsidTr="00AF3E32">
        <w:trPr>
          <w:jc w:val="center"/>
        </w:trPr>
        <w:tc>
          <w:tcPr>
            <w:tcW w:w="0" w:type="auto"/>
            <w:vAlign w:val="center"/>
          </w:tcPr>
          <w:p w14:paraId="1653959B" w14:textId="675DC0FD" w:rsidR="00A90B45" w:rsidRDefault="00A90B45" w:rsidP="00A90B45">
            <w:pPr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rad/s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24713702" w14:textId="2B2FB8B7" w:rsidR="00A90B45" w:rsidRPr="00A90B45" w:rsidRDefault="00A90B45" w:rsidP="00A90B45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4.31</m:t>
                </m:r>
              </m:oMath>
            </m:oMathPara>
          </w:p>
        </w:tc>
        <w:tc>
          <w:tcPr>
            <w:tcW w:w="0" w:type="auto"/>
            <w:vAlign w:val="center"/>
          </w:tcPr>
          <w:p w14:paraId="1F9F080B" w14:textId="438B22FC" w:rsidR="00A90B45" w:rsidRPr="00A90B45" w:rsidRDefault="00A90B45" w:rsidP="00A90B45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7.09</m:t>
                </m:r>
              </m:oMath>
            </m:oMathPara>
          </w:p>
        </w:tc>
        <w:tc>
          <w:tcPr>
            <w:tcW w:w="0" w:type="auto"/>
            <w:vAlign w:val="center"/>
          </w:tcPr>
          <w:p w14:paraId="141AED16" w14:textId="407ABE4D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≈4.31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07836AA" w14:textId="3FE35AD4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≈7.09</m:t>
                </m:r>
              </m:oMath>
            </m:oMathPara>
          </w:p>
        </w:tc>
        <w:tc>
          <w:tcPr>
            <w:tcW w:w="0" w:type="auto"/>
            <w:vAlign w:val="center"/>
          </w:tcPr>
          <w:p w14:paraId="1AB90D8C" w14:textId="046467CF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≈4.52</m:t>
                </m:r>
              </m:oMath>
            </m:oMathPara>
          </w:p>
        </w:tc>
        <w:tc>
          <w:tcPr>
            <w:tcW w:w="0" w:type="auto"/>
            <w:vAlign w:val="center"/>
          </w:tcPr>
          <w:p w14:paraId="0EF6E754" w14:textId="1AEF1AC3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≈6.89</m:t>
                </m:r>
              </m:oMath>
            </m:oMathPara>
          </w:p>
        </w:tc>
      </w:tr>
      <w:tr w:rsidR="00A90B45" w14:paraId="31368896" w14:textId="50282505" w:rsidTr="00AF3E32">
        <w:trPr>
          <w:jc w:val="center"/>
        </w:trPr>
        <w:tc>
          <w:tcPr>
            <w:tcW w:w="0" w:type="auto"/>
            <w:vAlign w:val="center"/>
          </w:tcPr>
          <w:p w14:paraId="47D75388" w14:textId="08963C40" w:rsidR="00A90B45" w:rsidRDefault="00A90B45" w:rsidP="00A90B45">
            <w:pPr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[rad/s]</m:t>
                </m:r>
              </m:oMath>
            </m:oMathPara>
          </w:p>
        </w:tc>
        <w:tc>
          <w:tcPr>
            <w:tcW w:w="0" w:type="auto"/>
            <w:vAlign w:val="center"/>
          </w:tcPr>
          <w:p w14:paraId="3554B10E" w14:textId="697F8838" w:rsidR="00A90B45" w:rsidRPr="00A90B45" w:rsidRDefault="00A90B45" w:rsidP="00A90B45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6.14</m:t>
                </m:r>
              </m:oMath>
            </m:oMathPara>
          </w:p>
        </w:tc>
        <w:tc>
          <w:tcPr>
            <w:tcW w:w="0" w:type="auto"/>
            <w:vAlign w:val="center"/>
          </w:tcPr>
          <w:p w14:paraId="2AAC5B47" w14:textId="0B043BDF" w:rsidR="00A90B45" w:rsidRPr="00A90B45" w:rsidRDefault="00A90B45" w:rsidP="00A90B45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10.7</m:t>
                </m:r>
              </m:oMath>
            </m:oMathPara>
          </w:p>
        </w:tc>
        <w:tc>
          <w:tcPr>
            <w:tcW w:w="0" w:type="auto"/>
            <w:vAlign w:val="center"/>
          </w:tcPr>
          <w:p w14:paraId="3E25131B" w14:textId="10203C1A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≈6.14</m:t>
                </m:r>
              </m:oMath>
            </m:oMathPara>
          </w:p>
        </w:tc>
        <w:tc>
          <w:tcPr>
            <w:tcW w:w="0" w:type="auto"/>
            <w:vAlign w:val="center"/>
          </w:tcPr>
          <w:p w14:paraId="47A34882" w14:textId="3FAE770E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≈10.7</m:t>
                </m:r>
              </m:oMath>
            </m:oMathPara>
          </w:p>
        </w:tc>
        <w:tc>
          <w:tcPr>
            <w:tcW w:w="0" w:type="auto"/>
            <w:vAlign w:val="center"/>
          </w:tcPr>
          <w:p w14:paraId="44352765" w14:textId="61E264E8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≈5.98</m:t>
                </m:r>
              </m:oMath>
            </m:oMathPara>
          </w:p>
        </w:tc>
        <w:tc>
          <w:tcPr>
            <w:tcW w:w="0" w:type="auto"/>
            <w:vAlign w:val="center"/>
          </w:tcPr>
          <w:p w14:paraId="2F2100B1" w14:textId="45460FB8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≈10.78</m:t>
                </m:r>
              </m:oMath>
            </m:oMathPara>
          </w:p>
        </w:tc>
      </w:tr>
      <w:tr w:rsidR="00A90B45" w14:paraId="757BB548" w14:textId="03F805EB" w:rsidTr="00AF3E32">
        <w:trPr>
          <w:jc w:val="center"/>
        </w:trPr>
        <w:tc>
          <w:tcPr>
            <w:tcW w:w="0" w:type="auto"/>
            <w:vAlign w:val="center"/>
          </w:tcPr>
          <w:p w14:paraId="0DBEA9ED" w14:textId="11267DCA" w:rsidR="00A90B45" w:rsidRDefault="00A90B45" w:rsidP="00A90B45">
            <w:pPr>
              <w:spacing w:after="0" w:line="276" w:lineRule="auto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dB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6689AA49" w14:textId="7E6E8E5A" w:rsidR="00A90B45" w:rsidRPr="00A90B45" w:rsidRDefault="00A90B45" w:rsidP="00A90B45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  <w:tc>
          <w:tcPr>
            <w:tcW w:w="0" w:type="auto"/>
            <w:vAlign w:val="center"/>
          </w:tcPr>
          <w:p w14:paraId="4A568D68" w14:textId="4EC81D1D" w:rsidR="00A90B45" w:rsidRPr="00A90B45" w:rsidRDefault="00A90B45" w:rsidP="00A90B45">
            <w:pPr>
              <w:spacing w:after="0" w:line="276" w:lineRule="auto"/>
            </w:pPr>
            <m:oMathPara>
              <m:oMath>
                <m:r>
                  <w:rPr>
                    <w:rFonts w:ascii="Cambria Math" w:hAnsi="Cambria Math"/>
                  </w:rPr>
                  <m:t>7.73</m:t>
                </m:r>
              </m:oMath>
            </m:oMathPara>
          </w:p>
        </w:tc>
        <w:tc>
          <w:tcPr>
            <w:tcW w:w="0" w:type="auto"/>
            <w:vAlign w:val="center"/>
          </w:tcPr>
          <w:p w14:paraId="1D21C254" w14:textId="231A241D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≈3.76</m:t>
                </m:r>
              </m:oMath>
            </m:oMathPara>
          </w:p>
        </w:tc>
        <w:tc>
          <w:tcPr>
            <w:tcW w:w="0" w:type="auto"/>
            <w:vAlign w:val="center"/>
          </w:tcPr>
          <w:p w14:paraId="1AF35A43" w14:textId="3CE81FB6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≈7.73</m:t>
                </m:r>
              </m:oMath>
            </m:oMathPara>
          </w:p>
        </w:tc>
        <w:tc>
          <w:tcPr>
            <w:tcW w:w="0" w:type="auto"/>
            <w:vAlign w:val="center"/>
          </w:tcPr>
          <w:p w14:paraId="4CD432B2" w14:textId="2BD5CDDA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≈4.02</m:t>
                </m:r>
              </m:oMath>
            </m:oMathPara>
          </w:p>
        </w:tc>
        <w:tc>
          <w:tcPr>
            <w:tcW w:w="0" w:type="auto"/>
            <w:vAlign w:val="center"/>
          </w:tcPr>
          <w:p w14:paraId="5D07B5C7" w14:textId="4446ED07" w:rsidR="00A90B45" w:rsidRPr="00A90B45" w:rsidRDefault="00A90B45" w:rsidP="00A90B45">
            <w:pPr>
              <w:spacing w:after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≈7.75</m:t>
                </m:r>
              </m:oMath>
            </m:oMathPara>
          </w:p>
        </w:tc>
      </w:tr>
    </w:tbl>
    <w:p w14:paraId="1D4599B0" w14:textId="18D13889" w:rsidR="00B666DE" w:rsidRDefault="00276DB8" w:rsidP="00FF6AED">
      <w:pPr>
        <w:pStyle w:val="Lgende"/>
        <w:rPr>
          <w:noProof/>
        </w:rPr>
      </w:pPr>
      <w:bookmarkStart w:id="61" w:name="_Ref133956572"/>
      <w:bookmarkStart w:id="62" w:name="_Ref13395657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9</w:t>
      </w:r>
      <w:r>
        <w:fldChar w:fldCharType="end"/>
      </w:r>
      <w:bookmarkEnd w:id="62"/>
      <w:r>
        <w:t xml:space="preserve"> - Tableau comparatif des caractéristiques du signal </w:t>
      </w:r>
      <w:r>
        <w:rPr>
          <w:noProof/>
        </w:rPr>
        <w:t xml:space="preserve">selon le choix de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bookmarkEnd w:id="61"/>
    </w:p>
    <w:p w14:paraId="5010A6BA" w14:textId="77777777" w:rsidR="00FF6AED" w:rsidRPr="00FF6AED" w:rsidRDefault="00FF6AED" w:rsidP="00FF6AED"/>
    <w:p w14:paraId="5F485F0B" w14:textId="0FB13B88" w:rsidR="005932B3" w:rsidRDefault="005E0406" w:rsidP="005932B3">
      <w:pPr>
        <w:pStyle w:val="Gras"/>
        <w:rPr>
          <w:lang w:eastAsia="fr-FR"/>
        </w:rPr>
      </w:pPr>
      <w:r>
        <w:rPr>
          <w:lang w:eastAsia="fr-FR"/>
        </w:rPr>
        <w:t xml:space="preserve">Bilan sur la correction Proportionnelle (P) </w:t>
      </w:r>
      <w:r w:rsidR="005932B3">
        <w:rPr>
          <w:lang w:eastAsia="fr-FR"/>
        </w:rPr>
        <w:t>et lien</w:t>
      </w:r>
      <w:r>
        <w:rPr>
          <w:lang w:eastAsia="fr-FR"/>
        </w:rPr>
        <w:t xml:space="preserve"> direct </w:t>
      </w:r>
      <w:r w:rsidR="005932B3">
        <w:rPr>
          <w:lang w:eastAsia="fr-FR"/>
        </w:rPr>
        <w:t xml:space="preserve">avec </w:t>
      </w:r>
      <w:r>
        <w:rPr>
          <w:lang w:eastAsia="fr-FR"/>
        </w:rPr>
        <w:t>le matériel : le moteur CC</w:t>
      </w:r>
    </w:p>
    <w:p w14:paraId="00DAE3DF" w14:textId="12A95602" w:rsidR="00DA71EF" w:rsidRDefault="00D62C62" w:rsidP="00605D74">
      <w:pPr>
        <w:rPr>
          <w:lang w:eastAsia="fr-FR"/>
        </w:rPr>
      </w:pPr>
      <w:r>
        <w:rPr>
          <w:lang w:eastAsia="fr-FR"/>
        </w:rPr>
        <w:t>On remarque que</w:t>
      </w:r>
      <w:r w:rsidR="00C74768">
        <w:rPr>
          <w:lang w:eastAsia="fr-FR"/>
        </w:rPr>
        <w:t xml:space="preserve">, </w:t>
      </w:r>
      <w:r>
        <w:rPr>
          <w:lang w:eastAsia="fr-FR"/>
        </w:rPr>
        <w:t xml:space="preserve">bien que le </w:t>
      </w:r>
      <w:r w:rsidR="006B0675">
        <w:rPr>
          <w:lang w:eastAsia="fr-FR"/>
        </w:rPr>
        <w:t xml:space="preserve">système </w:t>
      </w:r>
      <w:r w:rsidR="00935C8B">
        <w:rPr>
          <w:lang w:eastAsia="fr-FR"/>
        </w:rPr>
        <w:t>reste</w:t>
      </w:r>
      <w:r w:rsidR="006B0675">
        <w:rPr>
          <w:lang w:eastAsia="fr-FR"/>
        </w:rPr>
        <w:t xml:space="preserve"> </w:t>
      </w:r>
      <w:r w:rsidR="005A67B1">
        <w:rPr>
          <w:lang w:eastAsia="fr-FR"/>
        </w:rPr>
        <w:t xml:space="preserve">stable et </w:t>
      </w:r>
      <w:r w:rsidR="00935C8B">
        <w:rPr>
          <w:lang w:eastAsia="fr-FR"/>
        </w:rPr>
        <w:t xml:space="preserve">soit </w:t>
      </w:r>
      <w:r w:rsidR="006B0675">
        <w:rPr>
          <w:lang w:eastAsia="fr-FR"/>
        </w:rPr>
        <w:t xml:space="preserve">plus rapide avec un gain plus élevé, celui-ci </w:t>
      </w:r>
      <w:r w:rsidR="00FF6FCA">
        <w:rPr>
          <w:lang w:eastAsia="fr-FR"/>
        </w:rPr>
        <w:t xml:space="preserve">génèrera un dépassement </w:t>
      </w:r>
      <w:r w:rsidR="009B77F5">
        <w:rPr>
          <w:lang w:eastAsia="fr-FR"/>
        </w:rPr>
        <w:t xml:space="preserve">et un coefficient de surtension </w:t>
      </w:r>
      <w:r w:rsidR="00FF6FCA">
        <w:rPr>
          <w:lang w:eastAsia="fr-FR"/>
        </w:rPr>
        <w:t>d’autant plus important que le gain est élevé</w:t>
      </w:r>
      <w:r w:rsidR="00C74768">
        <w:rPr>
          <w:lang w:eastAsia="fr-FR"/>
        </w:rPr>
        <w:t>.</w:t>
      </w:r>
      <w:r w:rsidR="00CF1AFD">
        <w:rPr>
          <w:lang w:eastAsia="fr-FR"/>
        </w:rPr>
        <w:t xml:space="preserve"> </w:t>
      </w:r>
      <w:r w:rsidR="00C74768">
        <w:rPr>
          <w:lang w:eastAsia="fr-FR"/>
        </w:rPr>
        <w:t>E</w:t>
      </w:r>
      <w:r w:rsidR="00CF1AFD">
        <w:rPr>
          <w:lang w:eastAsia="fr-FR"/>
        </w:rPr>
        <w:t xml:space="preserve">n </w:t>
      </w:r>
      <w:r w:rsidR="003377C4">
        <w:rPr>
          <w:lang w:eastAsia="fr-FR"/>
        </w:rPr>
        <w:t>terme physique</w:t>
      </w:r>
      <w:r w:rsidR="009F769A">
        <w:rPr>
          <w:lang w:eastAsia="fr-FR"/>
        </w:rPr>
        <w:t xml:space="preserve"> cela </w:t>
      </w:r>
      <w:r w:rsidR="00A2779A">
        <w:rPr>
          <w:lang w:eastAsia="fr-FR"/>
        </w:rPr>
        <w:t>implique</w:t>
      </w:r>
      <w:r w:rsidR="009F769A">
        <w:rPr>
          <w:lang w:eastAsia="fr-FR"/>
        </w:rPr>
        <w:t xml:space="preserve"> que </w:t>
      </w:r>
      <w:r w:rsidR="004B2573">
        <w:rPr>
          <w:lang w:eastAsia="fr-FR"/>
        </w:rPr>
        <w:t xml:space="preserve">plus le gain </w:t>
      </w:r>
      <w:r w:rsidR="00A2779A">
        <w:rPr>
          <w:lang w:eastAsia="fr-FR"/>
        </w:rPr>
        <w:t>est</w:t>
      </w:r>
      <w:r w:rsidR="004B2573">
        <w:rPr>
          <w:lang w:eastAsia="fr-FR"/>
        </w:rPr>
        <w:t xml:space="preserve"> important plus </w:t>
      </w:r>
      <w:r w:rsidR="003377C4">
        <w:rPr>
          <w:lang w:eastAsia="fr-FR"/>
        </w:rPr>
        <w:t xml:space="preserve">le moteur </w:t>
      </w:r>
      <w:r w:rsidR="00A2779A">
        <w:rPr>
          <w:lang w:eastAsia="fr-FR"/>
        </w:rPr>
        <w:t xml:space="preserve">aura tendance </w:t>
      </w:r>
      <w:r w:rsidR="00DA71EF">
        <w:rPr>
          <w:lang w:eastAsia="fr-FR"/>
        </w:rPr>
        <w:t xml:space="preserve">à générer </w:t>
      </w:r>
      <w:r w:rsidR="00CF1AFD">
        <w:rPr>
          <w:lang w:eastAsia="fr-FR"/>
        </w:rPr>
        <w:t>des oscillations</w:t>
      </w:r>
      <w:r w:rsidR="00496A5C">
        <w:rPr>
          <w:lang w:eastAsia="fr-FR"/>
        </w:rPr>
        <w:t xml:space="preserve"> </w:t>
      </w:r>
      <w:r w:rsidR="003377C4">
        <w:rPr>
          <w:lang w:eastAsia="fr-FR"/>
        </w:rPr>
        <w:t xml:space="preserve">de position et de vitesse </w:t>
      </w:r>
      <w:r w:rsidR="00496A5C">
        <w:rPr>
          <w:lang w:eastAsia="fr-FR"/>
        </w:rPr>
        <w:t>importante</w:t>
      </w:r>
      <w:r w:rsidR="003377C4">
        <w:rPr>
          <w:lang w:eastAsia="fr-FR"/>
        </w:rPr>
        <w:t>s</w:t>
      </w:r>
      <w:r w:rsidR="00FF6FCA">
        <w:rPr>
          <w:lang w:eastAsia="fr-FR"/>
        </w:rPr>
        <w:t>.</w:t>
      </w:r>
      <w:r w:rsidR="00AD283D">
        <w:rPr>
          <w:lang w:eastAsia="fr-FR"/>
        </w:rPr>
        <w:t xml:space="preserve"> </w:t>
      </w:r>
      <w:r w:rsidR="007B725F">
        <w:rPr>
          <w:lang w:eastAsia="fr-FR"/>
        </w:rPr>
        <w:t>O</w:t>
      </w:r>
      <w:r w:rsidR="00AD283D">
        <w:rPr>
          <w:lang w:eastAsia="fr-FR"/>
        </w:rPr>
        <w:t xml:space="preserve">n remarque </w:t>
      </w:r>
      <w:r w:rsidR="007B725F">
        <w:rPr>
          <w:lang w:eastAsia="fr-FR"/>
        </w:rPr>
        <w:t>aussi</w:t>
      </w:r>
      <w:r w:rsidR="00822402">
        <w:rPr>
          <w:lang w:eastAsia="fr-FR"/>
        </w:rPr>
        <w:t xml:space="preserve"> une bonne chose : l’erreur</w:t>
      </w:r>
      <w:r w:rsidR="00AD283D">
        <w:rPr>
          <w:lang w:eastAsia="fr-FR"/>
        </w:rPr>
        <w:t xml:space="preserve"> de vitesse </w:t>
      </w:r>
      <w:r w:rsidR="007B725F">
        <w:rPr>
          <w:lang w:eastAsia="fr-FR"/>
        </w:rPr>
        <w:t xml:space="preserve">diminue lorsque </w:t>
      </w:r>
      <w:r w:rsidR="00822402">
        <w:rPr>
          <w:lang w:eastAsia="fr-FR"/>
        </w:rPr>
        <w:t>le gain augmente.</w:t>
      </w:r>
    </w:p>
    <w:p w14:paraId="7520395B" w14:textId="3DFF051F" w:rsidR="000651DE" w:rsidRDefault="000651DE" w:rsidP="00605D74">
      <w:pPr>
        <w:rPr>
          <w:lang w:eastAsia="fr-FR"/>
        </w:rPr>
      </w:pPr>
      <w:r>
        <w:rPr>
          <w:lang w:eastAsia="fr-FR"/>
        </w:rPr>
        <w:t xml:space="preserve">En ce qui concerne </w:t>
      </w:r>
      <w:r w:rsidR="009B6BE5">
        <w:rPr>
          <w:lang w:eastAsia="fr-FR"/>
        </w:rPr>
        <w:t>la pulsation</w:t>
      </w:r>
      <w:r>
        <w:rPr>
          <w:lang w:eastAsia="fr-FR"/>
        </w:rPr>
        <w:t xml:space="preserve"> de coupure</w:t>
      </w:r>
      <w:r w:rsidR="002858C0">
        <w:rPr>
          <w:lang w:eastAsia="fr-FR"/>
        </w:rPr>
        <w:t xml:space="preserve">, celle-ci </w:t>
      </w:r>
      <w:r w:rsidR="00885A39">
        <w:rPr>
          <w:lang w:eastAsia="fr-FR"/>
        </w:rPr>
        <w:t xml:space="preserve">implique que le courant </w:t>
      </w:r>
      <w:r w:rsidR="009708E0">
        <w:rPr>
          <w:lang w:eastAsia="fr-FR"/>
        </w:rPr>
        <w:t>(</w:t>
      </w:r>
      <w:r w:rsidR="00885A39">
        <w:rPr>
          <w:lang w:eastAsia="fr-FR"/>
        </w:rPr>
        <w:t>dans le stator</w:t>
      </w:r>
      <w:r w:rsidR="009708E0">
        <w:rPr>
          <w:lang w:eastAsia="fr-FR"/>
        </w:rPr>
        <w:t>)</w:t>
      </w:r>
      <w:r w:rsidR="00885A39">
        <w:rPr>
          <w:lang w:eastAsia="fr-FR"/>
        </w:rPr>
        <w:t xml:space="preserve"> est maximal</w:t>
      </w:r>
      <w:r w:rsidR="00AE06F9">
        <w:rPr>
          <w:lang w:eastAsia="fr-FR"/>
        </w:rPr>
        <w:t xml:space="preserve"> à plus </w:t>
      </w:r>
      <w:r w:rsidR="0061103C">
        <w:rPr>
          <w:lang w:eastAsia="fr-FR"/>
        </w:rPr>
        <w:t>haute</w:t>
      </w:r>
      <w:r w:rsidR="00AE06F9">
        <w:rPr>
          <w:lang w:eastAsia="fr-FR"/>
        </w:rPr>
        <w:t xml:space="preserve"> fréquence lorsque le gain est </w:t>
      </w:r>
      <w:r w:rsidR="0061103C">
        <w:rPr>
          <w:lang w:eastAsia="fr-FR"/>
        </w:rPr>
        <w:t>élevé.</w:t>
      </w:r>
      <w:r w:rsidR="00885A39">
        <w:rPr>
          <w:lang w:eastAsia="fr-FR"/>
        </w:rPr>
        <w:t xml:space="preserve"> </w:t>
      </w:r>
      <w:r w:rsidR="00142990">
        <w:rPr>
          <w:lang w:eastAsia="fr-FR"/>
        </w:rPr>
        <w:t xml:space="preserve">Ce qui est une bonne chose car </w:t>
      </w:r>
      <w:r w:rsidR="00142990" w:rsidRPr="00142990">
        <w:rPr>
          <w:lang w:eastAsia="fr-FR"/>
        </w:rPr>
        <w:t>une pulsation de coupure élevée permet de réduire la surchauffe du moteur et d'améliorer son rendement. Cependant, cela peut augmenter le niveau de bruit et de vibration du moteur.</w:t>
      </w:r>
    </w:p>
    <w:p w14:paraId="7FBD7E84" w14:textId="221A55A6" w:rsidR="005932B3" w:rsidRDefault="00142990" w:rsidP="000651DE">
      <w:pPr>
        <w:rPr>
          <w:lang w:eastAsia="fr-FR"/>
        </w:rPr>
      </w:pPr>
      <w:r>
        <w:rPr>
          <w:lang w:eastAsia="fr-FR"/>
        </w:rPr>
        <w:t>On remarque que tout comme la pulsation de coupure,</w:t>
      </w:r>
      <w:r w:rsidR="00BB3838">
        <w:rPr>
          <w:lang w:eastAsia="fr-FR"/>
        </w:rPr>
        <w:t xml:space="preserve"> plus le gain est élevé, plus </w:t>
      </w:r>
      <w:r>
        <w:rPr>
          <w:lang w:eastAsia="fr-FR"/>
        </w:rPr>
        <w:t>la pulsation de résonance augmente</w:t>
      </w:r>
      <w:r w:rsidR="00B53720">
        <w:rPr>
          <w:lang w:eastAsia="fr-FR"/>
        </w:rPr>
        <w:t>. Néanmoins ici c</w:t>
      </w:r>
      <w:r w:rsidR="003C4C04">
        <w:rPr>
          <w:lang w:eastAsia="fr-FR"/>
        </w:rPr>
        <w:t xml:space="preserve">ela implique </w:t>
      </w:r>
      <w:r w:rsidR="00884190">
        <w:rPr>
          <w:lang w:eastAsia="fr-FR"/>
        </w:rPr>
        <w:t>que délivrer</w:t>
      </w:r>
      <w:r w:rsidR="00521836">
        <w:rPr>
          <w:lang w:eastAsia="fr-FR"/>
        </w:rPr>
        <w:t xml:space="preserve"> le </w:t>
      </w:r>
      <w:r w:rsidR="00CB6C27">
        <w:rPr>
          <w:lang w:eastAsia="fr-FR"/>
        </w:rPr>
        <w:t xml:space="preserve">couple maximal </w:t>
      </w:r>
      <w:r w:rsidR="003C4C04">
        <w:rPr>
          <w:lang w:eastAsia="fr-FR"/>
        </w:rPr>
        <w:t xml:space="preserve">du moteur </w:t>
      </w:r>
      <w:r w:rsidR="00AB3FB2">
        <w:rPr>
          <w:lang w:eastAsia="fr-FR"/>
        </w:rPr>
        <w:t>nécessitera un</w:t>
      </w:r>
      <w:r w:rsidR="00884190">
        <w:rPr>
          <w:lang w:eastAsia="fr-FR"/>
        </w:rPr>
        <w:t>e fréquence élevée.</w:t>
      </w:r>
    </w:p>
    <w:p w14:paraId="31134BAC" w14:textId="77777777" w:rsidR="00822402" w:rsidRDefault="00822402" w:rsidP="000651DE">
      <w:pPr>
        <w:rPr>
          <w:lang w:eastAsia="fr-FR"/>
        </w:rPr>
      </w:pPr>
    </w:p>
    <w:p w14:paraId="06AA6F98" w14:textId="4EBDCA35" w:rsidR="005932B3" w:rsidRDefault="00B666DE" w:rsidP="005932B3">
      <w:pPr>
        <w:pStyle w:val="Gras"/>
        <w:rPr>
          <w:lang w:eastAsia="fr-FR"/>
        </w:rPr>
      </w:pPr>
      <w:r>
        <w:rPr>
          <w:lang w:eastAsia="fr-FR"/>
        </w:rPr>
        <w:t>La correction vis-à-vis des exigences du cahier des charges</w:t>
      </w:r>
    </w:p>
    <w:p w14:paraId="2F31FB89" w14:textId="77777777" w:rsidR="007C5231" w:rsidRPr="00384D9C" w:rsidRDefault="007C5231" w:rsidP="007C5231">
      <w:pPr>
        <w:pStyle w:val="Gras"/>
      </w:pPr>
      <w:r>
        <w:t xml:space="preserve">Cahier des charges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%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&lt;15%</m:t>
                </m:r>
                <m:ctrlPr>
                  <w:rPr>
                    <w:rStyle w:val="lev"/>
                    <w:rFonts w:ascii="Cambria Math" w:hAnsi="Cambria Math"/>
                    <w:b w:val="0"/>
                    <w:bCs w:val="0"/>
                    <w:i/>
                  </w:rPr>
                </m:ctrlPr>
              </m:e>
              <m:e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&lt;0.3s</m:t>
                </m:r>
                <m:ctrlPr>
                  <w:rPr>
                    <w:rStyle w:val="lev"/>
                    <w:rFonts w:ascii="Cambria Math" w:eastAsia="Cambria Math" w:hAnsi="Cambria Math" w:cs="Cambria Math"/>
                    <w:b w:val="0"/>
                    <w:bCs w:val="0"/>
                    <w:i/>
                  </w:rPr>
                </m:ctrlPr>
              </m:e>
              <m:e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Style w:val="lev"/>
                    <w:rFonts w:ascii="Cambria Math" w:hAnsi="Cambria Math"/>
                  </w:rPr>
                  <m:t>la plus petite possible</m:t>
                </m:r>
                <m:ctrlPr>
                  <w:rPr>
                    <w:rStyle w:val="lev"/>
                    <w:rFonts w:ascii="Cambria Math" w:hAnsi="Cambria Math"/>
                    <w:b w:val="0"/>
                    <w:bCs w:val="0"/>
                    <w:i/>
                  </w:rPr>
                </m:ctrlPr>
              </m:e>
            </m:eqArr>
          </m:e>
        </m:d>
      </m:oMath>
    </w:p>
    <w:p w14:paraId="26217069" w14:textId="0F33FF99" w:rsidR="009708E0" w:rsidRDefault="009708E0" w:rsidP="000651DE">
      <w:pPr>
        <w:rPr>
          <w:lang w:eastAsia="fr-FR"/>
        </w:rPr>
      </w:pPr>
      <w:r>
        <w:rPr>
          <w:lang w:eastAsia="fr-FR"/>
        </w:rPr>
        <w:t>Vis-à-vis du cahier des charges</w:t>
      </w:r>
      <w:r w:rsidR="00D80134">
        <w:rPr>
          <w:lang w:eastAsia="fr-FR"/>
        </w:rPr>
        <w:t xml:space="preserve"> on remarque que</w:t>
      </w:r>
      <w:r w:rsidR="00A72664">
        <w:rPr>
          <w:lang w:eastAsia="fr-FR"/>
        </w:rPr>
        <w:t>,</w:t>
      </w:r>
      <w:r w:rsidR="00BF6B12">
        <w:rPr>
          <w:lang w:eastAsia="fr-FR"/>
        </w:rPr>
        <w:t xml:space="preserve"> bien que l</w:t>
      </w:r>
      <w:r w:rsidR="00F532E3">
        <w:rPr>
          <w:lang w:eastAsia="fr-FR"/>
        </w:rPr>
        <w:t xml:space="preserve">’erreur de vitesse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ε</m:t>
            </m:r>
          </m:e>
          <m:sub>
            <m:r>
              <w:rPr>
                <w:rStyle w:val="lev"/>
                <w:rFonts w:ascii="Cambria Math" w:hAnsi="Cambria Math"/>
              </w:rPr>
              <m:t>v</m:t>
            </m:r>
          </m:sub>
        </m:sSub>
        <m:r>
          <w:rPr>
            <w:rStyle w:val="lev"/>
            <w:rFonts w:ascii="Cambria Math" w:hAnsi="Cambria Math"/>
          </w:rPr>
          <m:t xml:space="preserve"> </m:t>
        </m:r>
      </m:oMath>
      <w:r w:rsidR="00BF6B12">
        <w:rPr>
          <w:lang w:eastAsia="fr-FR"/>
        </w:rPr>
        <w:t>e</w:t>
      </w:r>
      <w:r w:rsidR="00F532E3">
        <w:rPr>
          <w:lang w:eastAsia="fr-FR"/>
        </w:rPr>
        <w:t>t le</w:t>
      </w:r>
      <w:r w:rsidR="00BF6B12">
        <w:rPr>
          <w:lang w:eastAsia="fr-FR"/>
        </w:rPr>
        <w:t xml:space="preserve"> temps de montée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T</m:t>
            </m:r>
          </m:e>
          <m:sub>
            <m:r>
              <w:rPr>
                <w:rStyle w:val="lev"/>
                <w:rFonts w:ascii="Cambria Math" w:hAnsi="Cambria Math"/>
              </w:rPr>
              <m:t>m</m:t>
            </m:r>
          </m:sub>
        </m:sSub>
      </m:oMath>
      <w:r w:rsidR="00F532E3">
        <w:rPr>
          <w:rStyle w:val="lev"/>
          <w:b w:val="0"/>
          <w:bCs w:val="0"/>
        </w:rPr>
        <w:t xml:space="preserve"> </w:t>
      </w:r>
      <w:r w:rsidR="00BF6B12">
        <w:rPr>
          <w:lang w:eastAsia="fr-FR"/>
        </w:rPr>
        <w:t xml:space="preserve">soit </w:t>
      </w:r>
      <w:r w:rsidR="00021921">
        <w:rPr>
          <w:lang w:eastAsia="fr-FR"/>
        </w:rPr>
        <w:t>cohérent</w:t>
      </w:r>
      <w:r w:rsidR="00BE12D0">
        <w:rPr>
          <w:lang w:eastAsia="fr-FR"/>
        </w:rPr>
        <w:t>,</w:t>
      </w:r>
      <w:r w:rsidR="00D80134">
        <w:rPr>
          <w:lang w:eastAsia="fr-FR"/>
        </w:rPr>
        <w:t xml:space="preserve"> le dépassement reste</w:t>
      </w:r>
      <w:r w:rsidR="00A72664">
        <w:rPr>
          <w:lang w:eastAsia="fr-FR"/>
        </w:rPr>
        <w:t>,</w:t>
      </w:r>
      <w:r w:rsidR="00BE12D0">
        <w:rPr>
          <w:lang w:eastAsia="fr-FR"/>
        </w:rPr>
        <w:t xml:space="preserve"> quant à lui, </w:t>
      </w:r>
      <w:r w:rsidR="00D80134">
        <w:rPr>
          <w:lang w:eastAsia="fr-FR"/>
        </w:rPr>
        <w:t>trop important</w:t>
      </w:r>
      <w:r w:rsidR="00BE12D0">
        <w:rPr>
          <w:lang w:eastAsia="fr-FR"/>
        </w:rPr>
        <w:t>.</w:t>
      </w:r>
      <w:r w:rsidR="00021921">
        <w:rPr>
          <w:lang w:eastAsia="fr-FR"/>
        </w:rPr>
        <w:t xml:space="preserve"> Il va donc falloir ajouter des pôles et des zéros (des correcteurs) pour </w:t>
      </w:r>
      <w:r w:rsidR="00A72664">
        <w:rPr>
          <w:lang w:eastAsia="fr-FR"/>
        </w:rPr>
        <w:t>garantir ses exigences.</w:t>
      </w:r>
    </w:p>
    <w:p w14:paraId="1CFC092F" w14:textId="7BCEA3EE" w:rsidR="008315FB" w:rsidRPr="00D80134" w:rsidRDefault="008315FB" w:rsidP="00A27449">
      <w:pPr>
        <w:pStyle w:val="Titre"/>
        <w:rPr>
          <w:rFonts w:ascii="Poppins Light" w:eastAsiaTheme="minorEastAsia" w:hAnsi="Poppins Light" w:cstheme="minorBidi"/>
          <w:iCs/>
        </w:rPr>
      </w:pPr>
      <w:r w:rsidRPr="00A71D97">
        <w:br w:type="page"/>
      </w:r>
      <w:r>
        <w:lastRenderedPageBreak/>
        <w:t>Réalisation d’un asservissement de position sur un procédé électromécanique</w:t>
      </w:r>
    </w:p>
    <w:p w14:paraId="0BF91AC8" w14:textId="77777777" w:rsidR="008315FB" w:rsidRDefault="008315FB" w:rsidP="00502F73">
      <w:pPr>
        <w:pStyle w:val="Titre1"/>
        <w:numPr>
          <w:ilvl w:val="0"/>
          <w:numId w:val="19"/>
        </w:numPr>
      </w:pPr>
      <w:bookmarkStart w:id="63" w:name="_Toc133961507"/>
      <w:bookmarkStart w:id="64" w:name="_Toc134049672"/>
      <w:r>
        <w:t>But de la manipulation</w:t>
      </w:r>
      <w:bookmarkEnd w:id="63"/>
      <w:bookmarkEnd w:id="64"/>
    </w:p>
    <w:p w14:paraId="6E8521CD" w14:textId="77777777" w:rsidR="008315FB" w:rsidRDefault="008315FB" w:rsidP="00A27449">
      <w:r w:rsidRPr="00040587">
        <w:t>Cette manipulation concerne la r</w:t>
      </w:r>
      <w:r>
        <w:t>é</w:t>
      </w:r>
      <w:r w:rsidRPr="00040587">
        <w:t>alisation d’un asservissement de position angulaire autour du proc</w:t>
      </w:r>
      <w:r>
        <w:t>é</w:t>
      </w:r>
      <w:r w:rsidRPr="00040587">
        <w:t>d</w:t>
      </w:r>
      <w:r>
        <w:t>é</w:t>
      </w:r>
      <w:r w:rsidRPr="00040587">
        <w:t xml:space="preserve"> </w:t>
      </w:r>
      <w:r>
        <w:t>é</w:t>
      </w:r>
      <w:r w:rsidRPr="00040587">
        <w:t>lectrom</w:t>
      </w:r>
      <w:r>
        <w:t>é</w:t>
      </w:r>
      <w:r w:rsidRPr="00040587">
        <w:t>canique d</w:t>
      </w:r>
      <w:r>
        <w:t>é</w:t>
      </w:r>
      <w:r w:rsidRPr="00040587">
        <w:t>j</w:t>
      </w:r>
      <w:r>
        <w:t>à</w:t>
      </w:r>
      <w:r w:rsidRPr="00040587">
        <w:t xml:space="preserve"> utilis</w:t>
      </w:r>
      <w:r>
        <w:t>é</w:t>
      </w:r>
      <w:r w:rsidRPr="00040587">
        <w:t xml:space="preserve"> en s</w:t>
      </w:r>
      <w:r>
        <w:t>é</w:t>
      </w:r>
      <w:r w:rsidRPr="00040587">
        <w:t>ances de Travaux Pratiques. L’objectif principal est de synth</w:t>
      </w:r>
      <w:r>
        <w:t>é</w:t>
      </w:r>
      <w:r w:rsidRPr="00040587">
        <w:t>tiser et d’impl</w:t>
      </w:r>
      <w:r>
        <w:t>é</w:t>
      </w:r>
      <w:r w:rsidRPr="00040587">
        <w:t>menter un correcteur de type avance de phase. On rappelle le sch</w:t>
      </w:r>
      <w:r>
        <w:t>é</w:t>
      </w:r>
      <w:r w:rsidRPr="00040587">
        <w:t>ma-bloc de l’asservissement lorsqu’un retour proportionnel est utilis</w:t>
      </w:r>
      <w:r>
        <w:t>é.</w:t>
      </w:r>
    </w:p>
    <w:p w14:paraId="046EA9B1" w14:textId="77777777" w:rsidR="008315FB" w:rsidRDefault="008315FB" w:rsidP="00A52581">
      <w:pPr>
        <w:keepNext/>
        <w:jc w:val="center"/>
      </w:pPr>
      <w:r w:rsidRPr="00040587">
        <w:rPr>
          <w:noProof/>
        </w:rPr>
        <w:drawing>
          <wp:inline distT="0" distB="0" distL="0" distR="0" wp14:anchorId="724E4C93" wp14:editId="734AB307">
            <wp:extent cx="3586843" cy="789884"/>
            <wp:effectExtent l="0" t="0" r="0" b="0"/>
            <wp:docPr id="3" name="Image 3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, schématiqu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9051" cy="79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944A" w14:textId="5CC735ED" w:rsidR="008315FB" w:rsidRPr="00040587" w:rsidRDefault="008315FB" w:rsidP="008315FB">
      <w:pPr>
        <w:pStyle w:val="Lgende"/>
      </w:pPr>
      <w:r w:rsidRPr="00040587">
        <w:t xml:space="preserve">Figure </w:t>
      </w:r>
      <w:r>
        <w:fldChar w:fldCharType="begin"/>
      </w:r>
      <w:r w:rsidRPr="00040587">
        <w:instrText xml:space="preserve"> SEQ Figure \* ARABIC </w:instrText>
      </w:r>
      <w:r>
        <w:fldChar w:fldCharType="separate"/>
      </w:r>
      <w:r w:rsidR="001E4DDD">
        <w:rPr>
          <w:noProof/>
        </w:rPr>
        <w:t>15</w:t>
      </w:r>
      <w:r>
        <w:fldChar w:fldCharType="end"/>
      </w:r>
      <w:r w:rsidRPr="00040587">
        <w:t xml:space="preserve"> - Asservissement de position avec correction proportionnelle</w:t>
      </w:r>
    </w:p>
    <w:p w14:paraId="0DF59C13" w14:textId="77777777" w:rsidR="008315FB" w:rsidRDefault="008315FB" w:rsidP="00502F73">
      <w:pPr>
        <w:pStyle w:val="Titre1"/>
      </w:pPr>
      <w:bookmarkStart w:id="65" w:name="_Toc133961508"/>
      <w:bookmarkStart w:id="66" w:name="_Toc134049673"/>
      <w:r w:rsidRPr="00040587">
        <w:t xml:space="preserve">Mise en place d’un correcteur </w:t>
      </w:r>
      <w:r>
        <w:t>à</w:t>
      </w:r>
      <w:r w:rsidRPr="00040587">
        <w:t xml:space="preserve"> avance de phase</w:t>
      </w:r>
      <w:bookmarkEnd w:id="65"/>
      <w:bookmarkEnd w:id="66"/>
    </w:p>
    <w:p w14:paraId="2271396E" w14:textId="77777777" w:rsidR="008315FB" w:rsidRDefault="008315FB" w:rsidP="00A27449">
      <w:r w:rsidRPr="00040587">
        <w:t>L’asservissement de la position de l’axe secondaire du proc</w:t>
      </w:r>
      <w:r>
        <w:t>é</w:t>
      </w:r>
      <w:r w:rsidRPr="00040587">
        <w:t>d</w:t>
      </w:r>
      <w:r>
        <w:t>é</w:t>
      </w:r>
      <w:r w:rsidRPr="00040587">
        <w:t xml:space="preserve"> </w:t>
      </w:r>
      <w:r>
        <w:t>é</w:t>
      </w:r>
      <w:r w:rsidRPr="00040587">
        <w:t>lectrom</w:t>
      </w:r>
      <w:r>
        <w:t>é</w:t>
      </w:r>
      <w:r w:rsidRPr="00040587">
        <w:t>canique est r</w:t>
      </w:r>
      <w:r>
        <w:t>é</w:t>
      </w:r>
      <w:r w:rsidRPr="00040587">
        <w:t>alis</w:t>
      </w:r>
      <w:r>
        <w:t>é</w:t>
      </w:r>
      <w:r w:rsidRPr="00040587">
        <w:t xml:space="preserve"> au moyen d’une commande proportionnelle de la forme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(t)-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(t))</m:t>
        </m:r>
      </m:oMath>
      <w:r w:rsidRPr="00040587">
        <w:t xml:space="preserve">. </w:t>
      </w:r>
    </w:p>
    <w:p w14:paraId="6CB4F119" w14:textId="02180361" w:rsidR="008315FB" w:rsidRPr="00462F2C" w:rsidRDefault="008315FB" w:rsidP="00502F73">
      <w:pPr>
        <w:pStyle w:val="Titre2"/>
        <w:rPr>
          <w:rStyle w:val="lev"/>
          <w:b w:val="0"/>
          <w:bCs w:val="0"/>
        </w:rPr>
      </w:pPr>
      <w:bookmarkStart w:id="67" w:name="_Toc133961509"/>
      <w:bookmarkStart w:id="68" w:name="_Toc134049674"/>
      <w:r w:rsidRPr="00462F2C">
        <w:rPr>
          <w:rStyle w:val="lev"/>
          <w:b w:val="0"/>
          <w:bCs w:val="0"/>
        </w:rPr>
        <w:t>Rappel</w:t>
      </w:r>
      <w:r w:rsidR="003E5932" w:rsidRPr="00462F2C">
        <w:rPr>
          <w:rStyle w:val="lev"/>
          <w:b w:val="0"/>
          <w:bCs w:val="0"/>
        </w:rPr>
        <w:t xml:space="preserve"> des</w:t>
      </w:r>
      <w:r w:rsidRPr="00462F2C">
        <w:rPr>
          <w:rStyle w:val="lev"/>
          <w:b w:val="0"/>
          <w:bCs w:val="0"/>
        </w:rPr>
        <w:t xml:space="preserve"> propriétés du système asservi</w:t>
      </w:r>
      <w:bookmarkEnd w:id="67"/>
      <w:bookmarkEnd w:id="68"/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4"/>
        <w:gridCol w:w="1420"/>
      </w:tblGrid>
      <w:tr w:rsidR="00EE34E1" w:rsidRPr="002C08DB" w14:paraId="564A9641" w14:textId="77777777" w:rsidTr="009D2450">
        <w:trPr>
          <w:jc w:val="center"/>
        </w:trPr>
        <w:tc>
          <w:tcPr>
            <w:tcW w:w="0" w:type="auto"/>
          </w:tcPr>
          <w:p w14:paraId="170FD65B" w14:textId="77777777" w:rsidR="00EE34E1" w:rsidRPr="009D1E98" w:rsidRDefault="001E4DDD" w:rsidP="009D2450">
            <w:pPr>
              <w:rPr>
                <w:rFonts w:ascii="Cambria Math" w:hAnsi="Cambria Math"/>
                <w:i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 K=1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=∞ dB</m:t>
                    </m:r>
                  </m:e>
                </m:borderBox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 K=1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=37.8°</m:t>
                    </m:r>
                  </m:e>
                </m:borderBox>
              </m:oMath>
            </m:oMathPara>
          </w:p>
        </w:tc>
        <w:tc>
          <w:tcPr>
            <w:tcW w:w="0" w:type="auto"/>
          </w:tcPr>
          <w:p w14:paraId="559F2B3D" w14:textId="77777777" w:rsidR="00EE34E1" w:rsidRPr="002C08DB" w:rsidRDefault="001E4DDD" w:rsidP="009D2450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 K=2.7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=∞ dB</m:t>
                    </m:r>
                  </m:e>
                </m:borderBox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 K=2.7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=23.7°</m:t>
                    </m:r>
                  </m:e>
                </m:borderBox>
              </m:oMath>
            </m:oMathPara>
          </w:p>
        </w:tc>
      </w:tr>
    </w:tbl>
    <w:p w14:paraId="6AEB1638" w14:textId="4637EE28" w:rsidR="00EE34E1" w:rsidRDefault="00EE34E1" w:rsidP="008315FB">
      <w:r>
        <w:t xml:space="preserve">(Voir </w:t>
      </w:r>
      <w:r>
        <w:fldChar w:fldCharType="begin"/>
      </w:r>
      <w:r>
        <w:instrText xml:space="preserve"> REF _Ref133956577 \h </w:instrText>
      </w:r>
      <w:r>
        <w:fldChar w:fldCharType="separate"/>
      </w:r>
      <w:r w:rsidR="001E4DDD">
        <w:t xml:space="preserve">Tableau </w:t>
      </w:r>
      <w:r w:rsidR="001E4DDD">
        <w:rPr>
          <w:noProof/>
        </w:rPr>
        <w:t>9</w:t>
      </w:r>
      <w:r>
        <w:fldChar w:fldCharType="end"/>
      </w:r>
      <w:r>
        <w:t xml:space="preserve"> pour plus d’informations sur les autres caractéristiques)</w:t>
      </w:r>
    </w:p>
    <w:p w14:paraId="288E8069" w14:textId="2BCCCD42" w:rsidR="008315FB" w:rsidRDefault="008315FB" w:rsidP="008315FB">
      <w:r w:rsidRPr="00040587">
        <w:t>On souhaite que l’asservissement poss</w:t>
      </w:r>
      <w:r>
        <w:t>è</w:t>
      </w:r>
      <w:r w:rsidRPr="00040587">
        <w:t>de la m</w:t>
      </w:r>
      <w:r>
        <w:t>ê</w:t>
      </w:r>
      <w:r w:rsidRPr="00040587">
        <w:t>me erreur de tra</w:t>
      </w:r>
      <w:r>
        <w:t>î</w:t>
      </w:r>
      <w:r w:rsidRPr="00040587">
        <w:t>nage que celle obtenue dans le cas o</w:t>
      </w:r>
      <w:r>
        <w:t>ù</w:t>
      </w:r>
      <w:r w:rsidRPr="000405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=2.7</m:t>
        </m:r>
      </m:oMath>
      <w:r w:rsidRPr="00040587">
        <w:t xml:space="preserve">, mais que sa marge de phase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</m:oMath>
      <w:r w:rsidRPr="00040587">
        <w:t xml:space="preserve"> soit de l</w:t>
      </w:r>
      <w:r w:rsidRPr="00040587">
        <w:rPr>
          <w:rFonts w:ascii="Mongolian Baiti" w:hAnsi="Mongolian Baiti" w:cs="Mongolian Baiti"/>
        </w:rPr>
        <w:t>’</w:t>
      </w:r>
      <w:r w:rsidRPr="00040587">
        <w:t xml:space="preserve">ordre de </w:t>
      </w:r>
      <m:oMath>
        <m:r>
          <w:rPr>
            <w:rFonts w:ascii="Cambria Math" w:hAnsi="Cambria Math"/>
          </w:rPr>
          <m:t>+45°</m:t>
        </m:r>
      </m:oMath>
      <w:r w:rsidRPr="00040587">
        <w:t>.</w:t>
      </w:r>
    </w:p>
    <w:p w14:paraId="7DE103FF" w14:textId="0A64F097" w:rsidR="008315FB" w:rsidRPr="00502F73" w:rsidRDefault="00302CA4" w:rsidP="00502F73">
      <w:pPr>
        <w:pStyle w:val="Titre2"/>
        <w:rPr>
          <w:rStyle w:val="lev"/>
          <w:b w:val="0"/>
          <w:bCs w:val="0"/>
        </w:rPr>
      </w:pPr>
      <w:bookmarkStart w:id="69" w:name="_Toc133961510"/>
      <w:bookmarkStart w:id="70" w:name="_Toc134049675"/>
      <w:r w:rsidRPr="00502F73">
        <w:rPr>
          <w:rStyle w:val="lev"/>
          <w:b w:val="0"/>
          <w:bCs w:val="0"/>
        </w:rPr>
        <w:t>R</w:t>
      </w:r>
      <w:r w:rsidR="008315FB" w:rsidRPr="00502F73">
        <w:rPr>
          <w:rStyle w:val="lev"/>
          <w:b w:val="0"/>
          <w:bCs w:val="0"/>
        </w:rPr>
        <w:t xml:space="preserve">aison de ce choix de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M</m:t>
            </m:r>
          </m:e>
          <m:sub>
            <m:r>
              <w:rPr>
                <w:rStyle w:val="lev"/>
                <w:rFonts w:ascii="Cambria Math" w:hAnsi="Cambria Math"/>
              </w:rPr>
              <m:t>ϕ</m:t>
            </m:r>
          </m:sub>
        </m:sSub>
      </m:oMath>
      <w:bookmarkEnd w:id="69"/>
      <w:bookmarkEnd w:id="70"/>
    </w:p>
    <w:p w14:paraId="66F9E544" w14:textId="3CF27794" w:rsidR="00B0687B" w:rsidRDefault="002C0CD0" w:rsidP="008315FB">
      <w:r>
        <w:rPr>
          <w:rStyle w:val="lev"/>
          <w:b w:val="0"/>
          <w:bCs w:val="0"/>
        </w:rPr>
        <w:t>Comme nous avons pu le voir plus tôt</w:t>
      </w:r>
      <w:r w:rsidR="003A36AB">
        <w:rPr>
          <w:rStyle w:val="lev"/>
          <w:b w:val="0"/>
          <w:bCs w:val="0"/>
        </w:rPr>
        <w:t>, l</w:t>
      </w:r>
      <w:r w:rsidRPr="002C0CD0">
        <w:rPr>
          <w:rStyle w:val="lev"/>
          <w:b w:val="0"/>
          <w:bCs w:val="0"/>
        </w:rPr>
        <w:t xml:space="preserve">orsque l'on augmente la valeur de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</w:rPr>
              <m:t>1</m:t>
            </m:r>
          </m:sub>
        </m:sSub>
      </m:oMath>
      <w:r w:rsidRPr="002C0CD0">
        <w:rPr>
          <w:rStyle w:val="lev"/>
          <w:b w:val="0"/>
          <w:bCs w:val="0"/>
        </w:rPr>
        <w:t xml:space="preserve">, la réponse du système devient plus rapide </w:t>
      </w:r>
      <w:r w:rsidR="003A36AB">
        <w:rPr>
          <w:rStyle w:val="lev"/>
          <w:b w:val="0"/>
          <w:bCs w:val="0"/>
        </w:rPr>
        <w:t xml:space="preserve">ce qui </w:t>
      </w:r>
      <w:r w:rsidRPr="002C0CD0">
        <w:rPr>
          <w:rStyle w:val="lev"/>
          <w:b w:val="0"/>
          <w:bCs w:val="0"/>
        </w:rPr>
        <w:t xml:space="preserve">peut </w:t>
      </w:r>
      <w:r w:rsidR="003A36AB">
        <w:rPr>
          <w:rStyle w:val="lev"/>
          <w:b w:val="0"/>
          <w:bCs w:val="0"/>
        </w:rPr>
        <w:t>générer</w:t>
      </w:r>
      <w:r w:rsidRPr="002C0CD0">
        <w:rPr>
          <w:rStyle w:val="lev"/>
          <w:b w:val="0"/>
          <w:bCs w:val="0"/>
        </w:rPr>
        <w:t xml:space="preserve"> des problèmes de stabilité ou de performance</w:t>
      </w:r>
      <w:r w:rsidR="008A557B">
        <w:rPr>
          <w:rStyle w:val="lev"/>
          <w:b w:val="0"/>
          <w:bCs w:val="0"/>
        </w:rPr>
        <w:t>.</w:t>
      </w:r>
      <w:r w:rsidR="00B0687B">
        <w:rPr>
          <w:rStyle w:val="lev"/>
          <w:b w:val="0"/>
          <w:bCs w:val="0"/>
        </w:rPr>
        <w:t xml:space="preserve"> </w:t>
      </w:r>
      <w:r w:rsidR="00666567">
        <w:t xml:space="preserve">En d’autres termes, </w:t>
      </w:r>
      <w:r w:rsidR="00B0687B">
        <w:t xml:space="preserve">si on augmente trop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0687B">
        <w:t xml:space="preserve"> (bien que l’erreur de vitesse</w:t>
      </w:r>
      <w:r w:rsidR="00666567">
        <w:t xml:space="preserve"> et de position reste nulle</w:t>
      </w:r>
      <w:r w:rsidR="00B0687B">
        <w:t>) la réponse sera trop rapide et le système physique n’aura pas le temps de réagir à la commande.</w:t>
      </w:r>
    </w:p>
    <w:p w14:paraId="3C635542" w14:textId="3124AC7C" w:rsidR="008315FB" w:rsidRDefault="002C0CD0" w:rsidP="008315FB">
      <w:pPr>
        <w:rPr>
          <w:rStyle w:val="lev"/>
          <w:b w:val="0"/>
          <w:bCs w:val="0"/>
        </w:rPr>
      </w:pPr>
      <w:r w:rsidRPr="002C0CD0">
        <w:rPr>
          <w:rStyle w:val="lev"/>
          <w:b w:val="0"/>
          <w:bCs w:val="0"/>
        </w:rPr>
        <w:t xml:space="preserve">En augmentant la marge de phase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M</m:t>
            </m:r>
          </m:e>
          <m:sub>
            <m:r>
              <w:rPr>
                <w:rStyle w:val="lev"/>
                <w:rFonts w:ascii="Cambria Math" w:hAnsi="Cambria Math"/>
              </w:rPr>
              <m:t>ϕ</m:t>
            </m:r>
          </m:sub>
        </m:sSub>
      </m:oMath>
      <w:r w:rsidRPr="002C0CD0">
        <w:rPr>
          <w:rStyle w:val="lev"/>
          <w:b w:val="0"/>
          <w:bCs w:val="0"/>
        </w:rPr>
        <w:t>, on introduit un retard de phase supplémentaire dans la boucle, ce qui peut aider à améliorer la stabilité et à réduire les oscillations indésirables.</w:t>
      </w:r>
    </w:p>
    <w:p w14:paraId="15A6029B" w14:textId="13569D91" w:rsidR="00B0687B" w:rsidRDefault="00B0687B" w:rsidP="008315FB">
      <w:r>
        <w:rPr>
          <w:rStyle w:val="lev"/>
          <w:b w:val="0"/>
          <w:bCs w:val="0"/>
        </w:rPr>
        <w:t xml:space="preserve">Pour </w:t>
      </w:r>
      <w:r w:rsidR="006217B2" w:rsidRPr="002C0CD0">
        <w:rPr>
          <w:rStyle w:val="lev"/>
          <w:b w:val="0"/>
          <w:bCs w:val="0"/>
        </w:rPr>
        <w:t>augm</w:t>
      </w:r>
      <w:r w:rsidR="006217B2">
        <w:rPr>
          <w:rStyle w:val="lev"/>
          <w:b w:val="0"/>
          <w:bCs w:val="0"/>
        </w:rPr>
        <w:t>enter</w:t>
      </w:r>
      <w:r w:rsidR="006217B2" w:rsidRPr="002C0CD0">
        <w:rPr>
          <w:rStyle w:val="lev"/>
          <w:b w:val="0"/>
          <w:bCs w:val="0"/>
        </w:rPr>
        <w:t xml:space="preserve"> la marge de phase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M</m:t>
            </m:r>
          </m:e>
          <m:sub>
            <m:r>
              <w:rPr>
                <w:rStyle w:val="lev"/>
                <w:rFonts w:ascii="Cambria Math" w:hAnsi="Cambria Math"/>
              </w:rPr>
              <m:t>ϕ</m:t>
            </m:r>
          </m:sub>
        </m:sSub>
      </m:oMath>
      <w:r w:rsidR="006217B2">
        <w:rPr>
          <w:rStyle w:val="lev"/>
          <w:b w:val="0"/>
          <w:bCs w:val="0"/>
        </w:rPr>
        <w:t xml:space="preserve"> </w:t>
      </w:r>
      <w:r>
        <w:rPr>
          <w:rStyle w:val="lev"/>
          <w:b w:val="0"/>
          <w:bCs w:val="0"/>
        </w:rPr>
        <w:t xml:space="preserve">on doit </w:t>
      </w:r>
      <w:r w:rsidR="00011C0A">
        <w:rPr>
          <w:rStyle w:val="lev"/>
          <w:b w:val="0"/>
          <w:bCs w:val="0"/>
        </w:rPr>
        <w:t xml:space="preserve">ajouter un pôle et un zéro </w:t>
      </w:r>
      <w:r w:rsidR="008769A0">
        <w:rPr>
          <w:rStyle w:val="lev"/>
          <w:b w:val="0"/>
          <w:bCs w:val="0"/>
        </w:rPr>
        <w:t xml:space="preserve">en </w:t>
      </w:r>
      <w:r>
        <w:rPr>
          <w:rStyle w:val="lev"/>
          <w:b w:val="0"/>
          <w:bCs w:val="0"/>
        </w:rPr>
        <w:t>mett</w:t>
      </w:r>
      <w:r w:rsidR="008769A0">
        <w:rPr>
          <w:rStyle w:val="lev"/>
          <w:b w:val="0"/>
          <w:bCs w:val="0"/>
        </w:rPr>
        <w:t>ant</w:t>
      </w:r>
      <w:r>
        <w:rPr>
          <w:rStyle w:val="lev"/>
          <w:b w:val="0"/>
          <w:bCs w:val="0"/>
        </w:rPr>
        <w:t xml:space="preserve"> en place un correcteur </w:t>
      </w:r>
      <w:r w:rsidR="00EC265F">
        <w:rPr>
          <w:rStyle w:val="lev"/>
          <w:b w:val="0"/>
          <w:bCs w:val="0"/>
        </w:rPr>
        <w:t>a</w:t>
      </w:r>
      <w:r>
        <w:rPr>
          <w:rStyle w:val="lev"/>
          <w:b w:val="0"/>
          <w:bCs w:val="0"/>
        </w:rPr>
        <w:t xml:space="preserve"> </w:t>
      </w:r>
      <w:proofErr w:type="spellStart"/>
      <w:r>
        <w:rPr>
          <w:rStyle w:val="lev"/>
          <w:b w:val="0"/>
          <w:bCs w:val="0"/>
        </w:rPr>
        <w:t>avance</w:t>
      </w:r>
      <w:proofErr w:type="spellEnd"/>
      <w:r>
        <w:rPr>
          <w:rStyle w:val="lev"/>
          <w:b w:val="0"/>
          <w:bCs w:val="0"/>
        </w:rPr>
        <w:t xml:space="preserve"> de phase</w:t>
      </w:r>
      <w:r w:rsidR="00B44B08">
        <w:rPr>
          <w:rStyle w:val="lev"/>
          <w:b w:val="0"/>
          <w:bCs w:val="0"/>
        </w:rPr>
        <w:t xml:space="preserve"> (</w:t>
      </w:r>
      <m:oMath>
        <m:r>
          <w:rPr>
            <w:rStyle w:val="lev"/>
            <w:rFonts w:ascii="Cambria Math" w:hAnsi="Cambria Math"/>
          </w:rPr>
          <m:t>a&gt;1</m:t>
        </m:r>
      </m:oMath>
      <w:r w:rsidR="00B44B08">
        <w:rPr>
          <w:rStyle w:val="lev"/>
          <w:b w:val="0"/>
          <w:bCs w:val="0"/>
        </w:rPr>
        <w:t>)</w:t>
      </w:r>
      <w:r w:rsidR="006217B2">
        <w:rPr>
          <w:rStyle w:val="lev"/>
          <w:b w:val="0"/>
          <w:bCs w:val="0"/>
        </w:rPr>
        <w:t xml:space="preserve"> dont la forme caractéristique</w:t>
      </w:r>
      <w:r w:rsidR="00B44B08">
        <w:rPr>
          <w:rStyle w:val="lev"/>
          <w:b w:val="0"/>
          <w:bCs w:val="0"/>
        </w:rPr>
        <w:t> </w:t>
      </w:r>
      <w:r w:rsidR="006217B2">
        <w:rPr>
          <w:rStyle w:val="lev"/>
          <w:b w:val="0"/>
          <w:bCs w:val="0"/>
        </w:rPr>
        <w:t xml:space="preserve">est </w:t>
      </w:r>
      <w:r w:rsidR="00B44B08">
        <w:rPr>
          <w:rStyle w:val="lev"/>
          <w:b w:val="0"/>
          <w:bCs w:val="0"/>
        </w:rPr>
        <w:t>:</w:t>
      </w:r>
    </w:p>
    <w:p w14:paraId="0E869EFA" w14:textId="20233649" w:rsidR="008C1AB0" w:rsidRPr="00F325BB" w:rsidRDefault="001E4DDD" w:rsidP="008315FB"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 xml:space="preserve">=K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1+aτp</m:t>
                  </m:r>
                </m:num>
                <m:den>
                  <m:r>
                    <w:rPr>
                      <w:rFonts w:ascii="Cambria Math" w:hAnsi="Cambria Math"/>
                    </w:rPr>
                    <m:t>1+τp</m:t>
                  </m:r>
                </m:den>
              </m:f>
            </m:e>
          </m:borderBox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avec</m:t>
          </m:r>
          <m:r>
            <w:rPr>
              <w:rFonts w:ascii="Cambria Math" w:hAnsi="Cambria Math"/>
            </w:rPr>
            <m:t xml:space="preserve"> K=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81D8E1E" w14:textId="35165E64" w:rsidR="00F325BB" w:rsidRDefault="00F325BB">
      <w:pPr>
        <w:spacing w:after="200"/>
      </w:pPr>
      <w:r>
        <w:br w:type="page"/>
      </w:r>
    </w:p>
    <w:p w14:paraId="11D8A4F8" w14:textId="5820694D" w:rsidR="00B25A3D" w:rsidRDefault="00DD18B3" w:rsidP="00B25A3D">
      <w:pPr>
        <w:pStyle w:val="Titre2"/>
        <w:rPr>
          <w:rStyle w:val="lev"/>
          <w:b w:val="0"/>
          <w:bCs w:val="0"/>
        </w:rPr>
      </w:pPr>
      <w:bookmarkStart w:id="71" w:name="_Toc134049676"/>
      <w:r>
        <w:rPr>
          <w:rStyle w:val="lev"/>
          <w:b w:val="0"/>
          <w:bCs w:val="0"/>
        </w:rPr>
        <w:lastRenderedPageBreak/>
        <w:t>Identification des coefficients du correcteur</w:t>
      </w:r>
      <w:bookmarkEnd w:id="71"/>
    </w:p>
    <w:p w14:paraId="60A270F4" w14:textId="127695B6" w:rsidR="007F6436" w:rsidRPr="007F6436" w:rsidRDefault="007F6436" w:rsidP="007F6436">
      <w:r>
        <w:t xml:space="preserve">Pour identifier les coefficients du correcteur rapidement </w:t>
      </w:r>
      <w:r w:rsidR="00452A87">
        <w:t xml:space="preserve">et de manière évolutive, on peut directement calculer les coefficients </w:t>
      </w:r>
      <m:oMath>
        <m:r>
          <w:rPr>
            <w:rFonts w:ascii="Cambria Math" w:hAnsi="Cambria Math"/>
          </w:rPr>
          <m:t>a</m:t>
        </m:r>
      </m:oMath>
      <w:r w:rsidR="00452A87">
        <w:t xml:space="preserve"> et </w:t>
      </w:r>
      <m:oMath>
        <m:r>
          <w:rPr>
            <w:rFonts w:ascii="Cambria Math" w:hAnsi="Cambria Math"/>
          </w:rPr>
          <m:t>τ</m:t>
        </m:r>
      </m:oMath>
      <w:r w:rsidR="00FA6F6F">
        <w:t xml:space="preserve"> via Matlab.</w:t>
      </w:r>
      <w:r w:rsidR="00A60862">
        <w:t xml:space="preserve"> A titre de valeur indicative nous prendrons</w:t>
      </w:r>
      <w:r w:rsidR="00D52CD4">
        <w:t xml:space="preserve"> dans un premier temps</w:t>
      </w:r>
      <w:r w:rsidR="00A60862">
        <w:t xml:space="preserve"> </w:t>
      </w:r>
      <m:oMath>
        <m:r>
          <w:rPr>
            <w:rFonts w:ascii="Cambria Math" w:hAnsi="Cambria Math"/>
          </w:rPr>
          <m:t>α=1.2</m:t>
        </m:r>
      </m:oMath>
      <w:r w:rsidR="003F258B">
        <w:t>.</w:t>
      </w:r>
    </w:p>
    <w:p w14:paraId="23193E27" w14:textId="7EF33A9C" w:rsidR="00B0606B" w:rsidRPr="00B7492D" w:rsidRDefault="00B0606B" w:rsidP="00B0606B">
      <w:pPr>
        <w:pStyle w:val="Programme"/>
        <w:framePr w:wrap="notBeside"/>
        <w:rPr>
          <w:color w:val="00B050"/>
        </w:rPr>
      </w:pPr>
      <w:r w:rsidRPr="00B7492D">
        <w:rPr>
          <w:color w:val="00B050"/>
        </w:rPr>
        <w:t xml:space="preserve">% Détermination des </w:t>
      </w:r>
      <w:r w:rsidR="00B7492D" w:rsidRPr="00B7492D">
        <w:rPr>
          <w:color w:val="00B050"/>
        </w:rPr>
        <w:t>caractéristiques fréquentielles du système non corrigé en boucle ouverte</w:t>
      </w:r>
    </w:p>
    <w:p w14:paraId="35573F14" w14:textId="77777777" w:rsidR="007705DF" w:rsidRPr="007705DF" w:rsidRDefault="007705DF" w:rsidP="007705DF">
      <w:pPr>
        <w:pStyle w:val="Programme"/>
        <w:framePr w:wrap="notBeside"/>
        <w:rPr>
          <w:rFonts w:eastAsia="Times New Roman"/>
          <w:lang w:val="en-GB" w:eastAsia="fr-FR"/>
        </w:rPr>
      </w:pPr>
      <w:r w:rsidRPr="007705DF">
        <w:rPr>
          <w:rFonts w:eastAsia="Times New Roman"/>
          <w:lang w:val="en-GB" w:eastAsia="fr-FR"/>
        </w:rPr>
        <w:t>figure(1);</w:t>
      </w:r>
    </w:p>
    <w:p w14:paraId="03612A2A" w14:textId="102DAD2A" w:rsidR="007705DF" w:rsidRDefault="007705DF" w:rsidP="007705DF">
      <w:pPr>
        <w:pStyle w:val="Programme"/>
        <w:framePr w:wrap="notBeside"/>
        <w:rPr>
          <w:rFonts w:eastAsia="Times New Roman"/>
          <w:lang w:val="en-GB" w:eastAsia="fr-FR"/>
        </w:rPr>
      </w:pPr>
      <w:r w:rsidRPr="007705DF">
        <w:rPr>
          <w:rFonts w:eastAsia="Times New Roman"/>
          <w:lang w:val="en-GB" w:eastAsia="fr-FR"/>
        </w:rPr>
        <w:t>[Gm,Pm,Wcg,Wcp]=margin(sysBO);</w:t>
      </w:r>
    </w:p>
    <w:p w14:paraId="44C03D4B" w14:textId="77777777" w:rsidR="007705DF" w:rsidRPr="007705DF" w:rsidRDefault="007705DF" w:rsidP="007705DF">
      <w:pPr>
        <w:pStyle w:val="Programme"/>
        <w:framePr w:wrap="notBeside"/>
        <w:rPr>
          <w:rFonts w:eastAsia="Times New Roman"/>
          <w:lang w:val="en-GB" w:eastAsia="fr-FR"/>
        </w:rPr>
      </w:pPr>
    </w:p>
    <w:p w14:paraId="109BE794" w14:textId="69692FF1" w:rsidR="00F12A32" w:rsidRPr="00F12A32" w:rsidRDefault="00F12A32" w:rsidP="00F12A32">
      <w:pPr>
        <w:pStyle w:val="Programme"/>
        <w:framePr w:wrap="notBeside"/>
        <w:rPr>
          <w:rFonts w:eastAsia="Times New Roman"/>
          <w:color w:val="00B050"/>
          <w:lang w:eastAsia="fr-FR"/>
        </w:rPr>
      </w:pPr>
      <w:r w:rsidRPr="00F12A32">
        <w:rPr>
          <w:rFonts w:eastAsia="Times New Roman"/>
          <w:color w:val="00B050"/>
          <w:lang w:eastAsia="fr-FR"/>
        </w:rPr>
        <w:t>% Identification des coefficiants du correcteur a avance de phase</w:t>
      </w:r>
    </w:p>
    <w:p w14:paraId="480FCC9E" w14:textId="77777777" w:rsidR="00F12A32" w:rsidRPr="00F12A32" w:rsidRDefault="00F12A32" w:rsidP="00F12A32">
      <w:pPr>
        <w:pStyle w:val="Programme"/>
        <w:framePr w:wrap="notBeside"/>
        <w:rPr>
          <w:rFonts w:eastAsia="Times New Roman"/>
          <w:lang w:eastAsia="fr-FR"/>
        </w:rPr>
      </w:pPr>
      <w:r w:rsidRPr="00F12A32">
        <w:rPr>
          <w:rFonts w:eastAsia="Times New Roman"/>
          <w:lang w:eastAsia="fr-FR"/>
        </w:rPr>
        <w:t>marge_phase_desiree=45;</w:t>
      </w:r>
    </w:p>
    <w:p w14:paraId="2129978D" w14:textId="3F65EA09" w:rsidR="00F12A32" w:rsidRPr="0074293D" w:rsidRDefault="00F12A32" w:rsidP="00F12A32">
      <w:pPr>
        <w:pStyle w:val="Programme"/>
        <w:framePr w:wrap="notBeside"/>
        <w:rPr>
          <w:rFonts w:eastAsia="Times New Roman"/>
          <w:color w:val="9B57D3" w:themeColor="accent2"/>
          <w:lang w:eastAsia="fr-FR"/>
        </w:rPr>
      </w:pPr>
      <w:r w:rsidRPr="0074293D">
        <w:rPr>
          <w:rFonts w:eastAsia="Times New Roman"/>
          <w:color w:val="9B57D3" w:themeColor="accent2"/>
          <w:lang w:eastAsia="fr-FR"/>
        </w:rPr>
        <w:t>alpha = 1.</w:t>
      </w:r>
      <w:r w:rsidR="00844C3F" w:rsidRPr="0074293D">
        <w:rPr>
          <w:rFonts w:eastAsia="Times New Roman"/>
          <w:color w:val="9B57D3" w:themeColor="accent2"/>
          <w:lang w:eastAsia="fr-FR"/>
        </w:rPr>
        <w:t>2</w:t>
      </w:r>
      <w:r w:rsidRPr="0074293D">
        <w:rPr>
          <w:rFonts w:eastAsia="Times New Roman"/>
          <w:color w:val="9B57D3" w:themeColor="accent2"/>
          <w:lang w:eastAsia="fr-FR"/>
        </w:rPr>
        <w:t>;</w:t>
      </w:r>
    </w:p>
    <w:p w14:paraId="53A7C102" w14:textId="77777777" w:rsidR="00F12A32" w:rsidRPr="00F12A32" w:rsidRDefault="00F12A32" w:rsidP="00F12A32">
      <w:pPr>
        <w:pStyle w:val="Programme"/>
        <w:framePr w:wrap="notBeside"/>
        <w:rPr>
          <w:rFonts w:eastAsia="Times New Roman"/>
          <w:lang w:eastAsia="fr-FR"/>
        </w:rPr>
      </w:pPr>
      <w:r w:rsidRPr="00F12A32">
        <w:rPr>
          <w:rFonts w:eastAsia="Times New Roman"/>
          <w:lang w:eastAsia="fr-FR"/>
        </w:rPr>
        <w:t>delta_phi = alpha*(marge_phase_desiree - Pm) % Avec Pm la marge de phase actuelle</w:t>
      </w:r>
    </w:p>
    <w:p w14:paraId="65A439D3" w14:textId="77777777" w:rsidR="00F12A32" w:rsidRPr="00F12A32" w:rsidRDefault="00F12A32" w:rsidP="00F12A32">
      <w:pPr>
        <w:pStyle w:val="Programme"/>
        <w:framePr w:wrap="notBeside"/>
        <w:rPr>
          <w:rFonts w:eastAsia="Times New Roman"/>
          <w:lang w:val="es-ES" w:eastAsia="fr-FR"/>
        </w:rPr>
      </w:pPr>
      <w:r w:rsidRPr="00F12A32">
        <w:rPr>
          <w:rFonts w:eastAsia="Times New Roman"/>
          <w:lang w:val="es-ES" w:eastAsia="fr-FR"/>
        </w:rPr>
        <w:t>a = (1+sind(delta_phi))/(1-sind(delta_phi))</w:t>
      </w:r>
    </w:p>
    <w:p w14:paraId="684B3428" w14:textId="77777777" w:rsidR="00F12A32" w:rsidRPr="00F12A32" w:rsidRDefault="00F12A32" w:rsidP="00F12A32">
      <w:pPr>
        <w:pStyle w:val="Programme"/>
        <w:framePr w:wrap="notBeside"/>
        <w:rPr>
          <w:rFonts w:eastAsia="Times New Roman"/>
          <w:lang w:eastAsia="fr-FR"/>
        </w:rPr>
      </w:pPr>
      <w:r w:rsidRPr="00F12A32">
        <w:rPr>
          <w:rFonts w:eastAsia="Times New Roman"/>
          <w:lang w:eastAsia="fr-FR"/>
        </w:rPr>
        <w:t>tau = 1/(Wcp*sqrt(a))</w:t>
      </w:r>
    </w:p>
    <w:p w14:paraId="76EE1B12" w14:textId="77777777" w:rsidR="00F12A32" w:rsidRPr="00F12A32" w:rsidRDefault="00F12A32" w:rsidP="00F12A32">
      <w:pPr>
        <w:pStyle w:val="Programme"/>
        <w:framePr w:wrap="notBeside"/>
        <w:rPr>
          <w:rFonts w:eastAsia="Times New Roman"/>
          <w:lang w:eastAsia="fr-FR"/>
        </w:rPr>
      </w:pPr>
      <w:r w:rsidRPr="00F12A32">
        <w:rPr>
          <w:rFonts w:eastAsia="Times New Roman"/>
          <w:lang w:eastAsia="fr-FR"/>
        </w:rPr>
        <w:t>D1 = tf([a*tau 1],[tau 1]);</w:t>
      </w:r>
    </w:p>
    <w:p w14:paraId="29C5EF09" w14:textId="77777777" w:rsidR="00BC68FA" w:rsidRPr="00BC68FA" w:rsidRDefault="0074293D" w:rsidP="00BC68FA">
      <w:pPr>
        <w:pStyle w:val="Programme"/>
        <w:framePr w:wrap="notBeside"/>
        <w:rPr>
          <w:rFonts w:eastAsia="Times New Roman"/>
          <w:lang w:eastAsia="fr-FR"/>
        </w:rPr>
      </w:pPr>
      <w:r>
        <w:br/>
      </w:r>
      <w:r w:rsidR="00BC68FA" w:rsidRPr="00BC68FA">
        <w:rPr>
          <w:rFonts w:eastAsia="Times New Roman"/>
          <w:lang w:eastAsia="fr-FR"/>
        </w:rPr>
        <w:t>a =</w:t>
      </w:r>
      <w:r w:rsidR="00BC68FA" w:rsidRPr="00BC68FA">
        <w:rPr>
          <w:rFonts w:eastAsia="Times New Roman"/>
          <w:lang w:eastAsia="fr-FR"/>
        </w:rPr>
        <w:br/>
      </w:r>
      <w:r w:rsidR="00BC68FA" w:rsidRPr="00BC68FA">
        <w:rPr>
          <w:rFonts w:eastAsia="Times New Roman"/>
          <w:lang w:eastAsia="fr-FR"/>
        </w:rPr>
        <w:br/>
        <w:t xml:space="preserve">    1.3509</w:t>
      </w:r>
      <w:r w:rsidR="00BC68FA" w:rsidRPr="00BC68FA">
        <w:rPr>
          <w:rFonts w:eastAsia="Times New Roman"/>
          <w:lang w:eastAsia="fr-FR"/>
        </w:rPr>
        <w:br/>
      </w:r>
      <w:r w:rsidR="00BC68FA" w:rsidRPr="00BC68FA">
        <w:rPr>
          <w:rFonts w:eastAsia="Times New Roman"/>
          <w:lang w:eastAsia="fr-FR"/>
        </w:rPr>
        <w:br/>
      </w:r>
      <w:r w:rsidR="00BC68FA" w:rsidRPr="00BC68FA">
        <w:rPr>
          <w:rFonts w:eastAsia="Times New Roman"/>
          <w:lang w:eastAsia="fr-FR"/>
        </w:rPr>
        <w:br/>
        <w:t>tau =</w:t>
      </w:r>
      <w:r w:rsidR="00BC68FA" w:rsidRPr="00BC68FA">
        <w:rPr>
          <w:rFonts w:eastAsia="Times New Roman"/>
          <w:lang w:eastAsia="fr-FR"/>
        </w:rPr>
        <w:br/>
      </w:r>
      <w:r w:rsidR="00BC68FA" w:rsidRPr="00BC68FA">
        <w:rPr>
          <w:rFonts w:eastAsia="Times New Roman"/>
          <w:lang w:eastAsia="fr-FR"/>
        </w:rPr>
        <w:br/>
        <w:t xml:space="preserve">    0.2246</w:t>
      </w:r>
    </w:p>
    <w:p w14:paraId="08117816" w14:textId="77777777" w:rsidR="00251FD5" w:rsidRDefault="00251FD5" w:rsidP="00A21E0C"/>
    <w:p w14:paraId="7873CAAE" w14:textId="45C666F3" w:rsidR="003A1CD0" w:rsidRDefault="006C3A18" w:rsidP="00DB513E">
      <w:pPr>
        <w:pStyle w:val="Titre2"/>
        <w:rPr>
          <w:rStyle w:val="lev"/>
        </w:rPr>
      </w:pPr>
      <w:bookmarkStart w:id="72" w:name="_Toc134049677"/>
      <w:r>
        <w:rPr>
          <w:rStyle w:val="lev"/>
        </w:rPr>
        <w:t>Mise à jour</w:t>
      </w:r>
      <w:r w:rsidR="003A1CD0">
        <w:rPr>
          <w:rStyle w:val="lev"/>
        </w:rPr>
        <w:t xml:space="preserve"> de la fonction de transfert</w:t>
      </w:r>
      <w:r w:rsidR="00C257C7">
        <w:rPr>
          <w:rStyle w:val="lev"/>
        </w:rPr>
        <w:t xml:space="preserve"> de boucle</w:t>
      </w:r>
      <w:bookmarkEnd w:id="72"/>
    </w:p>
    <w:p w14:paraId="3903F549" w14:textId="1AD32AD6" w:rsidR="00B3780A" w:rsidRPr="00B3780A" w:rsidRDefault="00B3780A" w:rsidP="00B3780A">
      <w:r>
        <w:t xml:space="preserve">Avant de tracer le diagramme de Bode il est nécessaire de mettre </w:t>
      </w:r>
      <w:r w:rsidR="00285815">
        <w:t>à</w:t>
      </w:r>
      <w:r>
        <w:t xml:space="preserve"> jour la fonction de boucle ouverte du système</w:t>
      </w:r>
      <w:r w:rsidR="00285815">
        <w:t>. Nous en profiterons pour mettre à jour la fonction de transfert en boucle fermée dans la même section.</w:t>
      </w:r>
    </w:p>
    <w:p w14:paraId="2901B9DD" w14:textId="77777777" w:rsidR="00A16EEE" w:rsidRPr="00A16EEE" w:rsidRDefault="00A16EEE" w:rsidP="00A16EEE">
      <w:pPr>
        <w:pStyle w:val="Programme"/>
        <w:framePr w:wrap="notBeside"/>
        <w:rPr>
          <w:rFonts w:eastAsia="Times New Roman"/>
          <w:color w:val="00B050"/>
          <w:lang w:eastAsia="fr-FR"/>
        </w:rPr>
      </w:pPr>
      <w:r w:rsidRPr="00A16EEE">
        <w:rPr>
          <w:rFonts w:eastAsia="Times New Roman"/>
          <w:color w:val="00B050"/>
          <w:lang w:eastAsia="fr-FR"/>
        </w:rPr>
        <w:t>% Met a jour les fonctions de transfert du système considéré</w:t>
      </w:r>
    </w:p>
    <w:p w14:paraId="42440B7B" w14:textId="77777777" w:rsidR="00A16EEE" w:rsidRPr="00A16EEE" w:rsidRDefault="00A16EEE" w:rsidP="00A16EEE">
      <w:pPr>
        <w:pStyle w:val="Programme"/>
        <w:framePr w:wrap="notBeside"/>
        <w:rPr>
          <w:rFonts w:eastAsia="Times New Roman"/>
          <w:lang w:val="en-GB" w:eastAsia="fr-FR"/>
        </w:rPr>
      </w:pPr>
      <w:r w:rsidRPr="00A16EEE">
        <w:rPr>
          <w:rFonts w:eastAsia="Times New Roman"/>
          <w:lang w:val="en-GB" w:eastAsia="fr-FR"/>
        </w:rPr>
        <w:t>ssys6=ssys1*ssys2*ssys3*K_1*D1;</w:t>
      </w:r>
    </w:p>
    <w:p w14:paraId="4779505D" w14:textId="77777777" w:rsidR="00A16EEE" w:rsidRPr="00A16EEE" w:rsidRDefault="00A16EEE" w:rsidP="00A16EEE">
      <w:pPr>
        <w:pStyle w:val="Programme"/>
        <w:framePr w:wrap="notBeside"/>
        <w:rPr>
          <w:rFonts w:eastAsia="Times New Roman"/>
          <w:lang w:val="en-GB" w:eastAsia="fr-FR"/>
        </w:rPr>
      </w:pPr>
      <w:r w:rsidRPr="00A16EEE">
        <w:rPr>
          <w:rFonts w:eastAsia="Times New Roman"/>
          <w:lang w:val="en-GB" w:eastAsia="fr-FR"/>
        </w:rPr>
        <w:t>ssys7=feedback(ssys6,K_s);</w:t>
      </w:r>
    </w:p>
    <w:p w14:paraId="140CE218" w14:textId="77777777" w:rsidR="00A16EEE" w:rsidRPr="00A16EEE" w:rsidRDefault="00A16EEE" w:rsidP="00A16EEE">
      <w:pPr>
        <w:pStyle w:val="Programme"/>
        <w:framePr w:wrap="notBeside"/>
        <w:rPr>
          <w:rFonts w:eastAsia="Times New Roman"/>
          <w:lang w:val="en-GB" w:eastAsia="fr-FR"/>
        </w:rPr>
      </w:pPr>
      <w:r w:rsidRPr="00A16EEE">
        <w:rPr>
          <w:rFonts w:eastAsia="Times New Roman"/>
          <w:lang w:val="en-GB" w:eastAsia="fr-FR"/>
        </w:rPr>
        <w:t>sysBF_AP=ssys7*K_e;</w:t>
      </w:r>
    </w:p>
    <w:p w14:paraId="6D493DBB" w14:textId="78A68005" w:rsidR="002645CA" w:rsidRDefault="00A16EEE" w:rsidP="00A16EEE">
      <w:pPr>
        <w:pStyle w:val="Programme"/>
        <w:framePr w:wrap="notBeside"/>
        <w:rPr>
          <w:rFonts w:eastAsia="Times New Roman"/>
          <w:lang w:val="en-GB" w:eastAsia="fr-FR"/>
        </w:rPr>
      </w:pPr>
      <w:r w:rsidRPr="00A16EEE">
        <w:rPr>
          <w:rFonts w:eastAsia="Times New Roman"/>
          <w:lang w:val="en-GB" w:eastAsia="fr-FR"/>
        </w:rPr>
        <w:t>sysBO_AP=ssys1*ssys2*ssys3*K_1*D1*K_s;</w:t>
      </w:r>
    </w:p>
    <w:p w14:paraId="14FCB2FF" w14:textId="77777777" w:rsidR="00A16EEE" w:rsidRDefault="00A16EEE" w:rsidP="00A16EEE">
      <w:pPr>
        <w:pStyle w:val="Programme"/>
        <w:framePr w:wrap="notBeside"/>
        <w:rPr>
          <w:rFonts w:eastAsia="Times New Roman"/>
          <w:lang w:val="en-GB" w:eastAsia="fr-FR"/>
        </w:rPr>
      </w:pPr>
    </w:p>
    <w:p w14:paraId="627735B5" w14:textId="1A392CEE" w:rsidR="00A16EEE" w:rsidRPr="006A11F6" w:rsidRDefault="00144284" w:rsidP="00144284">
      <w:pPr>
        <w:pStyle w:val="Programme"/>
        <w:framePr w:wrap="notBeside"/>
        <w:rPr>
          <w:rFonts w:eastAsia="Times New Roman"/>
          <w:lang w:val="en-GB" w:eastAsia="fr-FR"/>
        </w:rPr>
      </w:pPr>
      <w:r w:rsidRPr="00144284">
        <w:rPr>
          <w:rFonts w:eastAsia="Times New Roman"/>
          <w:lang w:val="en-GB" w:eastAsia="fr-FR"/>
        </w:rPr>
        <w:t>sysBF_AP =</w:t>
      </w:r>
      <w:r w:rsidRPr="00144284">
        <w:rPr>
          <w:rFonts w:eastAsia="Times New Roman"/>
          <w:lang w:val="en-GB" w:eastAsia="fr-FR"/>
        </w:rPr>
        <w:br/>
        <w:t xml:space="preserve"> </w:t>
      </w:r>
      <w:r w:rsidRPr="00144284">
        <w:rPr>
          <w:rFonts w:eastAsia="Times New Roman"/>
          <w:lang w:val="en-GB" w:eastAsia="fr-FR"/>
        </w:rPr>
        <w:br/>
        <w:t xml:space="preserve">              17.71 s + 56.19</w:t>
      </w:r>
      <w:r w:rsidRPr="00144284">
        <w:rPr>
          <w:rFonts w:eastAsia="Times New Roman"/>
          <w:lang w:val="en-GB" w:eastAsia="fr-FR"/>
        </w:rPr>
        <w:br/>
        <w:t xml:space="preserve">  ---------------------------------------</w:t>
      </w:r>
      <w:r w:rsidRPr="00144284">
        <w:rPr>
          <w:rFonts w:eastAsia="Times New Roman"/>
          <w:lang w:val="en-GB" w:eastAsia="fr-FR"/>
        </w:rPr>
        <w:br/>
        <w:t xml:space="preserve">  0.6539 s^3 + 4.97 s^2 + 26.71 s + 56.19</w:t>
      </w:r>
      <w:r w:rsidRPr="00144284">
        <w:rPr>
          <w:rFonts w:eastAsia="Times New Roman"/>
          <w:lang w:val="en-GB" w:eastAsia="fr-FR"/>
        </w:rPr>
        <w:br/>
        <w:t xml:space="preserve"> </w:t>
      </w:r>
      <w:r w:rsidRPr="00144284">
        <w:rPr>
          <w:rFonts w:eastAsia="Times New Roman"/>
          <w:lang w:val="en-GB" w:eastAsia="fr-FR"/>
        </w:rPr>
        <w:br/>
      </w:r>
      <w:r w:rsidRPr="00144284">
        <w:rPr>
          <w:rFonts w:eastAsia="Times New Roman"/>
          <w:lang w:val="en-GB" w:eastAsia="fr-FR"/>
        </w:rPr>
        <w:br/>
        <w:t>sysBO_AP =</w:t>
      </w:r>
      <w:r w:rsidRPr="00144284">
        <w:rPr>
          <w:rFonts w:eastAsia="Times New Roman"/>
          <w:lang w:val="en-GB" w:eastAsia="fr-FR"/>
        </w:rPr>
        <w:br/>
        <w:t xml:space="preserve"> </w:t>
      </w:r>
      <w:r w:rsidRPr="00144284">
        <w:rPr>
          <w:rFonts w:eastAsia="Times New Roman"/>
          <w:lang w:val="en-GB" w:eastAsia="fr-FR"/>
        </w:rPr>
        <w:br/>
        <w:t xml:space="preserve">        17.71 s + 56.19</w:t>
      </w:r>
      <w:r w:rsidRPr="00144284">
        <w:rPr>
          <w:rFonts w:eastAsia="Times New Roman"/>
          <w:lang w:val="en-GB" w:eastAsia="fr-FR"/>
        </w:rPr>
        <w:br/>
        <w:t xml:space="preserve">  ---------------------------</w:t>
      </w:r>
      <w:r w:rsidRPr="00144284">
        <w:rPr>
          <w:rFonts w:eastAsia="Times New Roman"/>
          <w:lang w:val="en-GB" w:eastAsia="fr-FR"/>
        </w:rPr>
        <w:br/>
        <w:t xml:space="preserve">  0.6539 s^3 + 4.97 s^2 + 9 s</w:t>
      </w:r>
    </w:p>
    <w:p w14:paraId="6E6FBDF7" w14:textId="35740F5B" w:rsidR="00285815" w:rsidRPr="00A16EEE" w:rsidRDefault="00285815">
      <w:pPr>
        <w:spacing w:after="200"/>
        <w:rPr>
          <w:rStyle w:val="lev"/>
          <w:lang w:val="en-GB"/>
        </w:rPr>
      </w:pPr>
      <w:r w:rsidRPr="00A16EEE">
        <w:rPr>
          <w:rStyle w:val="lev"/>
          <w:lang w:val="en-GB"/>
        </w:rPr>
        <w:br w:type="page"/>
      </w:r>
    </w:p>
    <w:p w14:paraId="480E7F72" w14:textId="2232C48A" w:rsidR="00DB513E" w:rsidRDefault="006C3A18" w:rsidP="00DB513E">
      <w:pPr>
        <w:pStyle w:val="Titre2"/>
        <w:rPr>
          <w:rStyle w:val="lev"/>
        </w:rPr>
      </w:pPr>
      <w:bookmarkStart w:id="73" w:name="_Toc134049678"/>
      <w:r>
        <w:rPr>
          <w:rStyle w:val="lev"/>
        </w:rPr>
        <w:lastRenderedPageBreak/>
        <w:t>Vérification de</w:t>
      </w:r>
      <w:r w:rsidR="00122662">
        <w:rPr>
          <w:rStyle w:val="lev"/>
        </w:rPr>
        <w:t xml:space="preserve"> la</w:t>
      </w:r>
      <w:r>
        <w:rPr>
          <w:rStyle w:val="lev"/>
        </w:rPr>
        <w:t xml:space="preserve"> marge</w:t>
      </w:r>
      <w:r w:rsidR="00122662">
        <w:rPr>
          <w:rStyle w:val="lev"/>
        </w:rPr>
        <w:t xml:space="preserve"> </w:t>
      </w:r>
      <w:r>
        <w:rPr>
          <w:rStyle w:val="lev"/>
        </w:rPr>
        <w:t xml:space="preserve">de </w:t>
      </w:r>
      <w:r w:rsidR="00122662">
        <w:rPr>
          <w:rStyle w:val="lev"/>
        </w:rPr>
        <w:t>phase par s</w:t>
      </w:r>
      <w:r w:rsidR="00DB513E">
        <w:rPr>
          <w:rStyle w:val="lev"/>
        </w:rPr>
        <w:t xml:space="preserve">imulation </w:t>
      </w:r>
      <w:r>
        <w:rPr>
          <w:rStyle w:val="lev"/>
        </w:rPr>
        <w:t xml:space="preserve">fréquentielle </w:t>
      </w:r>
      <w:r w:rsidR="00DB513E">
        <w:rPr>
          <w:rStyle w:val="lev"/>
        </w:rPr>
        <w:t>du correcteur</w:t>
      </w:r>
      <w:bookmarkEnd w:id="73"/>
    </w:p>
    <w:p w14:paraId="38542FFE" w14:textId="77777777" w:rsidR="00251FD5" w:rsidRPr="00251FD5" w:rsidRDefault="00251FD5" w:rsidP="00251FD5">
      <w:pPr>
        <w:pStyle w:val="Programme"/>
        <w:framePr w:hSpace="0" w:wrap="auto" w:vAnchor="margin" w:hAnchor="text" w:xAlign="left" w:yAlign="inline"/>
        <w:rPr>
          <w:rFonts w:eastAsia="Times New Roman"/>
          <w:color w:val="00B050"/>
          <w:lang w:eastAsia="fr-FR"/>
        </w:rPr>
      </w:pPr>
      <w:r w:rsidRPr="00251FD5">
        <w:rPr>
          <w:rFonts w:eastAsia="Times New Roman"/>
          <w:color w:val="00B050"/>
          <w:lang w:eastAsia="fr-FR"/>
        </w:rPr>
        <w:t>% Vérification de la marge de phase imposée (45°)</w:t>
      </w:r>
    </w:p>
    <w:p w14:paraId="10C1F134" w14:textId="77777777" w:rsidR="00251FD5" w:rsidRPr="00251FD5" w:rsidRDefault="00251FD5" w:rsidP="00251FD5">
      <w:pPr>
        <w:pStyle w:val="Programme"/>
        <w:framePr w:hSpace="0" w:wrap="auto" w:vAnchor="margin" w:hAnchor="text" w:xAlign="left" w:yAlign="inline"/>
        <w:rPr>
          <w:rFonts w:eastAsia="Times New Roman"/>
          <w:lang w:eastAsia="fr-FR"/>
        </w:rPr>
      </w:pPr>
      <w:r w:rsidRPr="00251FD5">
        <w:rPr>
          <w:rFonts w:eastAsia="Times New Roman"/>
          <w:lang w:eastAsia="fr-FR"/>
        </w:rPr>
        <w:t>figure(4);</w:t>
      </w:r>
    </w:p>
    <w:p w14:paraId="19BB0FA7" w14:textId="66C4A48D" w:rsidR="00251FD5" w:rsidRPr="00251FD5" w:rsidRDefault="00251FD5" w:rsidP="00251FD5">
      <w:pPr>
        <w:pStyle w:val="Programme"/>
        <w:framePr w:hSpace="0" w:wrap="auto" w:vAnchor="margin" w:hAnchor="text" w:xAlign="left" w:yAlign="inline"/>
        <w:rPr>
          <w:rFonts w:eastAsia="Times New Roman"/>
          <w:lang w:eastAsia="fr-FR"/>
        </w:rPr>
      </w:pPr>
      <w:r w:rsidRPr="00251FD5">
        <w:rPr>
          <w:rFonts w:eastAsia="Times New Roman"/>
          <w:lang w:eastAsia="fr-FR"/>
        </w:rPr>
        <w:t>margin(sysBO_AP);</w:t>
      </w:r>
    </w:p>
    <w:p w14:paraId="5225EE12" w14:textId="5C2C6BEC" w:rsidR="00B475C3" w:rsidRPr="00A34A4C" w:rsidRDefault="00251FD5" w:rsidP="00A34A4C">
      <w:r>
        <w:br/>
      </w:r>
      <w:r w:rsidR="001D5202">
        <w:t>Comme le montre l</w:t>
      </w:r>
      <w:r w:rsidR="00A34A4C">
        <w:t xml:space="preserve">a simulation </w:t>
      </w:r>
      <w:r w:rsidR="007A42C2">
        <w:t>Matlab</w:t>
      </w:r>
      <w:r w:rsidR="001D5202">
        <w:t xml:space="preserve"> </w:t>
      </w:r>
      <w:r w:rsidR="007602CC">
        <w:fldChar w:fldCharType="begin"/>
      </w:r>
      <w:r w:rsidR="007602CC">
        <w:instrText xml:space="preserve"> REF _Ref133968976 \h </w:instrText>
      </w:r>
      <w:r w:rsidR="007602CC">
        <w:fldChar w:fldCharType="separate"/>
      </w:r>
      <w:r w:rsidR="001E4DDD">
        <w:t xml:space="preserve">Figure </w:t>
      </w:r>
      <w:r w:rsidR="001E4DDD">
        <w:rPr>
          <w:noProof/>
        </w:rPr>
        <w:t>16</w:t>
      </w:r>
      <w:r w:rsidR="007602CC">
        <w:fldChar w:fldCharType="end"/>
      </w:r>
      <w:r w:rsidR="007602CC">
        <w:t>,</w:t>
      </w:r>
      <w:r w:rsidR="001D5202">
        <w:t xml:space="preserve"> </w:t>
      </w:r>
      <w:r w:rsidR="0043099C" w:rsidRPr="0074293D">
        <w:rPr>
          <w:color w:val="9B57D3" w:themeColor="accent2"/>
        </w:rPr>
        <w:t xml:space="preserve">le </w:t>
      </w:r>
      <w:r w:rsidR="00AE4645" w:rsidRPr="0074293D">
        <w:rPr>
          <w:color w:val="9B57D3" w:themeColor="accent2"/>
        </w:rPr>
        <w:t>coefficient</w:t>
      </w:r>
      <w:r w:rsidR="0043099C" w:rsidRPr="0074293D">
        <w:rPr>
          <w:color w:val="9B57D3" w:themeColor="accent2"/>
        </w:rPr>
        <w:t xml:space="preserve"> </w:t>
      </w:r>
      <m:oMath>
        <m:r>
          <w:rPr>
            <w:rFonts w:ascii="Cambria Math" w:hAnsi="Cambria Math"/>
            <w:color w:val="9B57D3" w:themeColor="accent2"/>
          </w:rPr>
          <m:t>α</m:t>
        </m:r>
      </m:oMath>
      <w:r w:rsidR="00AE4645" w:rsidRPr="0074293D">
        <w:rPr>
          <w:color w:val="9B57D3" w:themeColor="accent2"/>
        </w:rPr>
        <w:t xml:space="preserve"> initialement à </w:t>
      </w:r>
      <m:oMath>
        <m:r>
          <w:rPr>
            <w:rFonts w:ascii="Cambria Math" w:hAnsi="Cambria Math"/>
            <w:color w:val="9B57D3" w:themeColor="accent2"/>
          </w:rPr>
          <m:t>1.2</m:t>
        </m:r>
      </m:oMath>
      <w:r w:rsidR="00AE4645" w:rsidRPr="0074293D">
        <w:rPr>
          <w:color w:val="9B57D3" w:themeColor="accent2"/>
        </w:rPr>
        <w:t xml:space="preserve"> </w:t>
      </w:r>
      <w:r w:rsidR="0043099C" w:rsidRPr="0074293D">
        <w:rPr>
          <w:color w:val="9B57D3" w:themeColor="accent2"/>
        </w:rPr>
        <w:t xml:space="preserve">doit </w:t>
      </w:r>
      <w:r w:rsidR="00AE4645" w:rsidRPr="0074293D">
        <w:rPr>
          <w:color w:val="9B57D3" w:themeColor="accent2"/>
        </w:rPr>
        <w:t xml:space="preserve">être </w:t>
      </w:r>
      <w:r w:rsidR="00F80F01" w:rsidRPr="0074293D">
        <w:rPr>
          <w:color w:val="9B57D3" w:themeColor="accent2"/>
        </w:rPr>
        <w:t>augmenté</w:t>
      </w:r>
      <w:r w:rsidR="0043099C" w:rsidRPr="0074293D">
        <w:rPr>
          <w:color w:val="9B57D3" w:themeColor="accent2"/>
        </w:rPr>
        <w:t xml:space="preserve"> </w:t>
      </w:r>
      <w:r w:rsidR="001D5202" w:rsidRPr="0074293D">
        <w:rPr>
          <w:color w:val="9B57D3" w:themeColor="accent2"/>
        </w:rPr>
        <w:t xml:space="preserve">à </w:t>
      </w:r>
      <m:oMath>
        <m:r>
          <w:rPr>
            <w:rFonts w:ascii="Cambria Math" w:hAnsi="Cambria Math"/>
            <w:color w:val="9B57D3" w:themeColor="accent2"/>
          </w:rPr>
          <m:t>1.5</m:t>
        </m:r>
      </m:oMath>
      <w:r w:rsidR="001D5202" w:rsidRPr="0074293D">
        <w:rPr>
          <w:color w:val="9B57D3" w:themeColor="accent2"/>
        </w:rPr>
        <w:t xml:space="preserve"> </w:t>
      </w:r>
      <w:r w:rsidR="00AE4645">
        <w:t xml:space="preserve">afin </w:t>
      </w:r>
      <w:r w:rsidR="00F80F01">
        <w:t xml:space="preserve">de garantir </w:t>
      </w:r>
      <w:r w:rsidR="001D5202">
        <w:t>la</w:t>
      </w:r>
      <w:r w:rsidR="00F80F01">
        <w:t xml:space="preserve"> marge de phase de </w:t>
      </w:r>
      <m:oMath>
        <m:r>
          <w:rPr>
            <w:rFonts w:ascii="Cambria Math" w:hAnsi="Cambria Math"/>
          </w:rPr>
          <m:t>45°</m:t>
        </m:r>
      </m:oMath>
      <w:r w:rsidR="001D5202">
        <w:t>.</w:t>
      </w:r>
      <w:r w:rsidR="00B475C3">
        <w:t xml:space="preserve"> Soit</w:t>
      </w:r>
      <w:r w:rsidR="00564DCB" w:rsidRPr="00564DCB">
        <w:rPr>
          <w:rFonts w:ascii="Cambria Math" w:hAnsi="Cambria Math"/>
          <w:i/>
        </w:rPr>
        <w:t xml:space="preserve"> </w:t>
      </w:r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corrige</m:t>
                </m:r>
              </m:sub>
            </m:sSub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1.4576</m:t>
            </m:r>
          </m:e>
        </m:borderBox>
      </m:oMath>
      <w:r w:rsidR="00564DCB">
        <w:t xml:space="preserve"> et </w:t>
      </w:r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corrige</m:t>
                </m:r>
              </m:sub>
            </m:sSub>
            <m:r>
              <w:rPr>
                <w:rFonts w:ascii="Cambria Math" w:hAnsi="Cambria Math"/>
              </w:rPr>
              <m:t>=0.</m:t>
            </m:r>
            <m:r>
              <w:rPr>
                <w:rFonts w:ascii="Cambria Math" w:hAnsi="Cambria Math"/>
              </w:rPr>
              <m:t>2162</m:t>
            </m:r>
          </m:e>
        </m:borderBox>
      </m:oMath>
    </w:p>
    <w:p w14:paraId="34141898" w14:textId="6A4E7310" w:rsidR="00412327" w:rsidRDefault="00CC4101" w:rsidP="00412327">
      <w:pPr>
        <w:jc w:val="center"/>
      </w:pPr>
      <w:r w:rsidRPr="00CC4101">
        <w:rPr>
          <w:noProof/>
        </w:rPr>
        <w:drawing>
          <wp:inline distT="0" distB="0" distL="0" distR="0" wp14:anchorId="73EF4006" wp14:editId="34D21A6C">
            <wp:extent cx="2455010" cy="2019782"/>
            <wp:effectExtent l="0" t="0" r="2540" b="0"/>
            <wp:docPr id="37" name="Image 37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graphiqu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2733" cy="205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077" w:rsidRPr="00287077">
        <w:rPr>
          <w:noProof/>
        </w:rPr>
        <w:drawing>
          <wp:inline distT="0" distB="0" distL="0" distR="0" wp14:anchorId="1F71A057" wp14:editId="08B721EC">
            <wp:extent cx="2394795" cy="2013995"/>
            <wp:effectExtent l="0" t="0" r="5715" b="5715"/>
            <wp:docPr id="38" name="Image 38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diagramm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1159" cy="20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079" w:rsidRPr="007E1079">
        <w:rPr>
          <w:noProof/>
        </w:rPr>
        <w:t xml:space="preserve"> </w:t>
      </w:r>
      <w:r w:rsidR="0014501C" w:rsidRPr="0014501C">
        <w:rPr>
          <w:noProof/>
        </w:rPr>
        <w:drawing>
          <wp:inline distT="0" distB="0" distL="0" distR="0" wp14:anchorId="5EA12286" wp14:editId="0584303A">
            <wp:extent cx="2476983" cy="2001772"/>
            <wp:effectExtent l="0" t="0" r="0" b="0"/>
            <wp:docPr id="40" name="Image 40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diagramm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4870" cy="20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079" w:rsidRPr="007E1079">
        <w:rPr>
          <w:noProof/>
        </w:rPr>
        <w:drawing>
          <wp:inline distT="0" distB="0" distL="0" distR="0" wp14:anchorId="1797C10C" wp14:editId="5490C5C2">
            <wp:extent cx="2415428" cy="2025570"/>
            <wp:effectExtent l="0" t="0" r="4445" b="0"/>
            <wp:docPr id="39" name="Image 39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diagramm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9350" cy="20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F0FA" w14:textId="47ED0930" w:rsidR="0086698D" w:rsidRPr="0086698D" w:rsidRDefault="0086698D" w:rsidP="004361F2">
      <w:pPr>
        <w:pStyle w:val="Lgende"/>
      </w:pPr>
      <w:bookmarkStart w:id="74" w:name="_Ref1339689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16</w:t>
      </w:r>
      <w:r>
        <w:fldChar w:fldCharType="end"/>
      </w:r>
      <w:bookmarkEnd w:id="74"/>
      <w:r>
        <w:t xml:space="preserve"> - Diagramme de Bode pour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 w:rsidR="006E017F">
        <w:t>,</w:t>
      </w:r>
      <w:r>
        <w:t xml:space="preserve"> avec</w:t>
      </w:r>
      <w:r w:rsidR="006E017F">
        <w:t xml:space="preserve">, </w:t>
      </w:r>
      <w:r>
        <w:t>de gauche à droite</w:t>
      </w:r>
      <w:r w:rsidR="0014501C">
        <w:t xml:space="preserve"> et de haut en bas</w:t>
      </w:r>
      <w:r>
        <w:t xml:space="preserve"> :</w:t>
      </w:r>
      <w:r w:rsidR="006E017F">
        <w:t xml:space="preserve"> </w:t>
      </w:r>
      <w:r w:rsidR="004361F2">
        <w:br/>
      </w:r>
      <m:oMathPara>
        <m:oMath>
          <m:r>
            <w:rPr>
              <w:rFonts w:ascii="Cambria Math" w:hAnsi="Cambria Math"/>
            </w:rPr>
            <m:t>α=1.2 ; α=1.3 ; α=1.4 ;α=1.5</m:t>
          </m:r>
        </m:oMath>
      </m:oMathPara>
    </w:p>
    <w:p w14:paraId="1454C06E" w14:textId="2B94D973" w:rsidR="0028710A" w:rsidRPr="0028710A" w:rsidRDefault="0028710A" w:rsidP="0028710A">
      <w:pPr>
        <w:pStyle w:val="Titre2"/>
        <w:rPr>
          <w:rStyle w:val="lev"/>
          <w:b w:val="0"/>
          <w:bCs w:val="0"/>
        </w:rPr>
      </w:pPr>
      <w:bookmarkStart w:id="75" w:name="_Toc134049679"/>
      <w:r>
        <w:rPr>
          <w:rStyle w:val="lev"/>
        </w:rPr>
        <w:t>Dimensionnement des composants électroniques</w:t>
      </w:r>
      <w:bookmarkEnd w:id="75"/>
    </w:p>
    <w:p w14:paraId="68C7C752" w14:textId="1977646F" w:rsidR="008315FB" w:rsidRDefault="008315FB" w:rsidP="0028710A">
      <w:pPr>
        <w:jc w:val="center"/>
      </w:pPr>
      <w:r w:rsidRPr="00922548">
        <w:rPr>
          <w:noProof/>
        </w:rPr>
        <w:drawing>
          <wp:inline distT="0" distB="0" distL="0" distR="0" wp14:anchorId="6A2FD20E" wp14:editId="479A5520">
            <wp:extent cx="2185328" cy="1104413"/>
            <wp:effectExtent l="0" t="0" r="5715" b="635"/>
            <wp:docPr id="4" name="Image 4" descr="Une image contenant texte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horlog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6337" cy="11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7290" w14:textId="220BE999" w:rsidR="008315FB" w:rsidRDefault="008315FB" w:rsidP="008315FB">
      <w:pPr>
        <w:pStyle w:val="Lgende"/>
      </w:pPr>
      <w:bookmarkStart w:id="76" w:name="_Ref133797591"/>
      <w:bookmarkStart w:id="77" w:name="_Ref133797585"/>
      <w:r w:rsidRPr="00922548">
        <w:t xml:space="preserve">Figure </w:t>
      </w:r>
      <w:r>
        <w:fldChar w:fldCharType="begin"/>
      </w:r>
      <w:r w:rsidRPr="00922548">
        <w:instrText xml:space="preserve"> SEQ Figure \* ARABIC </w:instrText>
      </w:r>
      <w:r>
        <w:fldChar w:fldCharType="separate"/>
      </w:r>
      <w:r w:rsidR="001E4DDD">
        <w:rPr>
          <w:noProof/>
        </w:rPr>
        <w:t>17</w:t>
      </w:r>
      <w:r>
        <w:fldChar w:fldCharType="end"/>
      </w:r>
      <w:bookmarkEnd w:id="76"/>
      <w:r w:rsidRPr="00922548">
        <w:t xml:space="preserve"> </w:t>
      </w:r>
      <w:r w:rsidR="0028710A" w:rsidRPr="00922548">
        <w:t>- Réalisation</w:t>
      </w:r>
      <w:r w:rsidRPr="00922548">
        <w:t xml:space="preserve"> électronique d’un réseau avance de phase</w:t>
      </w:r>
      <w:bookmarkEnd w:id="77"/>
    </w:p>
    <w:p w14:paraId="26C4C4B5" w14:textId="761B03DE" w:rsidR="0028710A" w:rsidRDefault="0028710A" w:rsidP="0028710A">
      <w:r w:rsidRPr="0028710A">
        <w:t xml:space="preserve">Le circuit électronique présenté </w:t>
      </w:r>
      <w:r w:rsidRPr="0028710A">
        <w:fldChar w:fldCharType="begin"/>
      </w:r>
      <w:r w:rsidRPr="0028710A">
        <w:instrText xml:space="preserve"> REF _Ref133797591 \h  \* MERGEFORMAT </w:instrText>
      </w:r>
      <w:r w:rsidRPr="0028710A">
        <w:fldChar w:fldCharType="separate"/>
      </w:r>
      <w:r w:rsidR="001E4DDD" w:rsidRPr="00922548">
        <w:t xml:space="preserve">Figure </w:t>
      </w:r>
      <w:r w:rsidR="001E4DDD">
        <w:t>17</w:t>
      </w:r>
      <w:r w:rsidRPr="0028710A">
        <w:fldChar w:fldCharType="end"/>
      </w:r>
      <w:r w:rsidRPr="0028710A">
        <w:t xml:space="preserve"> admet pour fonction de transfert</w:t>
      </w:r>
      <w:r>
        <w:t> :</w:t>
      </w:r>
    </w:p>
    <w:p w14:paraId="16F1CE72" w14:textId="5589B60B" w:rsidR="0028710A" w:rsidRDefault="001E4DDD" w:rsidP="0028710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Cp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p</m:t>
              </m:r>
            </m:den>
          </m:f>
        </m:oMath>
      </m:oMathPara>
    </w:p>
    <w:p w14:paraId="2E1BFD12" w14:textId="65DC7827" w:rsidR="008A79DA" w:rsidRDefault="008A79DA" w:rsidP="008A79DA">
      <w:r w:rsidRPr="008A79DA">
        <w:t xml:space="preserve">Remarque : </w:t>
      </w:r>
      <w:r w:rsidR="0028710A" w:rsidRPr="008A79DA">
        <w:t xml:space="preserve">Les signaux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28710A" w:rsidRPr="008A79DA">
        <w:t xml:space="preserve"> 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8710A" w:rsidRPr="008A79DA">
        <w:t xml:space="preserve"> définis ici </w:t>
      </w:r>
      <w:r w:rsidRPr="008A79DA">
        <w:t xml:space="preserve">n’ont </w:t>
      </w:r>
      <w:r w:rsidR="0028710A" w:rsidRPr="008A79DA">
        <w:t xml:space="preserve">aucun rapport direct avec les signaux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28710A" w:rsidRPr="008A79DA">
        <w:t xml:space="preserve"> 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8710A" w:rsidRPr="008A79DA">
        <w:t xml:space="preserve"> accessibles sur la platine électromécanique</w:t>
      </w:r>
      <w:r w:rsidR="007602CC">
        <w:t>.</w:t>
      </w:r>
    </w:p>
    <w:p w14:paraId="40EDC437" w14:textId="003F5FBD" w:rsidR="00716E52" w:rsidRPr="008A79DA" w:rsidRDefault="00716E52" w:rsidP="008A79DA">
      <w:r>
        <w:t xml:space="preserve">Ainsi par identification on peut déterminer les résistances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3296"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33296">
        <w:t xml:space="preserve"> tel que :</w:t>
      </w:r>
    </w:p>
    <w:p w14:paraId="27CC8D9C" w14:textId="77777777" w:rsidR="008315FB" w:rsidRPr="00D0432C" w:rsidRDefault="001E4DDD" w:rsidP="008315FB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1+aτp</m:t>
              </m:r>
            </m:num>
            <m:den>
              <m:r>
                <w:rPr>
                  <w:rFonts w:ascii="Cambria Math" w:hAnsi="Cambria Math"/>
                </w:rPr>
                <m:t>1+τp</m:t>
              </m:r>
            </m:den>
          </m:f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groupChr>
            </m:e>
          </m:box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Cp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p</m:t>
              </m:r>
            </m:den>
          </m:f>
        </m:oMath>
      </m:oMathPara>
    </w:p>
    <w:p w14:paraId="6D616A84" w14:textId="77777777" w:rsidR="008315FB" w:rsidRPr="00D44811" w:rsidRDefault="001E4DDD" w:rsidP="008315FB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aτ=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</w:rPr>
                    <m:t>τ=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C</m:t>
                  </m:r>
                </m:e>
              </m:eqArr>
            </m:e>
          </m:d>
          <m:groupChr>
            <m:groupChrPr>
              <m:chr m:val="⇔"/>
              <m:vertJc m:val="bot"/>
              <m:ctrlPr>
                <w:rPr>
                  <w:rFonts w:ascii="Cambria Math" w:hAnsi="Cambria Math"/>
                  <w:i/>
                </w:rPr>
              </m:ctrlPr>
            </m:groupChrPr>
            <m:e>
              <m:r>
                <w:rPr>
                  <w:rFonts w:ascii="Cambria Math" w:hAnsi="Cambria Math"/>
                </w:rPr>
                <m:t xml:space="preserve"> </m:t>
              </m:r>
            </m:e>
          </m:groupCh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C+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C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/>
                    </w:rPr>
                    <m:t>=1+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τ=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C</m:t>
                  </m:r>
                </m:e>
              </m:eqArr>
            </m:e>
          </m:d>
          <m:groupChr>
            <m:groupChrPr>
              <m:chr m:val="⇔"/>
              <m:vertJc m:val="bot"/>
              <m:ctrlPr>
                <w:rPr>
                  <w:rFonts w:ascii="Cambria Math" w:hAnsi="Cambria Math"/>
                  <w:i/>
                </w:rPr>
              </m:ctrlPr>
            </m:groupChrPr>
            <m:e>
              <m:r>
                <w:rPr>
                  <w:rFonts w:ascii="Cambria Math" w:hAnsi="Cambria Math"/>
                </w:rPr>
                <m:t xml:space="preserve"> </m:t>
              </m:r>
            </m:e>
          </m:groupCh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C=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τ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borderBox>
                    <m:borderBoxPr>
                      <m:ctrlPr>
                        <w:rPr>
                          <w:rFonts w:ascii="Cambria Math" w:hAnsi="Cambria Math"/>
                          <w:i/>
                        </w:rPr>
                      </m:ctrlPr>
                    </m:borderBoxPr>
                    <m:e>
                      <m:r>
                        <w:rPr>
                          <w:rFonts w:ascii="Cambria Math" w:hAnsi="Cambria Math"/>
                        </w:rPr>
                        <m:t>1μF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sur maquette</m:t>
                      </m:r>
                    </m:e>
                  </m:borderBox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a-1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0.6435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≈</m:t>
                  </m:r>
                  <m:borderBox>
                    <m:borderBoxPr>
                      <m:ctrlPr>
                        <w:rPr>
                          <w:rFonts w:ascii="Cambria Math" w:hAnsi="Cambria Math"/>
                          <w:i/>
                        </w:rPr>
                      </m:ctrlPr>
                    </m:borderBoxPr>
                    <m:e>
                      <m:r>
                        <w:rPr>
                          <w:rFonts w:ascii="Cambria Math" w:hAnsi="Cambria Math"/>
                        </w:rPr>
                        <m:t>640k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</m:borderBox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a-1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640 000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2.42-1</m:t>
                      </m:r>
                    </m:den>
                  </m:f>
                  <m:r>
                    <w:rPr>
                      <w:rFonts w:ascii="Cambria Math" w:hAnsi="Cambria Math"/>
                    </w:rPr>
                    <m:t>≈</m:t>
                  </m:r>
                  <m:borderBox>
                    <m:borderBoxPr>
                      <m:ctrlPr>
                        <w:rPr>
                          <w:rFonts w:ascii="Cambria Math" w:hAnsi="Cambria Math"/>
                          <w:i/>
                        </w:rPr>
                      </m:ctrlPr>
                    </m:borderBoxPr>
                    <m:e>
                      <m:r>
                        <w:rPr>
                          <w:rFonts w:ascii="Cambria Math" w:hAnsi="Cambria Math"/>
                        </w:rPr>
                        <m:t>450k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</m:borderBox>
                </m:e>
              </m:eqArr>
            </m:e>
          </m:d>
        </m:oMath>
      </m:oMathPara>
    </w:p>
    <w:p w14:paraId="5B6038C5" w14:textId="69D801E7" w:rsidR="00D44811" w:rsidRPr="008A79DA" w:rsidRDefault="00ED6898" w:rsidP="008315FB">
      <w:r>
        <w:t>Les résistances câblées</w:t>
      </w:r>
      <w:r w:rsidR="00D44811">
        <w:t xml:space="preserve"> </w:t>
      </w:r>
      <w:r w:rsidR="00033296">
        <w:t>pour un</w:t>
      </w:r>
      <w:r w:rsidR="00150BAC">
        <w:t xml:space="preserve"> condensateur </w:t>
      </w:r>
      <m:oMath>
        <m:r>
          <w:rPr>
            <w:rFonts w:ascii="Cambria Math" w:hAnsi="Cambria Math"/>
          </w:rPr>
          <m:t>C=1μF</m:t>
        </m:r>
      </m:oMath>
      <w:r>
        <w:t xml:space="preserve"> </w:t>
      </w:r>
      <w:r w:rsidR="00150BAC">
        <w:t>sont</w:t>
      </w:r>
      <w:r w:rsidR="00D44811">
        <w:t xml:space="preserve">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=640k</m:t>
        </m:r>
        <m:r>
          <m:rPr>
            <m:sty m:val="p"/>
          </m:rPr>
          <w:rPr>
            <w:rFonts w:ascii="Cambria Math" w:hAnsi="Cambria Math"/>
          </w:rPr>
          <m:t>Ω </m:t>
        </m:r>
      </m:oMath>
      <w:r w:rsidR="00150BAC">
        <w:t xml:space="preserve">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=450k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>.</w:t>
      </w:r>
    </w:p>
    <w:p w14:paraId="18F75019" w14:textId="12372349" w:rsidR="008A79DA" w:rsidRDefault="008A79DA" w:rsidP="008A79DA">
      <w:pPr>
        <w:pStyle w:val="Titre2"/>
      </w:pPr>
      <w:bookmarkStart w:id="78" w:name="_Toc134049680"/>
      <w:r>
        <w:t>Câblage</w:t>
      </w:r>
      <w:r w:rsidRPr="008A79DA">
        <w:t xml:space="preserve"> </w:t>
      </w:r>
      <w:r>
        <w:t>du</w:t>
      </w:r>
      <w:r w:rsidRPr="008A79DA">
        <w:t xml:space="preserve"> réseau correcteur </w:t>
      </w:r>
      <m:oMath>
        <m:r>
          <w:rPr>
            <w:rFonts w:ascii="Cambria Math" w:hAnsi="Cambria Math"/>
          </w:rPr>
          <m:t>D(p)</m:t>
        </m:r>
      </m:oMath>
      <w:r w:rsidRPr="008A79DA">
        <w:t xml:space="preserve"> </w:t>
      </w:r>
      <w:r>
        <w:t>et de</w:t>
      </w:r>
      <w:r w:rsidRPr="008A79DA">
        <w:t xml:space="preserve"> l’asservissement</w:t>
      </w:r>
      <w:bookmarkEnd w:id="78"/>
    </w:p>
    <w:p w14:paraId="50F5D6CE" w14:textId="139AB16F" w:rsidR="005B55E3" w:rsidRPr="005B55E3" w:rsidRDefault="005B55E3" w:rsidP="005B55E3">
      <w:r>
        <w:t xml:space="preserve">Les résistances ainsi calculées, le système asservi a été câblé tel que le montre la </w:t>
      </w:r>
      <w:r>
        <w:fldChar w:fldCharType="begin"/>
      </w:r>
      <w:r>
        <w:instrText xml:space="preserve"> REF _Ref133969467 \h </w:instrText>
      </w:r>
      <w:r>
        <w:fldChar w:fldCharType="separate"/>
      </w:r>
      <w:r w:rsidR="001E4DDD">
        <w:t xml:space="preserve">Figure </w:t>
      </w:r>
      <w:r w:rsidR="001E4DDD">
        <w:rPr>
          <w:noProof/>
        </w:rPr>
        <w:t>18</w:t>
      </w:r>
      <w:r>
        <w:fldChar w:fldCharType="end"/>
      </w:r>
      <w:r>
        <w:t>.</w:t>
      </w:r>
    </w:p>
    <w:p w14:paraId="5A4B14EF" w14:textId="0BB9BAD1" w:rsidR="00033296" w:rsidRDefault="00D24911" w:rsidP="003306B8">
      <w:pPr>
        <w:jc w:val="center"/>
      </w:pPr>
      <w:r>
        <w:rPr>
          <w:noProof/>
        </w:rPr>
        <w:drawing>
          <wp:inline distT="0" distB="0" distL="0" distR="0" wp14:anchorId="634C2FE0" wp14:editId="093FCE90">
            <wp:extent cx="3252564" cy="2448744"/>
            <wp:effectExtent l="0" t="0" r="5080" b="8890"/>
            <wp:docPr id="41" name="Image 41" descr="Une image contenant texte, Appareils électroniques, ordinateur, table de trava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, Appareils électroniques, ordinateur, table de travai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963" cy="246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C4B7" w14:textId="7736CA36" w:rsidR="008A79DA" w:rsidRPr="008A79DA" w:rsidRDefault="003306B8" w:rsidP="003306B8">
      <w:pPr>
        <w:pStyle w:val="Lgende"/>
      </w:pPr>
      <w:bookmarkStart w:id="79" w:name="_Ref1339694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18</w:t>
      </w:r>
      <w:r>
        <w:fldChar w:fldCharType="end"/>
      </w:r>
      <w:bookmarkEnd w:id="79"/>
      <w:r>
        <w:t xml:space="preserve"> - Câblage du système avant mise sous tension</w:t>
      </w:r>
    </w:p>
    <w:p w14:paraId="55DEB6F2" w14:textId="00778131" w:rsidR="008A79DA" w:rsidRDefault="008A79DA">
      <w:pPr>
        <w:spacing w:after="200"/>
      </w:pPr>
      <w:r>
        <w:br w:type="page"/>
      </w:r>
    </w:p>
    <w:p w14:paraId="23AA9F75" w14:textId="45A8C7C4" w:rsidR="00BB6947" w:rsidRDefault="0099711C" w:rsidP="002156E4">
      <w:pPr>
        <w:pStyle w:val="Titre2"/>
      </w:pPr>
      <w:bookmarkStart w:id="80" w:name="_Toc133961516"/>
      <w:bookmarkStart w:id="81" w:name="_Toc134049681"/>
      <w:r>
        <w:lastRenderedPageBreak/>
        <w:t>S</w:t>
      </w:r>
      <w:r w:rsidR="008315FB" w:rsidRPr="00922548">
        <w:t>imulation</w:t>
      </w:r>
      <w:r w:rsidR="00BB6947">
        <w:t xml:space="preserve"> de</w:t>
      </w:r>
      <w:r w:rsidR="004B2A25">
        <w:t xml:space="preserve"> la</w:t>
      </w:r>
      <w:r w:rsidR="00BB6947">
        <w:t xml:space="preserve"> </w:t>
      </w:r>
      <w:r w:rsidR="00BB6947" w:rsidRPr="00922548">
        <w:t>r</w:t>
      </w:r>
      <w:r w:rsidR="00BB6947">
        <w:t>é</w:t>
      </w:r>
      <w:r w:rsidR="00BB6947" w:rsidRPr="00922548">
        <w:t>ponses temporelle</w:t>
      </w:r>
      <w:r w:rsidR="002156E4">
        <w:t xml:space="preserve"> (Matlab/Simulink)</w:t>
      </w:r>
      <w:bookmarkEnd w:id="81"/>
    </w:p>
    <w:p w14:paraId="40174AF4" w14:textId="5EDD9CCD" w:rsidR="00A35DBF" w:rsidRPr="00A35DBF" w:rsidRDefault="00A35DBF" w:rsidP="00A35DBF">
      <w:r>
        <w:t xml:space="preserve">Maintenant que nous avons corrigé la marge de phase nous allons </w:t>
      </w:r>
      <w:r w:rsidR="00204870">
        <w:t>relever</w:t>
      </w:r>
      <w:r>
        <w:t xml:space="preserve"> </w:t>
      </w:r>
      <w:r w:rsidR="009D2A15">
        <w:t>les</w:t>
      </w:r>
      <w:r w:rsidR="00204870">
        <w:t xml:space="preserve"> caractéristiques temporelles afin </w:t>
      </w:r>
      <w:r w:rsidR="00A51060">
        <w:t xml:space="preserve">que de vérifier qu’elles </w:t>
      </w:r>
      <w:r w:rsidR="009D2A15">
        <w:t>permettent de garantir les contraintes imposées du cahier des charges.</w:t>
      </w:r>
    </w:p>
    <w:p w14:paraId="04816119" w14:textId="7832DC4B" w:rsidR="00807FDD" w:rsidRDefault="00807FDD" w:rsidP="00BB6947">
      <w:r>
        <w:t>Soit deux études distinctes :</w:t>
      </w:r>
    </w:p>
    <w:p w14:paraId="1C3363B7" w14:textId="1B51B874" w:rsidR="00807FDD" w:rsidRDefault="00807FDD" w:rsidP="00BB6947">
      <w:pPr>
        <w:pStyle w:val="Paragraphedeliste"/>
        <w:numPr>
          <w:ilvl w:val="0"/>
          <w:numId w:val="18"/>
        </w:numPr>
      </w:pPr>
      <w:r w:rsidRPr="00922548">
        <w:t>Les</w:t>
      </w:r>
      <w:r w:rsidR="008315FB" w:rsidRPr="00922548">
        <w:t xml:space="preserve"> r</w:t>
      </w:r>
      <w:r w:rsidR="008315FB">
        <w:t>é</w:t>
      </w:r>
      <w:r w:rsidR="008315FB" w:rsidRPr="00922548">
        <w:t xml:space="preserve">ponses temporelles </w:t>
      </w:r>
      <w:r w:rsidR="008315FB">
        <w:t>à</w:t>
      </w:r>
      <w:r w:rsidR="008315FB" w:rsidRPr="00922548">
        <w:t xml:space="preserve"> un </w:t>
      </w:r>
      <w:r w:rsidR="008315FB">
        <w:t>é</w:t>
      </w:r>
      <w:r w:rsidR="008315FB" w:rsidRPr="00922548">
        <w:t xml:space="preserve">chelon de position d’amplitude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315FB" w:rsidRPr="00922548">
        <w:t xml:space="preserve"> </w:t>
      </w:r>
      <w:r>
        <w:t>,</w:t>
      </w:r>
    </w:p>
    <w:p w14:paraId="1A04CD2B" w14:textId="388B73D9" w:rsidR="00807FDD" w:rsidRDefault="00807FDD" w:rsidP="00BB6947">
      <w:pPr>
        <w:pStyle w:val="Paragraphedeliste"/>
        <w:numPr>
          <w:ilvl w:val="0"/>
          <w:numId w:val="18"/>
        </w:numPr>
      </w:pPr>
      <w:r w:rsidRPr="00922548">
        <w:t>Les r</w:t>
      </w:r>
      <w:r>
        <w:t>é</w:t>
      </w:r>
      <w:r w:rsidRPr="00922548">
        <w:t xml:space="preserve">ponses temporelles </w:t>
      </w:r>
      <w:r w:rsidR="008315FB">
        <w:t>à</w:t>
      </w:r>
      <w:r w:rsidR="008315FB" w:rsidRPr="00922548">
        <w:t xml:space="preserve"> un </w:t>
      </w:r>
      <w:r w:rsidR="008315FB">
        <w:t>é</w:t>
      </w:r>
      <w:r w:rsidR="008315FB" w:rsidRPr="00922548">
        <w:t xml:space="preserve">chelon de vitesse de pente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</w:t>
      </w:r>
    </w:p>
    <w:p w14:paraId="12C86CA7" w14:textId="4ECF172B" w:rsidR="00F23C62" w:rsidRDefault="00F23C62" w:rsidP="00F23C62">
      <w:r>
        <w:t xml:space="preserve">Il est facilement </w:t>
      </w:r>
      <w:r w:rsidR="00A538F2">
        <w:t>possible de déterminer les caractéristiques de la réponse temporelle par échelon de position</w:t>
      </w:r>
      <w:r w:rsidR="00F175D1">
        <w:t xml:space="preserve"> sur Matlab afin d’avoir des mesures précises. Néanmoins</w:t>
      </w:r>
      <w:r w:rsidR="00BA077D">
        <w:t xml:space="preserve">, il est plus complexe de </w:t>
      </w:r>
      <w:r w:rsidR="00BA077D">
        <w:t xml:space="preserve">déterminer les caractéristiques de la réponse temporelle par échelon de </w:t>
      </w:r>
      <w:r w:rsidR="00BA077D">
        <w:t xml:space="preserve">vitesse. Nous réaliserons donc cette simulation directement via Simulink </w:t>
      </w:r>
      <w:r w:rsidR="006B25AA">
        <w:t>bien</w:t>
      </w:r>
      <w:r w:rsidR="00BA077D">
        <w:t xml:space="preserve"> que la mesure </w:t>
      </w:r>
      <w:r w:rsidR="006B25AA">
        <w:t xml:space="preserve">via les curseurs </w:t>
      </w:r>
      <w:r w:rsidR="00BA077D">
        <w:t>soi</w:t>
      </w:r>
      <w:r w:rsidR="006B25AA">
        <w:t>t imprécise</w:t>
      </w:r>
      <w:r w:rsidR="00BA077D">
        <w:t>.</w:t>
      </w:r>
    </w:p>
    <w:bookmarkEnd w:id="80"/>
    <w:p w14:paraId="18E8A498" w14:textId="6E6A842F" w:rsidR="00B904CE" w:rsidRDefault="0076247F" w:rsidP="00C77B73">
      <w:pPr>
        <w:jc w:val="center"/>
        <w:rPr>
          <w:rStyle w:val="lev"/>
          <w:b w:val="0"/>
          <w:bCs w:val="0"/>
        </w:rPr>
      </w:pPr>
      <w:r w:rsidRPr="0076247F">
        <w:rPr>
          <w:rStyle w:val="lev"/>
          <w:b w:val="0"/>
          <w:bCs w:val="0"/>
        </w:rPr>
        <w:drawing>
          <wp:inline distT="0" distB="0" distL="0" distR="0" wp14:anchorId="075DF338" wp14:editId="3F87C53D">
            <wp:extent cx="2546818" cy="1986322"/>
            <wp:effectExtent l="0" t="0" r="6350" b="0"/>
            <wp:docPr id="66" name="Image 66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Une image contenant graphiqu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8015" cy="19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06F1" w14:textId="7BD71B95" w:rsidR="0076247F" w:rsidRDefault="0076247F" w:rsidP="0076247F">
      <w:pPr>
        <w:pStyle w:val="Lgende"/>
        <w:rPr>
          <w:rStyle w:val="lev"/>
          <w:b w:val="0"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19</w:t>
      </w:r>
      <w:r>
        <w:fldChar w:fldCharType="end"/>
      </w:r>
      <w:r>
        <w:t xml:space="preserve"> - Réponse temporelle du signal corrigé (avance de phase)</w:t>
      </w:r>
    </w:p>
    <w:p w14:paraId="13D095D0" w14:textId="77777777" w:rsidR="004B2253" w:rsidRPr="004B2253" w:rsidRDefault="004B2253" w:rsidP="004B2253">
      <w:pPr>
        <w:pStyle w:val="Programme"/>
        <w:framePr w:wrap="notBeside"/>
        <w:rPr>
          <w:rFonts w:eastAsia="Times New Roman"/>
          <w:color w:val="00B050"/>
          <w:lang w:eastAsia="fr-FR"/>
        </w:rPr>
      </w:pPr>
      <w:r w:rsidRPr="004B2253">
        <w:rPr>
          <w:rFonts w:eastAsia="Times New Roman"/>
          <w:color w:val="00B050"/>
          <w:lang w:eastAsia="fr-FR"/>
        </w:rPr>
        <w:t>% Analyse des performances temporelles de l'asservissement (FTBF)</w:t>
      </w:r>
    </w:p>
    <w:p w14:paraId="35E3E589" w14:textId="77777777" w:rsidR="004B2253" w:rsidRPr="004B2253" w:rsidRDefault="004B2253" w:rsidP="004B2253">
      <w:pPr>
        <w:pStyle w:val="Programme"/>
        <w:framePr w:wrap="notBeside"/>
        <w:rPr>
          <w:rFonts w:eastAsia="Times New Roman"/>
          <w:lang w:val="en-GB" w:eastAsia="fr-FR"/>
        </w:rPr>
      </w:pPr>
      <w:r w:rsidRPr="004B2253">
        <w:rPr>
          <w:rFonts w:eastAsia="Times New Roman"/>
          <w:lang w:val="en-GB" w:eastAsia="fr-FR"/>
        </w:rPr>
        <w:t>figure(5);</w:t>
      </w:r>
    </w:p>
    <w:p w14:paraId="02E99AC8" w14:textId="77777777" w:rsidR="004B2253" w:rsidRPr="004B2253" w:rsidRDefault="004B2253" w:rsidP="004B2253">
      <w:pPr>
        <w:pStyle w:val="Programme"/>
        <w:framePr w:wrap="notBeside"/>
        <w:rPr>
          <w:rFonts w:eastAsia="Times New Roman"/>
          <w:lang w:val="en-GB" w:eastAsia="fr-FR"/>
        </w:rPr>
      </w:pPr>
      <w:r w:rsidRPr="004B2253">
        <w:rPr>
          <w:rFonts w:eastAsia="Times New Roman"/>
          <w:lang w:val="en-GB" w:eastAsia="fr-FR"/>
        </w:rPr>
        <w:t>step(sysBF_AP);</w:t>
      </w:r>
    </w:p>
    <w:p w14:paraId="56E38E3F" w14:textId="77777777" w:rsidR="004B2253" w:rsidRPr="006A11F6" w:rsidRDefault="004B2253" w:rsidP="004B2253">
      <w:pPr>
        <w:pStyle w:val="Programme"/>
        <w:framePr w:wrap="notBeside"/>
        <w:rPr>
          <w:rFonts w:eastAsia="Times New Roman"/>
          <w:lang w:val="en-GB" w:eastAsia="fr-FR"/>
        </w:rPr>
      </w:pPr>
      <w:r w:rsidRPr="006A11F6">
        <w:rPr>
          <w:rFonts w:eastAsia="Times New Roman"/>
          <w:lang w:val="en-GB" w:eastAsia="fr-FR"/>
        </w:rPr>
        <w:t>stepinfo(sysBF_AP)</w:t>
      </w:r>
    </w:p>
    <w:p w14:paraId="72D4EB71" w14:textId="4943CDEA" w:rsidR="004B2253" w:rsidRPr="00D851DF" w:rsidRDefault="004B2253" w:rsidP="00D851DF">
      <w:pPr>
        <w:pStyle w:val="Programme"/>
        <w:framePr w:wrap="notBeside"/>
      </w:pPr>
      <w:r w:rsidRPr="00D851DF">
        <w:t>title('Reponse temporelle echelon</w:t>
      </w:r>
      <w:r w:rsidRPr="00D851DF">
        <w:t>e</w:t>
      </w:r>
      <w:r w:rsidRPr="00D851DF">
        <w:t xml:space="preserve">e du signal corrige </w:t>
      </w:r>
      <w:r w:rsidR="00660329" w:rsidRPr="00D851DF">
        <w:t>(</w:t>
      </w:r>
      <w:r w:rsidRPr="00D851DF">
        <w:t>avance de phase</w:t>
      </w:r>
      <w:r w:rsidR="00660329" w:rsidRPr="00D851DF">
        <w:t>)</w:t>
      </w:r>
      <w:r w:rsidRPr="00D851DF">
        <w:t>')</w:t>
      </w:r>
    </w:p>
    <w:p w14:paraId="3E4C5B9E" w14:textId="77777777" w:rsidR="00D851DF" w:rsidRPr="004B2253" w:rsidRDefault="00D851DF" w:rsidP="004B2253">
      <w:pPr>
        <w:pStyle w:val="Programme"/>
        <w:framePr w:wrap="notBeside"/>
        <w:rPr>
          <w:rFonts w:eastAsia="Times New Roman"/>
          <w:lang w:eastAsia="fr-FR"/>
        </w:rPr>
      </w:pPr>
    </w:p>
    <w:p w14:paraId="4E88F8B8" w14:textId="77777777" w:rsidR="005547B5" w:rsidRPr="005547B5" w:rsidRDefault="005547B5" w:rsidP="005547B5">
      <w:pPr>
        <w:pStyle w:val="Programme"/>
        <w:framePr w:wrap="notBeside"/>
        <w:rPr>
          <w:lang w:val="en-GB"/>
        </w:rPr>
      </w:pPr>
      <w:r w:rsidRPr="005547B5">
        <w:rPr>
          <w:lang w:val="en-GB"/>
        </w:rPr>
        <w:t xml:space="preserve">ans = </w:t>
      </w:r>
      <w:r w:rsidRPr="005547B5">
        <w:rPr>
          <w:lang w:val="en-GB"/>
        </w:rPr>
        <w:br/>
      </w:r>
      <w:r w:rsidRPr="005547B5">
        <w:rPr>
          <w:lang w:val="en-GB"/>
        </w:rPr>
        <w:br/>
        <w:t xml:space="preserve">  </w:t>
      </w:r>
      <w:hyperlink r:id="rId45" w:history="1">
        <w:r w:rsidRPr="005547B5">
          <w:rPr>
            <w:lang w:val="en-GB"/>
          </w:rPr>
          <w:t>struct</w:t>
        </w:r>
      </w:hyperlink>
      <w:r w:rsidRPr="005547B5">
        <w:rPr>
          <w:lang w:val="en-GB"/>
        </w:rPr>
        <w:t> with fields:</w:t>
      </w:r>
      <w:r w:rsidRPr="005547B5">
        <w:rPr>
          <w:lang w:val="en-GB"/>
        </w:rPr>
        <w:br/>
      </w:r>
      <w:r w:rsidRPr="005547B5">
        <w:rPr>
          <w:lang w:val="en-GB"/>
        </w:rPr>
        <w:br/>
        <w:t xml:space="preserve">         </w:t>
      </w:r>
      <w:r w:rsidRPr="005547B5">
        <w:rPr>
          <w:color w:val="FF0000"/>
          <w:lang w:val="en-GB"/>
        </w:rPr>
        <w:t>RiseTime: 0.2887</w:t>
      </w:r>
      <w:r w:rsidRPr="005547B5">
        <w:rPr>
          <w:color w:val="FF0000"/>
          <w:lang w:val="en-GB"/>
        </w:rPr>
        <w:br/>
        <w:t xml:space="preserve">    TransientTime: 1.6225</w:t>
      </w:r>
      <w:r w:rsidRPr="005547B5">
        <w:rPr>
          <w:color w:val="FF0000"/>
          <w:lang w:val="en-GB"/>
        </w:rPr>
        <w:br/>
      </w:r>
      <w:r w:rsidRPr="005547B5">
        <w:rPr>
          <w:lang w:val="en-GB"/>
        </w:rPr>
        <w:t xml:space="preserve">     SettlingTime: 1.6225</w:t>
      </w:r>
      <w:r w:rsidRPr="005547B5">
        <w:rPr>
          <w:lang w:val="en-GB"/>
        </w:rPr>
        <w:br/>
        <w:t xml:space="preserve">      SettlingMin: 0.9422</w:t>
      </w:r>
      <w:r w:rsidRPr="005547B5">
        <w:rPr>
          <w:lang w:val="en-GB"/>
        </w:rPr>
        <w:br/>
        <w:t xml:space="preserve">      SettlingMax: 1.2345</w:t>
      </w:r>
      <w:r w:rsidRPr="005547B5">
        <w:rPr>
          <w:lang w:val="en-GB"/>
        </w:rPr>
        <w:br/>
        <w:t xml:space="preserve">        </w:t>
      </w:r>
      <w:r w:rsidRPr="005547B5">
        <w:rPr>
          <w:color w:val="FF0000"/>
          <w:lang w:val="en-GB"/>
        </w:rPr>
        <w:t>Overshoot: 23.4504</w:t>
      </w:r>
      <w:r w:rsidRPr="005547B5">
        <w:rPr>
          <w:color w:val="FF0000"/>
          <w:lang w:val="en-GB"/>
        </w:rPr>
        <w:br/>
      </w:r>
      <w:r w:rsidRPr="005547B5">
        <w:rPr>
          <w:lang w:val="en-GB"/>
        </w:rPr>
        <w:t xml:space="preserve">       Undershoot: 0</w:t>
      </w:r>
      <w:r w:rsidRPr="005547B5">
        <w:rPr>
          <w:lang w:val="en-GB"/>
        </w:rPr>
        <w:br/>
        <w:t xml:space="preserve">             Peak: 1.2345</w:t>
      </w:r>
      <w:r w:rsidRPr="005547B5">
        <w:rPr>
          <w:lang w:val="en-GB"/>
        </w:rPr>
        <w:br/>
        <w:t xml:space="preserve">         PeakTime: 0.6716</w:t>
      </w:r>
    </w:p>
    <w:p w14:paraId="05D3D65A" w14:textId="77777777" w:rsidR="002E24E7" w:rsidRPr="009D0CDB" w:rsidRDefault="002E24E7" w:rsidP="00F53735">
      <w:pPr>
        <w:rPr>
          <w:rStyle w:val="lev"/>
          <w:b w:val="0"/>
          <w:bCs w:val="0"/>
          <w:lang w:val="en-GB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62"/>
        <w:gridCol w:w="1345"/>
        <w:gridCol w:w="1634"/>
      </w:tblGrid>
      <w:tr w:rsidR="00001F13" w:rsidRPr="0001074B" w14:paraId="723F870E" w14:textId="77777777" w:rsidTr="00F56693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2FFF1AAF" w14:textId="77777777" w:rsidR="00001F13" w:rsidRPr="0001074B" w:rsidRDefault="00001F13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68AF7FA4" w14:textId="77777777" w:rsidR="00001F13" w:rsidRPr="0001074B" w:rsidRDefault="00001F13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  <w:tc>
          <w:tcPr>
            <w:tcW w:w="0" w:type="auto"/>
            <w:vAlign w:val="center"/>
          </w:tcPr>
          <w:p w14:paraId="2FC0AF24" w14:textId="77777777" w:rsidR="00001F13" w:rsidRPr="0001074B" w:rsidRDefault="00001F13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Avance de phase</w:t>
            </w:r>
          </w:p>
        </w:tc>
      </w:tr>
      <w:tr w:rsidR="00001F13" w:rsidRPr="0001074B" w14:paraId="08C96B5A" w14:textId="77777777" w:rsidTr="00F56693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0A2D18D4" w14:textId="77777777" w:rsidR="00001F13" w:rsidRPr="0001074B" w:rsidRDefault="00001F13" w:rsidP="00331599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7F1E307D" w14:textId="77777777" w:rsidR="00001F13" w:rsidRPr="0001074B" w:rsidRDefault="001E4DDD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44372372" w14:textId="77777777" w:rsidR="00001F13" w:rsidRPr="0001074B" w:rsidRDefault="001E4DDD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57A5F5" w14:textId="0D141E7B" w:rsidR="00001F13" w:rsidRPr="0001074B" w:rsidRDefault="00CE082F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F56693" w:rsidRPr="0001074B" w14:paraId="3596941D" w14:textId="77777777" w:rsidTr="00F56693">
        <w:trPr>
          <w:trHeight w:val="227"/>
          <w:jc w:val="center"/>
        </w:trPr>
        <w:tc>
          <w:tcPr>
            <w:tcW w:w="0" w:type="auto"/>
            <w:vAlign w:val="center"/>
          </w:tcPr>
          <w:p w14:paraId="3228020F" w14:textId="64D4795B" w:rsidR="00F56693" w:rsidRPr="000C1636" w:rsidRDefault="00F56693" w:rsidP="00F56693">
            <w:pPr>
              <w:spacing w:after="0"/>
              <w:rPr>
                <w:rStyle w:val="lev"/>
                <w:rFonts w:ascii="Cambria Math" w:hAnsi="Cambria Math"/>
                <w:b w:val="0"/>
                <w:bCs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m</m:t>
                    </m:r>
                    <m:r>
                      <w:rPr>
                        <w:rFonts w:ascii="Cambria Math" w:eastAsia="Times New Roman" w:hAnsi="Cambria Math"/>
                        <w:lang w:eastAsia="fr-FR"/>
                      </w:rPr>
                      <m:t xml:space="preserve"> MATLAB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43E3D34A" w14:textId="6AA2791E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0.3216</m:t>
                </m:r>
              </m:oMath>
            </m:oMathPara>
          </w:p>
        </w:tc>
        <w:tc>
          <w:tcPr>
            <w:tcW w:w="0" w:type="auto"/>
            <w:vAlign w:val="center"/>
          </w:tcPr>
          <w:p w14:paraId="162D8F8F" w14:textId="7943881F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0.1722</m:t>
                </m:r>
              </m:oMath>
            </m:oMathPara>
          </w:p>
        </w:tc>
        <w:tc>
          <w:tcPr>
            <w:tcW w:w="0" w:type="auto"/>
            <w:vAlign w:val="center"/>
          </w:tcPr>
          <w:p w14:paraId="6CE913F9" w14:textId="55814BA5" w:rsidR="00F56693" w:rsidRPr="00CF6ED3" w:rsidRDefault="00CF6ED3" w:rsidP="00F56693">
            <w:pPr>
              <w:spacing w:after="0"/>
              <w:rPr>
                <w:rStyle w:val="lev"/>
                <w:b w:val="0"/>
                <w:bCs w:val="0"/>
                <w:color w:val="FF000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  <w:color w:val="FF0000"/>
                  </w:rPr>
                  <m:t>0.2887</m:t>
                </m:r>
              </m:oMath>
            </m:oMathPara>
          </w:p>
        </w:tc>
      </w:tr>
      <w:tr w:rsidR="00F56693" w:rsidRPr="0001074B" w14:paraId="53E08264" w14:textId="77777777" w:rsidTr="00F56693">
        <w:trPr>
          <w:trHeight w:val="227"/>
          <w:jc w:val="center"/>
        </w:trPr>
        <w:tc>
          <w:tcPr>
            <w:tcW w:w="0" w:type="auto"/>
            <w:vAlign w:val="center"/>
          </w:tcPr>
          <w:p w14:paraId="6CBCE883" w14:textId="168820D9" w:rsidR="00F56693" w:rsidRPr="000C1636" w:rsidRDefault="00F56693" w:rsidP="00F56693">
            <w:pPr>
              <w:spacing w:after="0"/>
              <w:rPr>
                <w:rStyle w:val="lev"/>
                <w:rFonts w:ascii="Cambria Math" w:hAnsi="Cambria Math"/>
                <w:b w:val="0"/>
                <w:bCs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r10%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MATLAB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2630CA79" w14:textId="14DB895D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2.5568</m:t>
                </m:r>
              </m:oMath>
            </m:oMathPara>
          </w:p>
        </w:tc>
        <w:tc>
          <w:tcPr>
            <w:tcW w:w="0" w:type="auto"/>
            <w:vAlign w:val="center"/>
          </w:tcPr>
          <w:p w14:paraId="38D4588D" w14:textId="169B9FEF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2.4120</m:t>
                </m:r>
              </m:oMath>
            </m:oMathPara>
          </w:p>
        </w:tc>
        <w:tc>
          <w:tcPr>
            <w:tcW w:w="0" w:type="auto"/>
            <w:vAlign w:val="center"/>
          </w:tcPr>
          <w:p w14:paraId="4555F5D6" w14:textId="02C3D8D1" w:rsidR="00F56693" w:rsidRPr="00CF6ED3" w:rsidRDefault="00CF6ED3" w:rsidP="00F56693">
            <w:pPr>
              <w:spacing w:after="0"/>
              <w:rPr>
                <w:rStyle w:val="lev"/>
                <w:b w:val="0"/>
                <w:bCs w:val="0"/>
                <w:color w:val="FF000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  <w:color w:val="FF0000"/>
                  </w:rPr>
                  <m:t>1.6225</m:t>
                </m:r>
              </m:oMath>
            </m:oMathPara>
          </w:p>
        </w:tc>
      </w:tr>
      <w:tr w:rsidR="00F56693" w:rsidRPr="0001074B" w14:paraId="042B5803" w14:textId="77777777" w:rsidTr="00F56693">
        <w:trPr>
          <w:trHeight w:val="227"/>
          <w:jc w:val="center"/>
        </w:trPr>
        <w:tc>
          <w:tcPr>
            <w:tcW w:w="0" w:type="auto"/>
            <w:vAlign w:val="center"/>
          </w:tcPr>
          <w:p w14:paraId="66F7126A" w14:textId="403A8D2D" w:rsidR="00F56693" w:rsidRPr="000C1636" w:rsidRDefault="00F56693" w:rsidP="00F56693">
            <w:pPr>
              <w:spacing w:after="0"/>
              <w:rPr>
                <w:rStyle w:val="lev"/>
                <w:rFonts w:ascii="Cambria Math" w:hAnsi="Cambria Math"/>
                <w:b w:val="0"/>
                <w:bCs w:val="0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%</m:t>
                    </m:r>
                    <m:r>
                      <w:rPr>
                        <w:rFonts w:ascii="Cambria Math" w:eastAsia="Times New Roman" w:hAnsi="Cambria Math"/>
                        <w:lang w:eastAsia="fr-FR"/>
                      </w:rPr>
                      <m:t xml:space="preserve"> </m:t>
                    </m:r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MATLAB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2F8A4F6A" w14:textId="74FD057A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eastAsia="fr-FR"/>
                  </w:rPr>
                  <m:t>31.48</m:t>
                </m:r>
              </m:oMath>
            </m:oMathPara>
          </w:p>
        </w:tc>
        <w:tc>
          <w:tcPr>
            <w:tcW w:w="0" w:type="auto"/>
            <w:vAlign w:val="center"/>
          </w:tcPr>
          <w:p w14:paraId="6815665A" w14:textId="7CAA79DF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eastAsia="fr-FR"/>
                  </w:rPr>
                  <m:t>50.7707</m:t>
                </m:r>
              </m:oMath>
            </m:oMathPara>
          </w:p>
        </w:tc>
        <w:tc>
          <w:tcPr>
            <w:tcW w:w="0" w:type="auto"/>
            <w:vAlign w:val="center"/>
          </w:tcPr>
          <w:p w14:paraId="18048A87" w14:textId="33816D03" w:rsidR="00F56693" w:rsidRPr="00CF6ED3" w:rsidRDefault="00CF6ED3" w:rsidP="00F56693">
            <w:pPr>
              <w:spacing w:after="0"/>
              <w:rPr>
                <w:rStyle w:val="lev"/>
                <w:b w:val="0"/>
                <w:bCs w:val="0"/>
                <w:color w:val="FF000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  <w:color w:val="FF0000"/>
                  </w:rPr>
                  <m:t>23.4504</m:t>
                </m:r>
              </m:oMath>
            </m:oMathPara>
          </w:p>
        </w:tc>
      </w:tr>
    </w:tbl>
    <w:p w14:paraId="2B2770F0" w14:textId="12238096" w:rsidR="00F53735" w:rsidRDefault="00F53735" w:rsidP="00F53735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10</w:t>
      </w:r>
      <w:r>
        <w:fldChar w:fldCharType="end"/>
      </w:r>
      <w:r>
        <w:t xml:space="preserve"> - </w:t>
      </w:r>
      <w:r w:rsidR="00CF6ED3">
        <w:t>S</w:t>
      </w:r>
      <w:r>
        <w:t xml:space="preserve">ynthèse </w:t>
      </w:r>
      <w:r w:rsidR="00546B6F">
        <w:t xml:space="preserve">des </w:t>
      </w:r>
      <w:r w:rsidR="00293E17">
        <w:t>caractéristiques</w:t>
      </w:r>
      <w:r w:rsidR="00546B6F">
        <w:t xml:space="preserve"> temporelles des correcteurs proportionnels et avance de phase</w:t>
      </w:r>
      <w:r>
        <w:rPr>
          <w:noProof/>
        </w:rPr>
        <w:t xml:space="preserve"> Matlab</w:t>
      </w:r>
    </w:p>
    <w:p w14:paraId="7C9FD2B0" w14:textId="134FFFF1" w:rsidR="006D3A5F" w:rsidRDefault="006D3A5F">
      <w:pPr>
        <w:spacing w:after="200"/>
      </w:pPr>
      <w:r>
        <w:br w:type="page"/>
      </w:r>
    </w:p>
    <w:p w14:paraId="5E008966" w14:textId="476180E2" w:rsidR="003B4E4F" w:rsidRDefault="00B55D84" w:rsidP="00F56693">
      <w:pPr>
        <w:jc w:val="center"/>
      </w:pPr>
      <w:r w:rsidRPr="00B55D84">
        <w:lastRenderedPageBreak/>
        <w:drawing>
          <wp:inline distT="0" distB="0" distL="0" distR="0" wp14:anchorId="029A420F" wp14:editId="020D294C">
            <wp:extent cx="4713149" cy="1499355"/>
            <wp:effectExtent l="0" t="0" r="0" b="5715"/>
            <wp:docPr id="33" name="Image 3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diagramm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1558" cy="15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C77E" w14:textId="0640097C" w:rsidR="003B4E4F" w:rsidRPr="003B4E4F" w:rsidRDefault="003B4E4F" w:rsidP="003B4E4F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20</w:t>
      </w:r>
      <w:r>
        <w:fldChar w:fldCharType="end"/>
      </w:r>
      <w:r>
        <w:t xml:space="preserve"> - Schéma Simulink avec correcteur avance de phase</w:t>
      </w:r>
    </w:p>
    <w:p w14:paraId="7F1A8CE6" w14:textId="4CAB56B8" w:rsidR="00F53735" w:rsidRDefault="006D1FD8" w:rsidP="00807FDD">
      <w:r w:rsidRPr="00ED644D">
        <w:drawing>
          <wp:inline distT="0" distB="0" distL="0" distR="0" wp14:anchorId="1AD3F65E" wp14:editId="18034B14">
            <wp:extent cx="1924804" cy="1545019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61987" cy="157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19A" w:rsidRPr="00BE519A">
        <w:drawing>
          <wp:inline distT="0" distB="0" distL="0" distR="0" wp14:anchorId="3EC286F9" wp14:editId="3B679434">
            <wp:extent cx="1903883" cy="1539350"/>
            <wp:effectExtent l="0" t="0" r="1270" b="381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19017" cy="15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47D">
        <w:drawing>
          <wp:inline distT="0" distB="0" distL="0" distR="0" wp14:anchorId="7029B76C" wp14:editId="7F85545E">
            <wp:extent cx="1903045" cy="1541400"/>
            <wp:effectExtent l="0" t="0" r="254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1440" cy="15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E0F2" w14:textId="7FB2595A" w:rsidR="003B4E4F" w:rsidRDefault="003B4E4F" w:rsidP="003B4E4F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21</w:t>
      </w:r>
      <w:r>
        <w:fldChar w:fldCharType="end"/>
      </w:r>
      <w:r>
        <w:t xml:space="preserve"> - </w:t>
      </w:r>
      <w:r w:rsidR="00BE519A" w:rsidRPr="001342CA">
        <w:t xml:space="preserve">Mesures des caractéristiques temporelles avec un correcteur </w:t>
      </w:r>
      <w:r w:rsidR="00BE519A">
        <w:t>avance de phase</w:t>
      </w:r>
      <w:r w:rsidR="00BE519A" w:rsidRPr="001342CA">
        <w:t>. De gauche à droite : la mesure du temps de monté, la mesure du temps de réponse à 5% et la mesure du dépassement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226"/>
        <w:gridCol w:w="1281"/>
        <w:gridCol w:w="1634"/>
      </w:tblGrid>
      <w:tr w:rsidR="00F53735" w:rsidRPr="0001074B" w14:paraId="053EA8EC" w14:textId="77777777" w:rsidTr="00F56693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472B7B21" w14:textId="77777777" w:rsidR="00F53735" w:rsidRPr="0001074B" w:rsidRDefault="00F53735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6A1F72E2" w14:textId="77777777" w:rsidR="00F53735" w:rsidRPr="0001074B" w:rsidRDefault="00F53735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  <w:tc>
          <w:tcPr>
            <w:tcW w:w="0" w:type="auto"/>
            <w:vAlign w:val="center"/>
          </w:tcPr>
          <w:p w14:paraId="53873665" w14:textId="77777777" w:rsidR="00F53735" w:rsidRPr="0001074B" w:rsidRDefault="00F53735" w:rsidP="00B22A0D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Avance de phase</w:t>
            </w:r>
          </w:p>
        </w:tc>
      </w:tr>
      <w:tr w:rsidR="00F53735" w:rsidRPr="0001074B" w14:paraId="0EEF12F3" w14:textId="77777777" w:rsidTr="00F56693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4FE30C3F" w14:textId="77777777" w:rsidR="00F53735" w:rsidRPr="0001074B" w:rsidRDefault="00F53735" w:rsidP="00B22A0D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5459B4A9" w14:textId="77777777" w:rsidR="00F53735" w:rsidRPr="0001074B" w:rsidRDefault="00F53735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1074A731" w14:textId="77777777" w:rsidR="00F53735" w:rsidRPr="0001074B" w:rsidRDefault="00F53735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  <w:tc>
          <w:tcPr>
            <w:tcW w:w="0" w:type="auto"/>
            <w:vAlign w:val="center"/>
          </w:tcPr>
          <w:p w14:paraId="663EB693" w14:textId="01229E64" w:rsidR="00F53735" w:rsidRPr="0001074B" w:rsidRDefault="001D06CA" w:rsidP="00B22A0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F56693" w:rsidRPr="0001074B" w14:paraId="4F4565AB" w14:textId="77777777" w:rsidTr="00F56693">
        <w:trPr>
          <w:trHeight w:val="227"/>
          <w:jc w:val="center"/>
        </w:trPr>
        <w:tc>
          <w:tcPr>
            <w:tcW w:w="0" w:type="auto"/>
            <w:vAlign w:val="center"/>
          </w:tcPr>
          <w:p w14:paraId="04B6BD30" w14:textId="434239FA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m 10%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18483CC" w14:textId="04CECEC5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≈0.335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3C10D25" w14:textId="0CDF01B5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≈0.168</m:t>
                </m:r>
              </m:oMath>
            </m:oMathPara>
          </w:p>
        </w:tc>
        <w:tc>
          <w:tcPr>
            <w:tcW w:w="0" w:type="auto"/>
            <w:vAlign w:val="center"/>
          </w:tcPr>
          <w:p w14:paraId="2021E470" w14:textId="4FC92D73" w:rsidR="00F56693" w:rsidRPr="0001074B" w:rsidRDefault="009F72FB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0.331751</m:t>
                </m:r>
              </m:oMath>
            </m:oMathPara>
          </w:p>
        </w:tc>
      </w:tr>
      <w:tr w:rsidR="00F56693" w:rsidRPr="0001074B" w14:paraId="78971D09" w14:textId="77777777" w:rsidTr="00F56693">
        <w:trPr>
          <w:trHeight w:val="227"/>
          <w:jc w:val="center"/>
        </w:trPr>
        <w:tc>
          <w:tcPr>
            <w:tcW w:w="0" w:type="auto"/>
            <w:vAlign w:val="center"/>
          </w:tcPr>
          <w:p w14:paraId="345A27D0" w14:textId="0BFADB7B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r 5%</m:t>
                    </m:r>
                    <m:r>
                      <w:rPr>
                        <w:rStyle w:val="lev"/>
                        <w:rFonts w:ascii="Cambria Math" w:hAnsi="Cambria Math"/>
                      </w:rPr>
                      <m:t xml:space="preserve">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1B6367A" w14:textId="625141B0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≈1.842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4654869D" w14:textId="6251DAF9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≈1.938</m:t>
                </m:r>
              </m:oMath>
            </m:oMathPara>
          </w:p>
        </w:tc>
        <w:tc>
          <w:tcPr>
            <w:tcW w:w="0" w:type="auto"/>
            <w:vAlign w:val="center"/>
          </w:tcPr>
          <w:p w14:paraId="33BD19E4" w14:textId="0C164B6D" w:rsidR="00F56693" w:rsidRPr="0001074B" w:rsidRDefault="009F72FB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1.410</m:t>
                </m:r>
              </m:oMath>
            </m:oMathPara>
          </w:p>
        </w:tc>
      </w:tr>
      <w:tr w:rsidR="00F56693" w:rsidRPr="0001074B" w14:paraId="129E1F20" w14:textId="77777777" w:rsidTr="00F56693">
        <w:trPr>
          <w:trHeight w:val="227"/>
          <w:jc w:val="center"/>
        </w:trPr>
        <w:tc>
          <w:tcPr>
            <w:tcW w:w="0" w:type="auto"/>
            <w:vAlign w:val="center"/>
          </w:tcPr>
          <w:p w14:paraId="5841E0F9" w14:textId="6919B382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%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260904A" w14:textId="794A5AB8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≈29.1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D8C4CEF" w14:textId="34874400" w:rsidR="00F56693" w:rsidRPr="0001074B" w:rsidRDefault="00F56693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≈50.1</m:t>
                </m:r>
              </m:oMath>
            </m:oMathPara>
          </w:p>
        </w:tc>
        <w:tc>
          <w:tcPr>
            <w:tcW w:w="0" w:type="auto"/>
            <w:vAlign w:val="center"/>
          </w:tcPr>
          <w:p w14:paraId="0A7055F4" w14:textId="73E16805" w:rsidR="00F56693" w:rsidRPr="0001074B" w:rsidRDefault="009F72FB" w:rsidP="00F56693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22.7</m:t>
                </m:r>
              </m:oMath>
            </m:oMathPara>
          </w:p>
        </w:tc>
      </w:tr>
    </w:tbl>
    <w:p w14:paraId="5415109F" w14:textId="137E7F63" w:rsidR="00F53735" w:rsidRDefault="00F53735" w:rsidP="00C53D08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11</w:t>
      </w:r>
      <w:r>
        <w:fldChar w:fldCharType="end"/>
      </w:r>
      <w:r>
        <w:t xml:space="preserve"> - </w:t>
      </w:r>
      <w:r w:rsidR="00C53D08">
        <w:t>S</w:t>
      </w:r>
      <w:r w:rsidR="00546B6F">
        <w:t xml:space="preserve">ynthèse des </w:t>
      </w:r>
      <w:r w:rsidR="00293E17">
        <w:t xml:space="preserve">caractéristiques temporelles </w:t>
      </w:r>
      <w:r w:rsidR="00C53D08">
        <w:t xml:space="preserve">simulées (Simulink) </w:t>
      </w:r>
      <w:r w:rsidR="00546B6F">
        <w:t>des correcteurs proportionnels et avance de phase</w:t>
      </w:r>
      <w:r w:rsidR="00546B6F">
        <w:rPr>
          <w:noProof/>
        </w:rPr>
        <w:t xml:space="preserve"> </w:t>
      </w:r>
    </w:p>
    <w:p w14:paraId="1732F4DE" w14:textId="07378D8B" w:rsidR="00B904CE" w:rsidRDefault="00FE7F08" w:rsidP="00807FDD">
      <w:r w:rsidRPr="001E48EB">
        <w:t xml:space="preserve">Au vu des </w:t>
      </w:r>
      <w:r w:rsidR="002F3AF2" w:rsidRPr="001E48EB">
        <w:t xml:space="preserve">réponses temporelles observées </w:t>
      </w:r>
      <w:r w:rsidR="002F3AF2" w:rsidRPr="001E48EB">
        <w:t>on pourrait déduire qu’u</w:t>
      </w:r>
      <w:r w:rsidR="00B904CE" w:rsidRPr="001E48EB">
        <w:t xml:space="preserve">ne modification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</m:oMath>
      <w:r w:rsidR="00B904CE" w:rsidRPr="001E48EB">
        <w:t xml:space="preserve"> aurait pour influence de </w:t>
      </w:r>
      <w:r w:rsidR="007F103E" w:rsidRPr="001E48EB">
        <w:t xml:space="preserve">réduire </w:t>
      </w:r>
      <w:r w:rsidR="001E48EB" w:rsidRPr="001E48EB">
        <w:t>le temps de réponse tout en limitant le dépassement.</w:t>
      </w:r>
    </w:p>
    <w:p w14:paraId="1D5C3D6B" w14:textId="7D4F2B99" w:rsidR="00A27449" w:rsidRDefault="00920C08" w:rsidP="0099711C">
      <w:pPr>
        <w:pStyle w:val="Titre2"/>
      </w:pPr>
      <w:bookmarkStart w:id="82" w:name="_Toc134049682"/>
      <w:r>
        <w:t xml:space="preserve">Mesures des </w:t>
      </w:r>
      <w:r w:rsidRPr="00922548">
        <w:t>r</w:t>
      </w:r>
      <w:r>
        <w:t>é</w:t>
      </w:r>
      <w:r w:rsidRPr="00922548">
        <w:t>ponses temporelles</w:t>
      </w:r>
      <w:r>
        <w:t xml:space="preserve"> sur le procédé physique</w:t>
      </w:r>
      <w:bookmarkEnd w:id="82"/>
    </w:p>
    <w:p w14:paraId="1ED405C1" w14:textId="37408E0A" w:rsidR="00C53D08" w:rsidRPr="00C53D08" w:rsidRDefault="00C53D08" w:rsidP="00C53D08">
      <w:pPr>
        <w:spacing w:after="200"/>
      </w:pPr>
      <w:r>
        <w:t>Nos mesures expérimentales montrent que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85"/>
        <w:gridCol w:w="1322"/>
        <w:gridCol w:w="1634"/>
      </w:tblGrid>
      <w:tr w:rsidR="00230CCD" w:rsidRPr="0001074B" w14:paraId="1F6A949B" w14:textId="77777777" w:rsidTr="00F56693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5C4B9404" w14:textId="77777777" w:rsidR="00230CCD" w:rsidRPr="0001074B" w:rsidRDefault="00230CCD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5A7A3558" w14:textId="77777777" w:rsidR="00230CCD" w:rsidRPr="0001074B" w:rsidRDefault="00230CCD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  <w:tc>
          <w:tcPr>
            <w:tcW w:w="0" w:type="auto"/>
            <w:vAlign w:val="center"/>
          </w:tcPr>
          <w:p w14:paraId="1D5D4D48" w14:textId="77777777" w:rsidR="00230CCD" w:rsidRPr="0001074B" w:rsidRDefault="00230CCD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Avance de phase</w:t>
            </w:r>
          </w:p>
        </w:tc>
      </w:tr>
      <w:tr w:rsidR="00230CCD" w:rsidRPr="0001074B" w14:paraId="05EF4B90" w14:textId="77777777" w:rsidTr="00F56693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56D3C2CB" w14:textId="77777777" w:rsidR="00230CCD" w:rsidRPr="0001074B" w:rsidRDefault="00230CCD" w:rsidP="00331599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14E4C056" w14:textId="77777777" w:rsidR="00230CCD" w:rsidRPr="0001074B" w:rsidRDefault="001E4DDD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6B36DDF" w14:textId="77777777" w:rsidR="00230CCD" w:rsidRPr="0001074B" w:rsidRDefault="001E4DDD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  <w:tc>
          <w:tcPr>
            <w:tcW w:w="0" w:type="auto"/>
            <w:vAlign w:val="center"/>
          </w:tcPr>
          <w:p w14:paraId="4C8ADA8E" w14:textId="76466B92" w:rsidR="00230CCD" w:rsidRPr="0001074B" w:rsidRDefault="00A157E8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0409BD" w:rsidRPr="0001074B" w14:paraId="4C54CBE3" w14:textId="77777777" w:rsidTr="001C0BC0">
        <w:trPr>
          <w:trHeight w:val="227"/>
          <w:jc w:val="center"/>
        </w:trPr>
        <w:tc>
          <w:tcPr>
            <w:tcW w:w="0" w:type="auto"/>
            <w:vAlign w:val="center"/>
          </w:tcPr>
          <w:p w14:paraId="48327BD9" w14:textId="34BA0B17" w:rsidR="000409BD" w:rsidRPr="0001074B" w:rsidRDefault="000409BD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m 10% REEL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3C617EF" w14:textId="270DD86D" w:rsidR="000409BD" w:rsidRPr="0001074B" w:rsidRDefault="000409BD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≈0.336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1911F70" w14:textId="59348352" w:rsidR="000409BD" w:rsidRPr="0001074B" w:rsidRDefault="000409BD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≈0.1854</m:t>
                </m:r>
              </m:oMath>
            </m:oMathPara>
          </w:p>
        </w:tc>
        <w:tc>
          <w:tcPr>
            <w:tcW w:w="0" w:type="auto"/>
            <w:vAlign w:val="center"/>
          </w:tcPr>
          <w:p w14:paraId="676FEFF1" w14:textId="762CA6B2" w:rsidR="000409BD" w:rsidRPr="009F72FB" w:rsidRDefault="009F72FB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0.2</m:t>
                </m:r>
                <m:r>
                  <w:rPr>
                    <w:rStyle w:val="lev"/>
                    <w:rFonts w:ascii="Cambria Math" w:hAnsi="Cambria Math"/>
                  </w:rPr>
                  <m:t>9</m:t>
                </m:r>
              </m:oMath>
            </m:oMathPara>
          </w:p>
        </w:tc>
      </w:tr>
      <w:tr w:rsidR="000409BD" w:rsidRPr="0001074B" w14:paraId="56BB4779" w14:textId="77777777" w:rsidTr="001C0BC0">
        <w:trPr>
          <w:trHeight w:val="227"/>
          <w:jc w:val="center"/>
        </w:trPr>
        <w:tc>
          <w:tcPr>
            <w:tcW w:w="0" w:type="auto"/>
            <w:vAlign w:val="center"/>
          </w:tcPr>
          <w:p w14:paraId="6C1EAD69" w14:textId="05185958" w:rsidR="000409BD" w:rsidRPr="0001074B" w:rsidRDefault="000409BD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r 5% REEL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6FEF8F33" w14:textId="4E9ECF32" w:rsidR="000409BD" w:rsidRPr="0001074B" w:rsidRDefault="000409BD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≈2.602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45593AF" w14:textId="3D7F90A0" w:rsidR="000409BD" w:rsidRPr="0001074B" w:rsidRDefault="000409BD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≈2.322</m:t>
                </m:r>
              </m:oMath>
            </m:oMathPara>
          </w:p>
        </w:tc>
        <w:tc>
          <w:tcPr>
            <w:tcW w:w="0" w:type="auto"/>
            <w:vAlign w:val="center"/>
          </w:tcPr>
          <w:p w14:paraId="720F79A9" w14:textId="4D50386C" w:rsidR="000409BD" w:rsidRPr="009F72FB" w:rsidRDefault="009F72FB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1</m:t>
                </m:r>
                <m:r>
                  <w:rPr>
                    <w:rStyle w:val="lev"/>
                    <w:rFonts w:ascii="Cambria Math" w:hAnsi="Cambria Math"/>
                  </w:rPr>
                  <m:t>.</m:t>
                </m:r>
                <m:r>
                  <w:rPr>
                    <w:rStyle w:val="lev"/>
                    <w:rFonts w:ascii="Cambria Math" w:hAnsi="Cambria Math"/>
                  </w:rPr>
                  <m:t>71</m:t>
                </m:r>
              </m:oMath>
            </m:oMathPara>
          </w:p>
        </w:tc>
      </w:tr>
      <w:tr w:rsidR="000409BD" w:rsidRPr="0001074B" w14:paraId="250E9B0E" w14:textId="77777777" w:rsidTr="001C0BC0">
        <w:trPr>
          <w:trHeight w:val="227"/>
          <w:jc w:val="center"/>
        </w:trPr>
        <w:tc>
          <w:tcPr>
            <w:tcW w:w="0" w:type="auto"/>
            <w:vAlign w:val="center"/>
          </w:tcPr>
          <w:p w14:paraId="69B1C931" w14:textId="150CED1D" w:rsidR="000409BD" w:rsidRPr="0001074B" w:rsidRDefault="000409BD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% REEL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64804DA4" w14:textId="61DC0D55" w:rsidR="000409BD" w:rsidRPr="0001074B" w:rsidRDefault="000409BD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≈31.81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292F7B8C" w14:textId="51F87375" w:rsidR="000409BD" w:rsidRPr="0001074B" w:rsidRDefault="000409BD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eastAsia="Times New Roman" w:hAnsi="Cambria Math"/>
                    <w:lang w:eastAsia="fr-FR"/>
                  </w:rPr>
                  <m:t>50.55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DA38413" w14:textId="76E3FB26" w:rsidR="000409BD" w:rsidRPr="009F72FB" w:rsidRDefault="009F72FB" w:rsidP="000409BD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23.</m:t>
                </m:r>
                <m:r>
                  <w:rPr>
                    <w:rStyle w:val="lev"/>
                    <w:rFonts w:ascii="Cambria Math" w:hAnsi="Cambria Math"/>
                  </w:rPr>
                  <m:t>18</m:t>
                </m:r>
              </m:oMath>
            </m:oMathPara>
          </w:p>
        </w:tc>
      </w:tr>
    </w:tbl>
    <w:p w14:paraId="119CD5CC" w14:textId="7A338E28" w:rsidR="00C53D08" w:rsidRDefault="00C53D08" w:rsidP="00C53D08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12</w:t>
      </w:r>
      <w:r>
        <w:fldChar w:fldCharType="end"/>
      </w:r>
      <w:r>
        <w:t xml:space="preserve"> -</w:t>
      </w:r>
      <w:r w:rsidRPr="00C53D08">
        <w:t xml:space="preserve"> </w:t>
      </w:r>
      <w:r>
        <w:t xml:space="preserve">Synthèse des caractéristiques temporelles </w:t>
      </w:r>
      <w:r>
        <w:t xml:space="preserve">réelles </w:t>
      </w:r>
      <w:r>
        <w:t>des correcteurs proportionnels et avance de phase</w:t>
      </w:r>
    </w:p>
    <w:p w14:paraId="35E67D02" w14:textId="48C2B845" w:rsidR="00920C08" w:rsidRDefault="00920C08" w:rsidP="00C53D08">
      <w:pPr>
        <w:pStyle w:val="Lgende"/>
      </w:pPr>
    </w:p>
    <w:p w14:paraId="7646DF5D" w14:textId="53C6DD44" w:rsidR="00D66818" w:rsidRDefault="00D66818">
      <w:pPr>
        <w:spacing w:after="200"/>
      </w:pPr>
      <w:r>
        <w:br w:type="page"/>
      </w:r>
    </w:p>
    <w:p w14:paraId="30925423" w14:textId="5A369832" w:rsidR="0088217A" w:rsidRDefault="0088217A" w:rsidP="00D66818">
      <w:pPr>
        <w:pStyle w:val="Titre2"/>
      </w:pPr>
      <w:bookmarkStart w:id="83" w:name="_Toc134049683"/>
      <w:r>
        <w:lastRenderedPageBreak/>
        <w:t>Simulation de l’erreur de vitesse et de position</w:t>
      </w:r>
      <w:bookmarkEnd w:id="83"/>
    </w:p>
    <w:p w14:paraId="6779191C" w14:textId="019815A5" w:rsidR="0088217A" w:rsidRDefault="0088217A" w:rsidP="0088217A">
      <w:r>
        <w:t xml:space="preserve">Pour la mesure de l’erreur de position, on utilise une réponse indicielle (échelon d’amplitude </w:t>
      </w:r>
      <m:oMath>
        <m:r>
          <w:rPr>
            <w:rFonts w:ascii="Cambria Math" w:hAnsi="Cambria Math"/>
          </w:rPr>
          <m:t>1V</m:t>
        </m:r>
      </m:oMath>
      <w:r>
        <w:t xml:space="preserve"> dans notre cas). De plus, pour simplifier la mesure il est possible d’ajouter un bloc soustracteur pour soustraire la sortie à la valeur d’entrée (</w:t>
      </w:r>
      <w:r w:rsidR="00B400EB">
        <w:fldChar w:fldCharType="begin"/>
      </w:r>
      <w:r w:rsidR="00B400EB">
        <w:instrText xml:space="preserve"> REF _Ref134039365 \h </w:instrText>
      </w:r>
      <w:r w:rsidR="00B400EB">
        <w:fldChar w:fldCharType="separate"/>
      </w:r>
      <w:r w:rsidR="001E4DDD">
        <w:t xml:space="preserve">Figure </w:t>
      </w:r>
      <w:r w:rsidR="001E4DDD">
        <w:rPr>
          <w:noProof/>
        </w:rPr>
        <w:t>24</w:t>
      </w:r>
      <w:r w:rsidR="00B400EB">
        <w:fldChar w:fldCharType="end"/>
      </w:r>
      <w:r>
        <w:t>).</w:t>
      </w:r>
    </w:p>
    <w:p w14:paraId="2BC534F2" w14:textId="6B16610F" w:rsidR="0088217A" w:rsidRDefault="00014516" w:rsidP="0088217A">
      <w:pPr>
        <w:jc w:val="center"/>
        <w:rPr>
          <w:noProof/>
        </w:rPr>
      </w:pPr>
      <w:r w:rsidRPr="00014516">
        <w:rPr>
          <w:noProof/>
        </w:rPr>
        <w:drawing>
          <wp:inline distT="0" distB="0" distL="0" distR="0" wp14:anchorId="05F9E78E" wp14:editId="70C8A6C0">
            <wp:extent cx="3236581" cy="1160007"/>
            <wp:effectExtent l="0" t="0" r="2540" b="2540"/>
            <wp:docPr id="80" name="Image 80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 descr="Une image contenant diagramme&#10;&#10;Description générée automatiquement"/>
                    <pic:cNvPicPr/>
                  </pic:nvPicPr>
                  <pic:blipFill rotWithShape="1">
                    <a:blip r:embed="rId50"/>
                    <a:srcRect l="3286" t="1962" r="1435" b="6355"/>
                    <a:stretch/>
                  </pic:blipFill>
                  <pic:spPr bwMode="auto">
                    <a:xfrm>
                      <a:off x="0" y="0"/>
                      <a:ext cx="3281932" cy="117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17A" w:rsidRPr="000346F7">
        <w:rPr>
          <w:noProof/>
        </w:rPr>
        <w:t xml:space="preserve"> </w:t>
      </w:r>
      <w:r w:rsidR="00283DBB" w:rsidRPr="00283DBB">
        <w:rPr>
          <w:noProof/>
        </w:rPr>
        <w:drawing>
          <wp:inline distT="0" distB="0" distL="0" distR="0" wp14:anchorId="54965FCE" wp14:editId="49508892">
            <wp:extent cx="2414280" cy="1207140"/>
            <wp:effectExtent l="0" t="0" r="508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5074" cy="121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DF5C" w14:textId="3998E3E7" w:rsidR="0088217A" w:rsidRDefault="0088217A" w:rsidP="0088217A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22</w:t>
      </w:r>
      <w:r>
        <w:fldChar w:fldCharType="end"/>
      </w:r>
      <w:r>
        <w:t xml:space="preserve"> - Schéma bloc Simulink (à gauche) pour la mesure de l'erreur de position (à droite)</w:t>
      </w:r>
    </w:p>
    <w:p w14:paraId="798C3F4D" w14:textId="3FACF3CE" w:rsidR="0088217A" w:rsidRDefault="0088217A" w:rsidP="0088217A">
      <w:r>
        <w:t>Pour la mesure de l’erreur de vitesse, on utilise un signal rampe (</w:t>
      </w:r>
      <w:proofErr w:type="spellStart"/>
      <w:r w:rsidRPr="00BE254A">
        <w:rPr>
          <w:rStyle w:val="ProgrammeCar"/>
        </w:rPr>
        <w:t>Slope</w:t>
      </w:r>
      <w:proofErr w:type="spellEnd"/>
      <w:r w:rsidRPr="00BE254A">
        <w:rPr>
          <w:rStyle w:val="ProgrammeCar"/>
        </w:rPr>
        <w:t>=1, Start=1, initial output=1</w:t>
      </w:r>
      <w:r>
        <w:t>). De plus, pour simplifier la mesure il est possible d’ajouter un bloc soustracteur pour soustraire la sortie à la valeur d’entrée</w:t>
      </w:r>
      <w:r w:rsidR="00197FD0">
        <w:t xml:space="preserve"> (</w:t>
      </w:r>
      <w:r w:rsidR="00197FD0">
        <w:fldChar w:fldCharType="begin"/>
      </w:r>
      <w:r w:rsidR="00197FD0">
        <w:instrText xml:space="preserve"> REF _Ref134044612 \h </w:instrText>
      </w:r>
      <w:r w:rsidR="00197FD0">
        <w:fldChar w:fldCharType="separate"/>
      </w:r>
      <w:r w:rsidR="001E4DDD">
        <w:t xml:space="preserve">Figure </w:t>
      </w:r>
      <w:r w:rsidR="001E4DDD">
        <w:rPr>
          <w:noProof/>
        </w:rPr>
        <w:t>23</w:t>
      </w:r>
      <w:r w:rsidR="00197FD0">
        <w:fldChar w:fldCharType="end"/>
      </w:r>
      <w:r w:rsidR="00197FD0">
        <w:t>)</w:t>
      </w:r>
      <w:r>
        <w:t xml:space="preserve">. </w:t>
      </w:r>
    </w:p>
    <w:p w14:paraId="146554E7" w14:textId="567066F1" w:rsidR="0088217A" w:rsidRDefault="0047519F" w:rsidP="0088217A">
      <w:pPr>
        <w:jc w:val="center"/>
      </w:pPr>
      <w:r w:rsidRPr="0047519F">
        <w:drawing>
          <wp:inline distT="0" distB="0" distL="0" distR="0" wp14:anchorId="312A1D98" wp14:editId="1DF641CA">
            <wp:extent cx="3278831" cy="1199515"/>
            <wp:effectExtent l="0" t="0" r="0" b="635"/>
            <wp:docPr id="84" name="Image 8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 descr="Une image contenant diagramme&#10;&#10;Description générée automatiquement"/>
                    <pic:cNvPicPr/>
                  </pic:nvPicPr>
                  <pic:blipFill rotWithShape="1">
                    <a:blip r:embed="rId52"/>
                    <a:srcRect l="1774"/>
                    <a:stretch/>
                  </pic:blipFill>
                  <pic:spPr bwMode="auto">
                    <a:xfrm>
                      <a:off x="0" y="0"/>
                      <a:ext cx="3301500" cy="120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2778">
        <w:drawing>
          <wp:inline distT="0" distB="0" distL="0" distR="0" wp14:anchorId="7EFBCD3F" wp14:editId="59D4FFCF">
            <wp:extent cx="2459254" cy="1238301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8029" cy="12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D300" w14:textId="7E0AF241" w:rsidR="0088217A" w:rsidRDefault="0088217A" w:rsidP="0088217A">
      <w:pPr>
        <w:pStyle w:val="Lgende"/>
        <w:rPr>
          <w:noProof/>
        </w:rPr>
      </w:pPr>
      <w:bookmarkStart w:id="84" w:name="_Ref1340446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23</w:t>
      </w:r>
      <w:r>
        <w:fldChar w:fldCharType="end"/>
      </w:r>
      <w:bookmarkEnd w:id="84"/>
      <w:r>
        <w:t xml:space="preserve"> – Schéma bloc Simulink (à gauche) pour la mesure de l'erreur de vitesse (à droite)</w:t>
      </w:r>
    </w:p>
    <w:p w14:paraId="533B6DAC" w14:textId="25520E8C" w:rsidR="0088217A" w:rsidRPr="0021584E" w:rsidRDefault="0088217A" w:rsidP="00197FD0">
      <w:r w:rsidRPr="00E4219C">
        <w:rPr>
          <w:noProof/>
        </w:rPr>
        <w:t xml:space="preserve"> </w:t>
      </w:r>
    </w:p>
    <w:p w14:paraId="29EB4829" w14:textId="18798F75" w:rsidR="0088217A" w:rsidRPr="0086514A" w:rsidRDefault="0088217A" w:rsidP="0088217A">
      <w:r>
        <w:t xml:space="preserve">Les graphiques ainsi générés nous permettent de déduire l’erreur de vitesse et de position de l’asservissement (pour les deux valeurs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) reportés dans le</w:t>
      </w:r>
      <w:r w:rsidR="00B400EB">
        <w:t xml:space="preserve"> </w:t>
      </w:r>
      <w:r w:rsidR="00B400EB">
        <w:fldChar w:fldCharType="begin"/>
      </w:r>
      <w:r w:rsidR="00B400EB">
        <w:instrText xml:space="preserve"> REF _Ref134039423 \h </w:instrText>
      </w:r>
      <w:r w:rsidR="00B400EB">
        <w:fldChar w:fldCharType="separate"/>
      </w:r>
      <w:r w:rsidR="001E4DDD">
        <w:t xml:space="preserve">Tableau </w:t>
      </w:r>
      <w:r w:rsidR="001E4DDD">
        <w:rPr>
          <w:noProof/>
        </w:rPr>
        <w:t>15</w:t>
      </w:r>
      <w:r w:rsidR="00B400EB">
        <w:fldChar w:fldCharType="end"/>
      </w:r>
      <w:r>
        <w:t>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62"/>
        <w:gridCol w:w="1345"/>
        <w:gridCol w:w="1634"/>
      </w:tblGrid>
      <w:tr w:rsidR="00A878FC" w:rsidRPr="0001074B" w14:paraId="1CFD3A5F" w14:textId="048A3316" w:rsidTr="00816BA0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423C1D38" w14:textId="77777777" w:rsidR="00A878FC" w:rsidRPr="0001074B" w:rsidRDefault="00A878FC" w:rsidP="00816BA0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1739BC65" w14:textId="77777777" w:rsidR="00A878FC" w:rsidRPr="0001074B" w:rsidRDefault="00A878FC" w:rsidP="00816BA0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  <w:tc>
          <w:tcPr>
            <w:tcW w:w="0" w:type="auto"/>
            <w:vAlign w:val="center"/>
          </w:tcPr>
          <w:p w14:paraId="44D69082" w14:textId="1DD02522" w:rsidR="00A878FC" w:rsidRPr="0001074B" w:rsidRDefault="00650713" w:rsidP="00816BA0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Avance de phase</w:t>
            </w:r>
          </w:p>
        </w:tc>
      </w:tr>
      <w:tr w:rsidR="00A878FC" w:rsidRPr="0001074B" w14:paraId="638C3D10" w14:textId="76459730" w:rsidTr="00816BA0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39B51385" w14:textId="77777777" w:rsidR="00A878FC" w:rsidRPr="0001074B" w:rsidRDefault="00A878FC" w:rsidP="00816BA0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72BABA51" w14:textId="77777777" w:rsidR="00A878FC" w:rsidRPr="0001074B" w:rsidRDefault="00A878FC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008AAFF0" w14:textId="77777777" w:rsidR="00A878FC" w:rsidRPr="0001074B" w:rsidRDefault="00A878FC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  <w:tc>
          <w:tcPr>
            <w:tcW w:w="0" w:type="auto"/>
            <w:vAlign w:val="center"/>
          </w:tcPr>
          <w:p w14:paraId="66C5F9FB" w14:textId="5E49C469" w:rsidR="00A878FC" w:rsidRDefault="00650713" w:rsidP="00816BA0">
            <w:pPr>
              <w:spacing w:after="0"/>
              <w:rPr>
                <w:rStyle w:val="lev"/>
                <w:rFonts w:eastAsia="Times New Roman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A878FC" w:rsidRPr="0001074B" w14:paraId="7FF09ACE" w14:textId="546A6C18" w:rsidTr="00816BA0">
        <w:trPr>
          <w:trHeight w:val="227"/>
          <w:jc w:val="center"/>
        </w:trPr>
        <w:tc>
          <w:tcPr>
            <w:tcW w:w="0" w:type="auto"/>
            <w:vAlign w:val="center"/>
          </w:tcPr>
          <w:p w14:paraId="160F7578" w14:textId="77777777" w:rsidR="00A878FC" w:rsidRPr="0001074B" w:rsidRDefault="00A878FC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6A1A35B0" w14:textId="77777777" w:rsidR="00A878FC" w:rsidRPr="0001074B" w:rsidRDefault="00A878FC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A8A8A84" w14:textId="77777777" w:rsidR="00A878FC" w:rsidRPr="009F5FCE" w:rsidRDefault="00A878FC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C1C21E" w14:textId="70A59832" w:rsidR="00A878FC" w:rsidRDefault="00650713" w:rsidP="00816BA0">
            <w:pPr>
              <w:spacing w:after="0"/>
              <w:rPr>
                <w:rFonts w:ascii="Poppins Bold" w:eastAsia="Times New Roman" w:hAnsi="Poppins Bold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</w:tr>
      <w:tr w:rsidR="00A878FC" w:rsidRPr="0001074B" w14:paraId="1E250FA1" w14:textId="70002150" w:rsidTr="00816BA0">
        <w:trPr>
          <w:trHeight w:val="227"/>
          <w:jc w:val="center"/>
        </w:trPr>
        <w:tc>
          <w:tcPr>
            <w:tcW w:w="0" w:type="auto"/>
            <w:vAlign w:val="center"/>
          </w:tcPr>
          <w:p w14:paraId="4C6FBB29" w14:textId="77777777" w:rsidR="00A878FC" w:rsidRPr="0001074B" w:rsidRDefault="00A878FC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56BE424" w14:textId="77777777" w:rsidR="00A878FC" w:rsidRPr="0001074B" w:rsidRDefault="00A878FC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0.1602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471C2786" w14:textId="77777777" w:rsidR="00A878FC" w:rsidRPr="009F5FCE" w:rsidRDefault="00A878FC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0.05932</m:t>
                </m:r>
              </m:oMath>
            </m:oMathPara>
          </w:p>
        </w:tc>
        <w:tc>
          <w:tcPr>
            <w:tcW w:w="0" w:type="auto"/>
            <w:vAlign w:val="center"/>
          </w:tcPr>
          <w:p w14:paraId="500AEDC0" w14:textId="2D299835" w:rsidR="00A878FC" w:rsidRDefault="00816BA0" w:rsidP="00816BA0">
            <w:pPr>
              <w:spacing w:after="0"/>
              <w:rPr>
                <w:rStyle w:val="lev"/>
                <w:rFonts w:ascii="Calibri" w:eastAsia="Times New Roman" w:hAnsi="Calibri" w:cs="Times New Roman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eastAsia="Times New Roman" w:hAnsi="Cambria Math" w:cs="Times New Roman"/>
                  </w:rPr>
                  <m:t>0.1602</m:t>
                </m:r>
              </m:oMath>
            </m:oMathPara>
          </w:p>
        </w:tc>
      </w:tr>
    </w:tbl>
    <w:p w14:paraId="0ED56610" w14:textId="741D05D6" w:rsidR="0088217A" w:rsidRDefault="0088217A" w:rsidP="0088217A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13</w:t>
      </w:r>
      <w:r>
        <w:fldChar w:fldCharType="end"/>
      </w:r>
      <w:r>
        <w:t xml:space="preserve"> -</w:t>
      </w:r>
      <w:r w:rsidRPr="00085FD5">
        <w:t xml:space="preserve"> </w:t>
      </w:r>
      <w:r w:rsidRPr="00DD0C2F">
        <w:t xml:space="preserve">Synthèse des </w:t>
      </w:r>
      <w:r>
        <w:t xml:space="preserve">erreurs de vitesse et de position Simulink </w:t>
      </w:r>
      <w:r w:rsidRPr="00DD0C2F">
        <w:t xml:space="preserve">en fonction du gain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6FB103E" w14:textId="349E27EB" w:rsidR="0016319C" w:rsidRPr="0016319C" w:rsidRDefault="0016319C" w:rsidP="0016319C">
      <w:r>
        <w:t>On remarque que pour un même gain les erreurs ne varie pas</w:t>
      </w:r>
      <w:r w:rsidRPr="0016319C">
        <w:t xml:space="preserve"> </w:t>
      </w:r>
      <w:r>
        <w:t>d’un correcteur a l’autre</w:t>
      </w:r>
      <w:r>
        <w:t>.</w:t>
      </w:r>
    </w:p>
    <w:p w14:paraId="2BB92DBC" w14:textId="77777777" w:rsidR="0088217A" w:rsidRDefault="0088217A" w:rsidP="0088217A">
      <w:pPr>
        <w:pStyle w:val="Titre3"/>
      </w:pPr>
      <w:bookmarkStart w:id="85" w:name="_Toc134049684"/>
      <w:r>
        <w:t>Mesures des</w:t>
      </w:r>
      <w:r w:rsidRPr="00BB23F9">
        <w:t xml:space="preserve"> </w:t>
      </w:r>
      <w:r>
        <w:t>erreurs de position et de vitesse</w:t>
      </w:r>
      <w:r w:rsidRPr="00181FC7">
        <w:t xml:space="preserve"> </w:t>
      </w:r>
      <w:r>
        <w:t>sur</w:t>
      </w:r>
      <w:r w:rsidRPr="00E566BD">
        <w:t xml:space="preserve"> le proc</w:t>
      </w:r>
      <w:r>
        <w:t>é</w:t>
      </w:r>
      <w:r w:rsidRPr="00E566BD">
        <w:t>d</w:t>
      </w:r>
      <w:r>
        <w:t>é</w:t>
      </w:r>
      <w:r w:rsidRPr="00E566BD">
        <w:t xml:space="preserve"> physique</w:t>
      </w:r>
      <w:bookmarkEnd w:id="85"/>
    </w:p>
    <w:p w14:paraId="6AA78176" w14:textId="59929096" w:rsidR="000D0608" w:rsidRPr="00235DAE" w:rsidRDefault="000D0608" w:rsidP="000D0608">
      <w:r>
        <w:t xml:space="preserve">Après mise sous tension de la maquette et des divers équipements (générateur basse fréquence, oscilloscope, …) on mesure puis reporte les caractéristiques fréquentielles du système corrigé dans le </w:t>
      </w:r>
      <w:r>
        <w:fldChar w:fldCharType="begin"/>
      </w:r>
      <w:r>
        <w:instrText xml:space="preserve"> REF _Ref134039420 \h </w:instrText>
      </w:r>
      <w:r>
        <w:fldChar w:fldCharType="separate"/>
      </w:r>
      <w:r w:rsidR="001E4DDD">
        <w:t xml:space="preserve">Tableau </w:t>
      </w:r>
      <w:r w:rsidR="001E4DDD">
        <w:rPr>
          <w:noProof/>
        </w:rPr>
        <w:t>15</w:t>
      </w:r>
      <w:r w:rsidR="001E4DDD">
        <w:t xml:space="preserve"> - </w:t>
      </w:r>
      <w:r w:rsidR="001E4DDD" w:rsidRPr="00DD0C2F">
        <w:t xml:space="preserve">Synthèse des </w:t>
      </w:r>
      <w:r w:rsidR="001E4DDD">
        <w:t xml:space="preserve">caractéristiques fréquentielles simulées (Simulink) </w:t>
      </w:r>
      <w:r w:rsidR="001E4DDD">
        <w:t xml:space="preserve">du système avec correcteur proportionnel et avance de phase </w:t>
      </w:r>
      <w:r w:rsidR="001E4DDD" w:rsidRPr="00DD0C2F">
        <w:t xml:space="preserve">en fonction </w:t>
      </w:r>
      <w:r w:rsidR="001E4DDD">
        <w:t xml:space="preserve">de leurs gains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fldChar w:fldCharType="end"/>
      </w:r>
      <w:r w:rsidR="00842E90">
        <w:fldChar w:fldCharType="begin"/>
      </w:r>
      <w:r w:rsidR="00842E90">
        <w:instrText xml:space="preserve"> REF _Ref134039919 \h </w:instrText>
      </w:r>
      <w:r w:rsidR="00842E90">
        <w:fldChar w:fldCharType="separate"/>
      </w:r>
      <w:r w:rsidR="001E4DDD">
        <w:t xml:space="preserve">Tableau </w:t>
      </w:r>
      <w:r w:rsidR="001E4DDD">
        <w:rPr>
          <w:noProof/>
        </w:rPr>
        <w:t>16</w:t>
      </w:r>
      <w:r w:rsidR="00842E90">
        <w:fldChar w:fldCharType="end"/>
      </w:r>
      <w:r>
        <w:t>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79"/>
        <w:gridCol w:w="1328"/>
        <w:gridCol w:w="1634"/>
      </w:tblGrid>
      <w:tr w:rsidR="00650713" w:rsidRPr="0001074B" w14:paraId="099761B8" w14:textId="3069C1A9" w:rsidTr="00816BA0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2A139A93" w14:textId="77777777" w:rsidR="00650713" w:rsidRPr="0001074B" w:rsidRDefault="00650713" w:rsidP="00816BA0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4D1DC18F" w14:textId="77777777" w:rsidR="00650713" w:rsidRPr="0001074B" w:rsidRDefault="00650713" w:rsidP="00816BA0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  <w:tc>
          <w:tcPr>
            <w:tcW w:w="0" w:type="auto"/>
            <w:vAlign w:val="center"/>
          </w:tcPr>
          <w:p w14:paraId="64373554" w14:textId="2AE9B826" w:rsidR="00650713" w:rsidRPr="0001074B" w:rsidRDefault="00650713" w:rsidP="00816BA0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Avance de phase</w:t>
            </w:r>
          </w:p>
        </w:tc>
      </w:tr>
      <w:tr w:rsidR="00650713" w:rsidRPr="0001074B" w14:paraId="3CF85F7C" w14:textId="64892633" w:rsidTr="00816BA0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0F8C905C" w14:textId="77777777" w:rsidR="00650713" w:rsidRPr="0001074B" w:rsidRDefault="00650713" w:rsidP="00816BA0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1E8ADBF6" w14:textId="77777777" w:rsidR="00650713" w:rsidRPr="0001074B" w:rsidRDefault="00650713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50252B3B" w14:textId="77777777" w:rsidR="00650713" w:rsidRPr="0001074B" w:rsidRDefault="00650713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  <w:tc>
          <w:tcPr>
            <w:tcW w:w="0" w:type="auto"/>
            <w:vAlign w:val="center"/>
          </w:tcPr>
          <w:p w14:paraId="7C8B55BB" w14:textId="4F00C7F6" w:rsidR="00650713" w:rsidRDefault="00650713" w:rsidP="00816BA0">
            <w:pPr>
              <w:spacing w:after="0"/>
              <w:rPr>
                <w:rStyle w:val="lev"/>
                <w:rFonts w:eastAsia="Times New Roman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650713" w:rsidRPr="0001074B" w14:paraId="4CA4C9C0" w14:textId="0E4F32A8" w:rsidTr="00816BA0">
        <w:trPr>
          <w:trHeight w:val="227"/>
          <w:jc w:val="center"/>
        </w:trPr>
        <w:tc>
          <w:tcPr>
            <w:tcW w:w="0" w:type="auto"/>
            <w:vAlign w:val="center"/>
          </w:tcPr>
          <w:p w14:paraId="1F73E4DA" w14:textId="77777777" w:rsidR="00650713" w:rsidRPr="0001074B" w:rsidRDefault="00650713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 REELLE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3C1F39A4" w14:textId="77777777" w:rsidR="00650713" w:rsidRPr="0001074B" w:rsidRDefault="00650713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14F31622" w14:textId="77777777" w:rsidR="00650713" w:rsidRPr="009F5FCE" w:rsidRDefault="00650713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  <w:tc>
          <w:tcPr>
            <w:tcW w:w="0" w:type="auto"/>
            <w:vAlign w:val="center"/>
          </w:tcPr>
          <w:p w14:paraId="0F570C75" w14:textId="1BCCA24A" w:rsidR="00650713" w:rsidRDefault="00650713" w:rsidP="00816BA0">
            <w:pPr>
              <w:spacing w:after="0"/>
              <w:rPr>
                <w:rFonts w:ascii="Poppins Bold" w:eastAsia="Times New Roman" w:hAnsi="Poppins Bold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</w:tr>
      <w:tr w:rsidR="00650713" w:rsidRPr="0001074B" w14:paraId="7DF0897A" w14:textId="39FC2569" w:rsidTr="00816BA0">
        <w:trPr>
          <w:trHeight w:val="227"/>
          <w:jc w:val="center"/>
        </w:trPr>
        <w:tc>
          <w:tcPr>
            <w:tcW w:w="0" w:type="auto"/>
            <w:vAlign w:val="center"/>
          </w:tcPr>
          <w:p w14:paraId="68DCBBD1" w14:textId="77777777" w:rsidR="00650713" w:rsidRPr="0001074B" w:rsidRDefault="00650713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 REELLE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771E1E6F" w14:textId="77777777" w:rsidR="00650713" w:rsidRPr="00F27E51" w:rsidRDefault="00650713" w:rsidP="00816BA0">
            <w:pPr>
              <w:spacing w:after="0"/>
              <w:rPr>
                <w:rStyle w:val="lev"/>
                <w:rFonts w:ascii="Cambria Math" w:hAnsi="Cambria Math"/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≈0.16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9827C89" w14:textId="77777777" w:rsidR="00650713" w:rsidRPr="009F5FCE" w:rsidRDefault="00650713" w:rsidP="00816BA0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0.06</m:t>
                </m:r>
              </m:oMath>
            </m:oMathPara>
          </w:p>
        </w:tc>
        <w:tc>
          <w:tcPr>
            <w:tcW w:w="0" w:type="auto"/>
            <w:vAlign w:val="center"/>
          </w:tcPr>
          <w:p w14:paraId="1934106D" w14:textId="2D0644EC" w:rsidR="00650713" w:rsidRPr="0016319C" w:rsidRDefault="00816BA0" w:rsidP="00816BA0">
            <w:pPr>
              <w:spacing w:after="0"/>
              <w:rPr>
                <w:rFonts w:ascii="Cambria Math" w:eastAsia="Times New Roman" w:hAnsi="Cambria Math" w:cs="Times New Roma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  <m:r>
                  <w:rPr>
                    <w:rFonts w:ascii="Cambria Math" w:hAnsi="Cambria Math"/>
                  </w:rPr>
                  <m:t>.16</m:t>
                </m:r>
              </m:oMath>
            </m:oMathPara>
          </w:p>
        </w:tc>
      </w:tr>
    </w:tbl>
    <w:p w14:paraId="0FD71B3D" w14:textId="6E0BEF23" w:rsidR="0088217A" w:rsidRDefault="0088217A" w:rsidP="0088217A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14</w:t>
      </w:r>
      <w:r>
        <w:fldChar w:fldCharType="end"/>
      </w:r>
      <w:r>
        <w:t xml:space="preserve"> - </w:t>
      </w:r>
      <w:r w:rsidRPr="00DD0C2F">
        <w:t xml:space="preserve">Synthèse des </w:t>
      </w:r>
      <w:r>
        <w:t xml:space="preserve">erreurs de vitesse et de position réelles </w:t>
      </w:r>
      <w:r w:rsidRPr="00DD0C2F">
        <w:t xml:space="preserve">en fonction du gain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012ECCB2" w14:textId="0DB8E940" w:rsidR="0004333B" w:rsidRDefault="0004333B">
      <w:pPr>
        <w:spacing w:after="200"/>
      </w:pPr>
      <w:r>
        <w:br w:type="page"/>
      </w:r>
    </w:p>
    <w:p w14:paraId="58BB405B" w14:textId="79FE6C6C" w:rsidR="00D66818" w:rsidRDefault="00D66818" w:rsidP="00D66818">
      <w:pPr>
        <w:pStyle w:val="Titre2"/>
      </w:pPr>
      <w:bookmarkStart w:id="86" w:name="_Toc134049685"/>
      <w:r>
        <w:lastRenderedPageBreak/>
        <w:t>S</w:t>
      </w:r>
      <w:r w:rsidRPr="00922548">
        <w:t>imulation</w:t>
      </w:r>
      <w:r>
        <w:t xml:space="preserve"> de la </w:t>
      </w:r>
      <w:r w:rsidRPr="00922548">
        <w:t>r</w:t>
      </w:r>
      <w:r>
        <w:t>é</w:t>
      </w:r>
      <w:r w:rsidRPr="00922548">
        <w:t>ponse harmonique</w:t>
      </w:r>
      <w:r w:rsidRPr="00D66818">
        <w:t xml:space="preserve"> </w:t>
      </w:r>
      <w:r w:rsidRPr="00922548">
        <w:t>de l’asservissement</w:t>
      </w:r>
      <w:bookmarkEnd w:id="86"/>
    </w:p>
    <w:p w14:paraId="5B15BBB8" w14:textId="77777777" w:rsidR="00CF73A4" w:rsidRDefault="00CF73A4" w:rsidP="00CF73A4">
      <w:pPr>
        <w:pStyle w:val="Titre3"/>
        <w:rPr>
          <w:rStyle w:val="lev"/>
          <w:b w:val="0"/>
          <w:bCs w:val="0"/>
        </w:rPr>
      </w:pPr>
      <w:bookmarkStart w:id="87" w:name="_Toc134049686"/>
      <w:r>
        <w:rPr>
          <w:rStyle w:val="lev"/>
          <w:b w:val="0"/>
          <w:bCs w:val="0"/>
        </w:rPr>
        <w:t>Simulation de</w:t>
      </w:r>
      <w:r w:rsidRPr="005C202E">
        <w:rPr>
          <w:rStyle w:val="lev"/>
          <w:b w:val="0"/>
          <w:bCs w:val="0"/>
        </w:rPr>
        <w:t xml:space="preserve"> la réponse harmonique de l’asservissement</w:t>
      </w:r>
      <w:bookmarkEnd w:id="87"/>
    </w:p>
    <w:p w14:paraId="6BCF645F" w14:textId="77777777" w:rsidR="00CF73A4" w:rsidRDefault="00CF73A4" w:rsidP="00CF73A4">
      <w:pPr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Pour simuler la réponse harmonique de l’asservissement on trace le diagramme de Bode de la fonction de transfert en boucle fermé directement via Matlab.</w:t>
      </w:r>
    </w:p>
    <w:p w14:paraId="0E4A8B3F" w14:textId="25AC2EE8" w:rsidR="00CF73A4" w:rsidRDefault="00E543BD" w:rsidP="00CF73A4">
      <w:pPr>
        <w:jc w:val="center"/>
      </w:pPr>
      <w:r w:rsidRPr="00E543BD">
        <w:drawing>
          <wp:inline distT="0" distB="0" distL="0" distR="0" wp14:anchorId="59903CBE" wp14:editId="3C250A99">
            <wp:extent cx="2725900" cy="2221705"/>
            <wp:effectExtent l="0" t="0" r="0" b="7620"/>
            <wp:docPr id="71" name="Image 7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Une image contenant diagramme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8590" cy="222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2B5F" w14:textId="59CA1BDD" w:rsidR="00CF73A4" w:rsidRDefault="00CF73A4" w:rsidP="008C4FB1">
      <w:pPr>
        <w:pStyle w:val="Lgende"/>
      </w:pPr>
      <w:bookmarkStart w:id="88" w:name="_Ref1340393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E4DDD">
        <w:rPr>
          <w:noProof/>
        </w:rPr>
        <w:t>24</w:t>
      </w:r>
      <w:r>
        <w:fldChar w:fldCharType="end"/>
      </w:r>
      <w:bookmarkEnd w:id="88"/>
      <w:r>
        <w:t xml:space="preserve"> - Diagrammes de Bode</w:t>
      </w:r>
      <w:r w:rsidR="00BC3896">
        <w:t xml:space="preserve"> du système </w:t>
      </w:r>
      <w:r w:rsidR="008C4FB1">
        <w:t xml:space="preserve">avec correcteur avance de phase 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</w:p>
    <w:p w14:paraId="11C12967" w14:textId="47BE82F2" w:rsidR="008C4FB1" w:rsidRPr="008C4FB1" w:rsidRDefault="00AF445B" w:rsidP="008C4FB1">
      <w:r>
        <w:t xml:space="preserve">Par lecture du diagramme de Bode </w:t>
      </w:r>
      <w:r>
        <w:fldChar w:fldCharType="begin"/>
      </w:r>
      <w:r>
        <w:instrText xml:space="preserve"> REF _Ref134039365 \h </w:instrText>
      </w:r>
      <w:r>
        <w:fldChar w:fldCharType="separate"/>
      </w:r>
      <w:r w:rsidR="001E4DDD">
        <w:t xml:space="preserve">Figure </w:t>
      </w:r>
      <w:r w:rsidR="001E4DDD">
        <w:rPr>
          <w:noProof/>
        </w:rPr>
        <w:t>24</w:t>
      </w:r>
      <w:r>
        <w:fldChar w:fldCharType="end"/>
      </w:r>
      <w:r w:rsidR="00616C7B">
        <w:t xml:space="preserve"> on reporte les caractéristiques fréquentielles du système corrigé dans le </w:t>
      </w:r>
      <w:r w:rsidR="00616C7B">
        <w:fldChar w:fldCharType="begin"/>
      </w:r>
      <w:r w:rsidR="00616C7B">
        <w:instrText xml:space="preserve"> REF _Ref134039420 \h </w:instrText>
      </w:r>
      <w:r w:rsidR="00616C7B">
        <w:fldChar w:fldCharType="separate"/>
      </w:r>
      <w:r w:rsidR="001E4DDD">
        <w:t xml:space="preserve">Tableau </w:t>
      </w:r>
      <w:r w:rsidR="001E4DDD">
        <w:rPr>
          <w:noProof/>
        </w:rPr>
        <w:t>15</w:t>
      </w:r>
      <w:r w:rsidR="001E4DDD">
        <w:t xml:space="preserve"> - </w:t>
      </w:r>
      <w:r w:rsidR="001E4DDD" w:rsidRPr="00DD0C2F">
        <w:t xml:space="preserve">Synthèse des </w:t>
      </w:r>
      <w:r w:rsidR="001E4DDD">
        <w:t xml:space="preserve">caractéristiques fréquentielles simulées (Simulink) </w:t>
      </w:r>
      <w:r w:rsidR="001E4DDD">
        <w:t xml:space="preserve">du système avec correcteur proportionnel et avance de phase </w:t>
      </w:r>
      <w:r w:rsidR="001E4DDD" w:rsidRPr="00DD0C2F">
        <w:t xml:space="preserve">en fonction </w:t>
      </w:r>
      <w:r w:rsidR="001E4DDD">
        <w:t xml:space="preserve">de leurs gains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616C7B">
        <w:fldChar w:fldCharType="end"/>
      </w:r>
      <w:r w:rsidR="00616C7B">
        <w:fldChar w:fldCharType="begin"/>
      </w:r>
      <w:r w:rsidR="00616C7B">
        <w:instrText xml:space="preserve"> REF _Ref134039423 \h </w:instrText>
      </w:r>
      <w:r w:rsidR="00616C7B">
        <w:fldChar w:fldCharType="separate"/>
      </w:r>
      <w:r w:rsidR="001E4DDD">
        <w:t xml:space="preserve">Tableau </w:t>
      </w:r>
      <w:r w:rsidR="001E4DDD">
        <w:rPr>
          <w:noProof/>
        </w:rPr>
        <w:t>15</w:t>
      </w:r>
      <w:r w:rsidR="00616C7B">
        <w:fldChar w:fldCharType="end"/>
      </w:r>
      <w:r w:rsidR="00616C7B">
        <w:t>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79"/>
        <w:gridCol w:w="1328"/>
        <w:gridCol w:w="1634"/>
      </w:tblGrid>
      <w:tr w:rsidR="00001F13" w:rsidRPr="0001074B" w14:paraId="23E11293" w14:textId="77777777" w:rsidTr="00527B77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259D9996" w14:textId="77777777" w:rsidR="00001F13" w:rsidRPr="0001074B" w:rsidRDefault="00001F13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2A19CBE3" w14:textId="77777777" w:rsidR="00001F13" w:rsidRPr="0001074B" w:rsidRDefault="00001F13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  <w:tc>
          <w:tcPr>
            <w:tcW w:w="0" w:type="auto"/>
            <w:vAlign w:val="center"/>
          </w:tcPr>
          <w:p w14:paraId="3AAF8660" w14:textId="77777777" w:rsidR="00001F13" w:rsidRPr="0001074B" w:rsidRDefault="00001F13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Avance de phase</w:t>
            </w:r>
          </w:p>
        </w:tc>
      </w:tr>
      <w:tr w:rsidR="00001F13" w:rsidRPr="0001074B" w14:paraId="4EB01740" w14:textId="77777777" w:rsidTr="00527B77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0C926028" w14:textId="77777777" w:rsidR="00001F13" w:rsidRPr="0001074B" w:rsidRDefault="00001F13" w:rsidP="00331599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667F8E55" w14:textId="77777777" w:rsidR="00001F13" w:rsidRPr="0001074B" w:rsidRDefault="001E4DDD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46844EBC" w14:textId="77777777" w:rsidR="00001F13" w:rsidRPr="0001074B" w:rsidRDefault="001E4DDD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  <w:tc>
          <w:tcPr>
            <w:tcW w:w="0" w:type="auto"/>
            <w:vAlign w:val="center"/>
          </w:tcPr>
          <w:p w14:paraId="5CCD65CD" w14:textId="6EF64DE9" w:rsidR="00001F13" w:rsidRPr="0001074B" w:rsidRDefault="005936D3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235DAE" w:rsidRPr="0001074B" w14:paraId="78A4E1CA" w14:textId="77777777" w:rsidTr="00527B77">
        <w:trPr>
          <w:trHeight w:val="227"/>
          <w:jc w:val="center"/>
        </w:trPr>
        <w:tc>
          <w:tcPr>
            <w:tcW w:w="0" w:type="auto"/>
            <w:vAlign w:val="center"/>
          </w:tcPr>
          <w:p w14:paraId="67D7FB32" w14:textId="559086B0" w:rsidR="00235DAE" w:rsidRPr="0001074B" w:rsidRDefault="00235DAE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rad/s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63CC8FFE" w14:textId="248BFE42" w:rsidR="00235DAE" w:rsidRPr="0001074B" w:rsidRDefault="00235DAE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≈4.31</m:t>
                </m:r>
              </m:oMath>
            </m:oMathPara>
          </w:p>
        </w:tc>
        <w:tc>
          <w:tcPr>
            <w:tcW w:w="0" w:type="auto"/>
            <w:vAlign w:val="center"/>
          </w:tcPr>
          <w:p w14:paraId="39BCF384" w14:textId="29A5E82B" w:rsidR="00235DAE" w:rsidRPr="0001074B" w:rsidRDefault="00235DAE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≈7.09</m:t>
                </m:r>
              </m:oMath>
            </m:oMathPara>
          </w:p>
        </w:tc>
        <w:tc>
          <w:tcPr>
            <w:tcW w:w="0" w:type="auto"/>
            <w:vAlign w:val="center"/>
          </w:tcPr>
          <w:p w14:paraId="20D6EC8A" w14:textId="0ADA1286" w:rsidR="00235DAE" w:rsidRPr="0001074B" w:rsidRDefault="00C948E2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5.18</m:t>
                </m:r>
              </m:oMath>
            </m:oMathPara>
          </w:p>
        </w:tc>
      </w:tr>
      <w:tr w:rsidR="00235DAE" w:rsidRPr="0001074B" w14:paraId="7E605020" w14:textId="77777777" w:rsidTr="00527B77">
        <w:trPr>
          <w:trHeight w:val="227"/>
          <w:jc w:val="center"/>
        </w:trPr>
        <w:tc>
          <w:tcPr>
            <w:tcW w:w="0" w:type="auto"/>
            <w:vAlign w:val="center"/>
          </w:tcPr>
          <w:p w14:paraId="687709C7" w14:textId="146F3752" w:rsidR="00235DAE" w:rsidRDefault="00235DAE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 SIMULINK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rad/s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39BEF9D3" w14:textId="09A9FBDD" w:rsidR="00235DAE" w:rsidRPr="0001074B" w:rsidRDefault="00235DAE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≈6.14</m:t>
                </m:r>
              </m:oMath>
            </m:oMathPara>
          </w:p>
        </w:tc>
        <w:tc>
          <w:tcPr>
            <w:tcW w:w="0" w:type="auto"/>
            <w:vAlign w:val="center"/>
          </w:tcPr>
          <w:p w14:paraId="6E82E805" w14:textId="5930142B" w:rsidR="00235DAE" w:rsidRPr="0001074B" w:rsidRDefault="00235DAE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≈10.7</m:t>
                </m:r>
              </m:oMath>
            </m:oMathPara>
          </w:p>
        </w:tc>
        <w:tc>
          <w:tcPr>
            <w:tcW w:w="0" w:type="auto"/>
            <w:vAlign w:val="center"/>
          </w:tcPr>
          <w:p w14:paraId="2F0BF5E3" w14:textId="53A45130" w:rsidR="00235DAE" w:rsidRPr="0001074B" w:rsidRDefault="00C948E2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≈7.03</m:t>
                </m:r>
              </m:oMath>
            </m:oMathPara>
          </w:p>
        </w:tc>
      </w:tr>
      <w:tr w:rsidR="00235DAE" w:rsidRPr="0001074B" w14:paraId="59FC50C9" w14:textId="77777777" w:rsidTr="00527B77">
        <w:trPr>
          <w:trHeight w:val="227"/>
          <w:jc w:val="center"/>
        </w:trPr>
        <w:tc>
          <w:tcPr>
            <w:tcW w:w="0" w:type="auto"/>
            <w:vAlign w:val="center"/>
          </w:tcPr>
          <w:p w14:paraId="4FEEE485" w14:textId="3ECF3EA9" w:rsidR="00235DAE" w:rsidRPr="0001074B" w:rsidRDefault="00235DAE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dB SIMULINK</m:t>
                    </m:r>
                  </m:sub>
                </m:sSub>
                <m:r>
                  <w:rPr>
                    <w:rFonts w:ascii="Cambria Math" w:hAnsi="Cambria Math"/>
                  </w:rPr>
                  <m:t>(ou ζ)</m:t>
                </m:r>
              </m:oMath>
            </m:oMathPara>
          </w:p>
        </w:tc>
        <w:tc>
          <w:tcPr>
            <w:tcW w:w="0" w:type="auto"/>
            <w:vAlign w:val="center"/>
          </w:tcPr>
          <w:p w14:paraId="1AC196C3" w14:textId="2FA3BBED" w:rsidR="00235DAE" w:rsidRPr="0001074B" w:rsidRDefault="00235DAE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≈3.76</m:t>
                </m:r>
              </m:oMath>
            </m:oMathPara>
          </w:p>
        </w:tc>
        <w:tc>
          <w:tcPr>
            <w:tcW w:w="0" w:type="auto"/>
            <w:vAlign w:val="center"/>
          </w:tcPr>
          <w:p w14:paraId="0FC18585" w14:textId="376D4778" w:rsidR="00235DAE" w:rsidRPr="0001074B" w:rsidRDefault="00235DAE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≈7.73</m:t>
                </m:r>
              </m:oMath>
            </m:oMathPara>
          </w:p>
        </w:tc>
        <w:tc>
          <w:tcPr>
            <w:tcW w:w="0" w:type="auto"/>
            <w:vAlign w:val="center"/>
          </w:tcPr>
          <w:p w14:paraId="0E2BE828" w14:textId="075884C0" w:rsidR="00235DAE" w:rsidRPr="0001074B" w:rsidRDefault="00C948E2" w:rsidP="00235DA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2.35</m:t>
                </m:r>
              </m:oMath>
            </m:oMathPara>
          </w:p>
        </w:tc>
      </w:tr>
    </w:tbl>
    <w:p w14:paraId="33D96EA3" w14:textId="3DB4A229" w:rsidR="00F325BB" w:rsidRPr="00F325BB" w:rsidRDefault="00235DAE" w:rsidP="00FE53AC">
      <w:pPr>
        <w:pStyle w:val="Lgende"/>
      </w:pPr>
      <w:bookmarkStart w:id="89" w:name="_Ref134039420"/>
      <w:bookmarkStart w:id="90" w:name="_Ref134044262"/>
      <w:bookmarkStart w:id="91" w:name="_Ref13403942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15</w:t>
      </w:r>
      <w:r>
        <w:fldChar w:fldCharType="end"/>
      </w:r>
      <w:bookmarkEnd w:id="91"/>
      <w:r>
        <w:t xml:space="preserve"> - </w:t>
      </w:r>
      <w:r w:rsidRPr="00DD0C2F">
        <w:t xml:space="preserve">Synthèse des </w:t>
      </w:r>
      <w:r>
        <w:t xml:space="preserve">caractéristiques fréquentielles simulées (Simulink) </w:t>
      </w:r>
      <w:r w:rsidR="00F30DD4">
        <w:t xml:space="preserve">du système </w:t>
      </w:r>
      <w:r w:rsidR="00D54F45">
        <w:t xml:space="preserve">avec correcteur proportionnel et avance de phase </w:t>
      </w:r>
      <w:r w:rsidRPr="00DD0C2F">
        <w:t xml:space="preserve">en fonction </w:t>
      </w:r>
      <w:r w:rsidR="00D54F45">
        <w:t xml:space="preserve">de leurs gains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bookmarkEnd w:id="89"/>
      <w:r w:rsidR="00D54F45">
        <w:t xml:space="preserve"> </w:t>
      </w:r>
      <w:r w:rsidR="00D54F45">
        <w:t>respectifs</w:t>
      </w:r>
      <w:bookmarkEnd w:id="90"/>
    </w:p>
    <w:p w14:paraId="3C8F3E59" w14:textId="4D569BD2" w:rsidR="00D66818" w:rsidRDefault="00D66818" w:rsidP="00D66818">
      <w:pPr>
        <w:pStyle w:val="Titre2"/>
      </w:pPr>
      <w:bookmarkStart w:id="92" w:name="_Toc134049687"/>
      <w:r>
        <w:t xml:space="preserve">Mesures de la </w:t>
      </w:r>
      <w:r w:rsidRPr="00922548">
        <w:t>r</w:t>
      </w:r>
      <w:r>
        <w:t>é</w:t>
      </w:r>
      <w:r w:rsidRPr="00922548">
        <w:t>ponse harmonique</w:t>
      </w:r>
      <w:r w:rsidRPr="00D66818">
        <w:t xml:space="preserve"> </w:t>
      </w:r>
      <w:r w:rsidRPr="00922548">
        <w:t>de l’asservissement</w:t>
      </w:r>
      <w:r>
        <w:t xml:space="preserve"> sur le procédé physique</w:t>
      </w:r>
      <w:bookmarkEnd w:id="92"/>
    </w:p>
    <w:p w14:paraId="71411D06" w14:textId="7754D2A0" w:rsidR="00235DAE" w:rsidRPr="00235DAE" w:rsidRDefault="004B0DCE" w:rsidP="00235DAE">
      <w:r>
        <w:t>Après mise sous tension de la maquette et des divers équipements</w:t>
      </w:r>
      <w:r w:rsidR="0097655C">
        <w:t xml:space="preserve"> </w:t>
      </w:r>
      <w:r>
        <w:t>(</w:t>
      </w:r>
      <w:r w:rsidR="00831D8C">
        <w:t xml:space="preserve">générateur basse fréquence, </w:t>
      </w:r>
      <w:r w:rsidR="0097655C">
        <w:t>oscilloscope</w:t>
      </w:r>
      <w:r w:rsidR="00831D8C">
        <w:t>, …)</w:t>
      </w:r>
      <w:r w:rsidR="0097655C">
        <w:t xml:space="preserve"> </w:t>
      </w:r>
      <w:r w:rsidR="00943B7F">
        <w:t xml:space="preserve">on </w:t>
      </w:r>
      <w:r w:rsidR="00831D8C">
        <w:t xml:space="preserve">mesure puis </w:t>
      </w:r>
      <w:r w:rsidR="00943B7F">
        <w:t xml:space="preserve">reporte les caractéristiques fréquentielles du système corrigé dans le </w:t>
      </w:r>
      <w:r w:rsidR="00943B7F">
        <w:fldChar w:fldCharType="begin"/>
      </w:r>
      <w:r w:rsidR="00943B7F">
        <w:instrText xml:space="preserve"> REF _Ref134039420 \h </w:instrText>
      </w:r>
      <w:r w:rsidR="00943B7F">
        <w:fldChar w:fldCharType="separate"/>
      </w:r>
      <w:r w:rsidR="001E4DDD">
        <w:t xml:space="preserve">Tableau </w:t>
      </w:r>
      <w:r w:rsidR="001E4DDD">
        <w:rPr>
          <w:noProof/>
        </w:rPr>
        <w:t>15</w:t>
      </w:r>
      <w:r w:rsidR="001E4DDD">
        <w:t xml:space="preserve"> - </w:t>
      </w:r>
      <w:r w:rsidR="001E4DDD" w:rsidRPr="00DD0C2F">
        <w:t xml:space="preserve">Synthèse des </w:t>
      </w:r>
      <w:r w:rsidR="001E4DDD">
        <w:t xml:space="preserve">caractéristiques fréquentielles simulées (Simulink) </w:t>
      </w:r>
      <w:r w:rsidR="001E4DDD">
        <w:t xml:space="preserve">du système avec correcteur proportionnel et avance de phase </w:t>
      </w:r>
      <w:r w:rsidR="001E4DDD" w:rsidRPr="00DD0C2F">
        <w:t xml:space="preserve">en fonction </w:t>
      </w:r>
      <w:r w:rsidR="001E4DDD">
        <w:t xml:space="preserve">de leurs gains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943B7F">
        <w:fldChar w:fldCharType="end"/>
      </w:r>
      <w:r w:rsidR="00831D8C">
        <w:fldChar w:fldCharType="begin"/>
      </w:r>
      <w:r w:rsidR="00831D8C">
        <w:instrText xml:space="preserve"> REF _Ref134039919 \h </w:instrText>
      </w:r>
      <w:r w:rsidR="00831D8C">
        <w:fldChar w:fldCharType="separate"/>
      </w:r>
      <w:r w:rsidR="001E4DDD">
        <w:t xml:space="preserve">Tableau </w:t>
      </w:r>
      <w:r w:rsidR="001E4DDD">
        <w:rPr>
          <w:noProof/>
        </w:rPr>
        <w:t>16</w:t>
      </w:r>
      <w:r w:rsidR="00831D8C">
        <w:fldChar w:fldCharType="end"/>
      </w:r>
      <w:r w:rsidR="00831D8C">
        <w:t>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66"/>
        <w:gridCol w:w="1160"/>
        <w:gridCol w:w="1347"/>
        <w:gridCol w:w="1634"/>
      </w:tblGrid>
      <w:tr w:rsidR="00230CCD" w:rsidRPr="0001074B" w14:paraId="53EB58DF" w14:textId="77777777" w:rsidTr="00527B77">
        <w:trPr>
          <w:trHeight w:val="227"/>
          <w:jc w:val="center"/>
        </w:trPr>
        <w:tc>
          <w:tcPr>
            <w:tcW w:w="0" w:type="auto"/>
            <w:vMerge w:val="restart"/>
            <w:vAlign w:val="center"/>
          </w:tcPr>
          <w:p w14:paraId="04F2511C" w14:textId="77777777" w:rsidR="00230CCD" w:rsidRPr="0001074B" w:rsidRDefault="00230CCD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0" w:type="auto"/>
            <w:gridSpan w:val="2"/>
            <w:vAlign w:val="center"/>
          </w:tcPr>
          <w:p w14:paraId="5F1E3FB0" w14:textId="77777777" w:rsidR="00230CCD" w:rsidRPr="0001074B" w:rsidRDefault="00230CCD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  <w:tc>
          <w:tcPr>
            <w:tcW w:w="0" w:type="auto"/>
            <w:vAlign w:val="center"/>
          </w:tcPr>
          <w:p w14:paraId="267E3CB3" w14:textId="77777777" w:rsidR="00230CCD" w:rsidRPr="0001074B" w:rsidRDefault="00230CCD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Avance de phase</w:t>
            </w:r>
          </w:p>
        </w:tc>
      </w:tr>
      <w:tr w:rsidR="00230CCD" w:rsidRPr="0001074B" w14:paraId="3D70497A" w14:textId="77777777" w:rsidTr="00527B77">
        <w:trPr>
          <w:trHeight w:val="227"/>
          <w:jc w:val="center"/>
        </w:trPr>
        <w:tc>
          <w:tcPr>
            <w:tcW w:w="0" w:type="auto"/>
            <w:vMerge/>
            <w:vAlign w:val="center"/>
          </w:tcPr>
          <w:p w14:paraId="06BD458C" w14:textId="77777777" w:rsidR="00230CCD" w:rsidRPr="0001074B" w:rsidRDefault="00230CCD" w:rsidP="00331599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0" w:type="auto"/>
            <w:vAlign w:val="center"/>
          </w:tcPr>
          <w:p w14:paraId="2621B9DE" w14:textId="77777777" w:rsidR="00230CCD" w:rsidRPr="0001074B" w:rsidRDefault="001E4DDD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76E4415A" w14:textId="77777777" w:rsidR="00230CCD" w:rsidRPr="0001074B" w:rsidRDefault="001E4DDD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  <w:tc>
          <w:tcPr>
            <w:tcW w:w="0" w:type="auto"/>
            <w:vAlign w:val="center"/>
          </w:tcPr>
          <w:p w14:paraId="2DAC1361" w14:textId="7A17DC80" w:rsidR="00230CCD" w:rsidRPr="0001074B" w:rsidRDefault="005936D3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4E6B5E" w:rsidRPr="0001074B" w14:paraId="5F1D2244" w14:textId="77777777" w:rsidTr="00527B77">
        <w:trPr>
          <w:trHeight w:val="227"/>
          <w:jc w:val="center"/>
        </w:trPr>
        <w:tc>
          <w:tcPr>
            <w:tcW w:w="0" w:type="auto"/>
            <w:vAlign w:val="center"/>
          </w:tcPr>
          <w:p w14:paraId="17BFB3FA" w14:textId="6E09BF6D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 REELLE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rad/s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30682B74" w14:textId="0701A21A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≈4.52</m:t>
                </m:r>
              </m:oMath>
            </m:oMathPara>
          </w:p>
        </w:tc>
        <w:tc>
          <w:tcPr>
            <w:tcW w:w="0" w:type="auto"/>
            <w:vAlign w:val="center"/>
          </w:tcPr>
          <w:p w14:paraId="2757CC5F" w14:textId="64B46954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≈6.89</m:t>
                </m:r>
              </m:oMath>
            </m:oMathPara>
          </w:p>
        </w:tc>
        <w:tc>
          <w:tcPr>
            <w:tcW w:w="0" w:type="auto"/>
            <w:vAlign w:val="center"/>
          </w:tcPr>
          <w:p w14:paraId="6E481A12" w14:textId="3759BF47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≈5.</m:t>
                </m:r>
                <m:r>
                  <w:rPr>
                    <w:rFonts w:ascii="Cambria Math" w:hAnsi="Cambria Math"/>
                  </w:rPr>
                  <m:t>25</m:t>
                </m:r>
              </m:oMath>
            </m:oMathPara>
          </w:p>
        </w:tc>
      </w:tr>
      <w:tr w:rsidR="004E6B5E" w:rsidRPr="0001074B" w14:paraId="1E194362" w14:textId="77777777" w:rsidTr="00527B77">
        <w:trPr>
          <w:trHeight w:val="227"/>
          <w:jc w:val="center"/>
        </w:trPr>
        <w:tc>
          <w:tcPr>
            <w:tcW w:w="0" w:type="auto"/>
            <w:vAlign w:val="center"/>
          </w:tcPr>
          <w:p w14:paraId="7BB8831C" w14:textId="573A122A" w:rsidR="004E6B5E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 REELLE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rad/s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708AC566" w14:textId="69D7C054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≈5.98</m:t>
                </m:r>
              </m:oMath>
            </m:oMathPara>
          </w:p>
        </w:tc>
        <w:tc>
          <w:tcPr>
            <w:tcW w:w="0" w:type="auto"/>
            <w:vAlign w:val="center"/>
          </w:tcPr>
          <w:p w14:paraId="16C3E08E" w14:textId="14FA4603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≈10.78</m:t>
                </m:r>
              </m:oMath>
            </m:oMathPara>
          </w:p>
        </w:tc>
        <w:tc>
          <w:tcPr>
            <w:tcW w:w="0" w:type="auto"/>
            <w:vAlign w:val="center"/>
          </w:tcPr>
          <w:p w14:paraId="738A5CDB" w14:textId="1762E020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hAnsi="Cambria Math"/>
                  </w:rPr>
                  <m:t>6.97</m:t>
                </m:r>
              </m:oMath>
            </m:oMathPara>
          </w:p>
        </w:tc>
      </w:tr>
      <w:tr w:rsidR="004E6B5E" w:rsidRPr="0001074B" w14:paraId="04D69F42" w14:textId="77777777" w:rsidTr="00527B77">
        <w:trPr>
          <w:trHeight w:val="227"/>
          <w:jc w:val="center"/>
        </w:trPr>
        <w:tc>
          <w:tcPr>
            <w:tcW w:w="0" w:type="auto"/>
            <w:vAlign w:val="center"/>
          </w:tcPr>
          <w:p w14:paraId="4A3AC9F6" w14:textId="5C5A3DB9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dB REELLE</m:t>
                    </m:r>
                  </m:sub>
                </m:sSub>
                <m:r>
                  <w:rPr>
                    <w:rFonts w:ascii="Cambria Math" w:hAnsi="Cambria Math"/>
                  </w:rPr>
                  <m:t>(ou ζ)</m:t>
                </m:r>
              </m:oMath>
            </m:oMathPara>
          </w:p>
        </w:tc>
        <w:tc>
          <w:tcPr>
            <w:tcW w:w="0" w:type="auto"/>
            <w:vAlign w:val="center"/>
          </w:tcPr>
          <w:p w14:paraId="4C62C785" w14:textId="0CFECFFB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≈4.02</m:t>
                </m:r>
              </m:oMath>
            </m:oMathPara>
          </w:p>
        </w:tc>
        <w:tc>
          <w:tcPr>
            <w:tcW w:w="0" w:type="auto"/>
            <w:vAlign w:val="center"/>
          </w:tcPr>
          <w:p w14:paraId="048D1B67" w14:textId="267D87A2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≈7.75</m:t>
                </m:r>
              </m:oMath>
            </m:oMathPara>
          </w:p>
        </w:tc>
        <w:tc>
          <w:tcPr>
            <w:tcW w:w="0" w:type="auto"/>
            <w:vAlign w:val="center"/>
          </w:tcPr>
          <w:p w14:paraId="3460E8FA" w14:textId="58983F1D" w:rsidR="004E6B5E" w:rsidRPr="0001074B" w:rsidRDefault="004E6B5E" w:rsidP="004E6B5E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≈2.3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</w:tbl>
    <w:p w14:paraId="0E1B5CEB" w14:textId="2E3D61AC" w:rsidR="008315FB" w:rsidRDefault="00235DAE" w:rsidP="00AB37B3">
      <w:pPr>
        <w:pStyle w:val="Lgende"/>
      </w:pPr>
      <w:bookmarkStart w:id="93" w:name="_Toc133961517"/>
      <w:bookmarkStart w:id="94" w:name="_Ref134039919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16</w:t>
      </w:r>
      <w:r>
        <w:fldChar w:fldCharType="end"/>
      </w:r>
      <w:bookmarkEnd w:id="94"/>
      <w:r>
        <w:t xml:space="preserve"> - </w:t>
      </w:r>
      <w:r w:rsidRPr="00DD0C2F">
        <w:t xml:space="preserve">Synthèse des </w:t>
      </w:r>
      <w:r>
        <w:t xml:space="preserve">caractéristiques fréquentielles réelles </w:t>
      </w:r>
      <w:r w:rsidR="00D54F45">
        <w:t xml:space="preserve">du système avec correcteur proportionnel et avance de phase </w:t>
      </w:r>
      <w:r w:rsidR="00D54F45" w:rsidRPr="00DD0C2F">
        <w:t xml:space="preserve">en fonction </w:t>
      </w:r>
      <w:r w:rsidR="00D54F45">
        <w:t xml:space="preserve">de leurs gains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54F45">
        <w:t xml:space="preserve"> respectifs</w:t>
      </w:r>
      <w:bookmarkEnd w:id="93"/>
    </w:p>
    <w:p w14:paraId="7030B323" w14:textId="42992128" w:rsidR="00D66818" w:rsidRDefault="00D66818">
      <w:pPr>
        <w:spacing w:after="200"/>
        <w:rPr>
          <w:rStyle w:val="lev"/>
        </w:rPr>
      </w:pPr>
      <w:r>
        <w:rPr>
          <w:rStyle w:val="lev"/>
        </w:rPr>
        <w:br w:type="page"/>
      </w:r>
    </w:p>
    <w:p w14:paraId="762C80C9" w14:textId="2EA2CF0E" w:rsidR="00D66818" w:rsidRDefault="00D66818" w:rsidP="00D66818">
      <w:pPr>
        <w:pStyle w:val="Titre1"/>
        <w:rPr>
          <w:rStyle w:val="lev"/>
        </w:rPr>
      </w:pPr>
      <w:bookmarkStart w:id="95" w:name="_Toc134049688"/>
      <w:r>
        <w:rPr>
          <w:rStyle w:val="lev"/>
        </w:rPr>
        <w:lastRenderedPageBreak/>
        <w:t>Conclusion générale</w:t>
      </w:r>
      <w:bookmarkEnd w:id="95"/>
    </w:p>
    <w:p w14:paraId="26987ED0" w14:textId="77777777" w:rsidR="002E661D" w:rsidRPr="00CC4ECD" w:rsidRDefault="002E661D" w:rsidP="002E661D">
      <w:pPr>
        <w:pStyle w:val="Gras"/>
        <w:rPr>
          <w:rStyle w:val="lev"/>
          <w:b w:val="0"/>
          <w:bCs w:val="0"/>
        </w:rPr>
      </w:pPr>
      <w:r w:rsidRPr="00CC4ECD">
        <w:rPr>
          <w:rStyle w:val="lev"/>
          <w:b w:val="0"/>
          <w:bCs w:val="0"/>
        </w:rPr>
        <w:t>Rappel : Le cahier des charges donne :</w:t>
      </w:r>
    </w:p>
    <w:p w14:paraId="4345B85F" w14:textId="77777777" w:rsidR="002E661D" w:rsidRPr="00CF18BF" w:rsidRDefault="002E661D" w:rsidP="002E661D">
      <w:pPr>
        <w:rPr>
          <w:rStyle w:val="lev"/>
          <w:b w:val="0"/>
          <w:bCs w:val="0"/>
          <w:iCs/>
        </w:rPr>
      </w:pPr>
      <m:oMathPara>
        <m:oMath>
          <m:sSub>
            <m:sSubPr>
              <m:ctrlPr>
                <w:rPr>
                  <w:rStyle w:val="lev"/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Style w:val="lev"/>
                  <w:rFonts w:ascii="Cambria Math" w:hAnsi="Cambria Math"/>
                </w:rPr>
                <m:t>D</m:t>
              </m:r>
            </m:e>
            <m:sub>
              <m:r>
                <w:rPr>
                  <w:rStyle w:val="lev"/>
                  <w:rFonts w:ascii="Cambria Math" w:hAnsi="Cambria Math"/>
                </w:rPr>
                <m:t>%</m:t>
              </m:r>
            </m:sub>
          </m:sSub>
          <m:r>
            <w:rPr>
              <w:rStyle w:val="lev"/>
              <w:rFonts w:ascii="Cambria Math" w:hAnsi="Cambria Math"/>
            </w:rPr>
            <m:t>&lt;15%</m:t>
          </m:r>
          <m:r>
            <m:rPr>
              <m:sty m:val="p"/>
            </m:rPr>
            <w:rPr>
              <w:rStyle w:val="lev"/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Style w:val="lev"/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Style w:val="lev"/>
                  <w:rFonts w:ascii="Cambria Math" w:hAnsi="Cambria Math"/>
                </w:rPr>
                <m:t>T</m:t>
              </m:r>
            </m:e>
            <m:sub>
              <m:r>
                <w:rPr>
                  <w:rStyle w:val="lev"/>
                  <w:rFonts w:ascii="Cambria Math" w:hAnsi="Cambria Math"/>
                </w:rPr>
                <m:t>m</m:t>
              </m:r>
            </m:sub>
          </m:sSub>
          <m:r>
            <w:rPr>
              <w:rStyle w:val="lev"/>
              <w:rFonts w:ascii="Cambria Math" w:hAnsi="Cambria Math"/>
            </w:rPr>
            <m:t>&lt;0.3s</m:t>
          </m:r>
          <m:r>
            <m:rPr>
              <m:sty m:val="p"/>
            </m:rPr>
            <w:rPr>
              <w:rStyle w:val="lev"/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Style w:val="lev"/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Style w:val="lev"/>
                  <w:rFonts w:ascii="Cambria Math" w:hAnsi="Cambria Math"/>
                </w:rPr>
                <m:t>ε</m:t>
              </m:r>
            </m:e>
            <m:sub>
              <m:r>
                <w:rPr>
                  <w:rStyle w:val="lev"/>
                  <w:rFonts w:ascii="Cambria Math" w:hAnsi="Cambria Math"/>
                </w:rPr>
                <m:t>v</m:t>
              </m:r>
            </m:sub>
          </m:sSub>
          <m:r>
            <w:rPr>
              <w:rStyle w:val="lev"/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Style w:val="lev"/>
              <w:rFonts w:ascii="Cambria Math" w:hAnsi="Cambria Math"/>
            </w:rPr>
            <m:t>la plus petite possible</m:t>
          </m:r>
        </m:oMath>
      </m:oMathPara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369"/>
        <w:gridCol w:w="1419"/>
        <w:gridCol w:w="1634"/>
      </w:tblGrid>
      <w:tr w:rsidR="00FE53AC" w:rsidRPr="0001074B" w14:paraId="1FE6DF04" w14:textId="77777777" w:rsidTr="00FE53AC">
        <w:trPr>
          <w:trHeight w:val="227"/>
          <w:jc w:val="center"/>
        </w:trPr>
        <w:tc>
          <w:tcPr>
            <w:tcW w:w="1838" w:type="dxa"/>
            <w:vMerge w:val="restart"/>
            <w:vAlign w:val="center"/>
          </w:tcPr>
          <w:p w14:paraId="24559808" w14:textId="77777777" w:rsidR="00FE53AC" w:rsidRPr="0001074B" w:rsidRDefault="00FE53AC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Caractéristiques de performance</w:t>
            </w:r>
          </w:p>
        </w:tc>
        <w:tc>
          <w:tcPr>
            <w:tcW w:w="3788" w:type="dxa"/>
            <w:gridSpan w:val="2"/>
            <w:vAlign w:val="center"/>
          </w:tcPr>
          <w:p w14:paraId="02B62BE0" w14:textId="77777777" w:rsidR="00FE53AC" w:rsidRPr="0001074B" w:rsidRDefault="00FE53AC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Commande Proportionnelle</w:t>
            </w:r>
          </w:p>
        </w:tc>
        <w:tc>
          <w:tcPr>
            <w:tcW w:w="0" w:type="auto"/>
            <w:vAlign w:val="center"/>
          </w:tcPr>
          <w:p w14:paraId="21BDCFFF" w14:textId="77777777" w:rsidR="00FE53AC" w:rsidRPr="0001074B" w:rsidRDefault="00FE53AC" w:rsidP="00331599">
            <w:pPr>
              <w:pStyle w:val="Gras"/>
              <w:spacing w:after="0"/>
              <w:rPr>
                <w:rStyle w:val="lev"/>
              </w:rPr>
            </w:pPr>
            <w:r w:rsidRPr="0001074B">
              <w:rPr>
                <w:rStyle w:val="lev"/>
              </w:rPr>
              <w:t>Avance de phase</w:t>
            </w:r>
          </w:p>
        </w:tc>
      </w:tr>
      <w:tr w:rsidR="00FE53AC" w:rsidRPr="0001074B" w14:paraId="6085DFB8" w14:textId="77777777" w:rsidTr="00FE53AC">
        <w:trPr>
          <w:trHeight w:val="227"/>
          <w:jc w:val="center"/>
        </w:trPr>
        <w:tc>
          <w:tcPr>
            <w:tcW w:w="1838" w:type="dxa"/>
            <w:vMerge/>
            <w:vAlign w:val="center"/>
          </w:tcPr>
          <w:p w14:paraId="7706716B" w14:textId="77777777" w:rsidR="00FE53AC" w:rsidRPr="0001074B" w:rsidRDefault="00FE53AC" w:rsidP="00331599">
            <w:pPr>
              <w:spacing w:after="0"/>
              <w:rPr>
                <w:rStyle w:val="lev"/>
                <w:b w:val="0"/>
                <w:bCs w:val="0"/>
              </w:rPr>
            </w:pPr>
          </w:p>
        </w:tc>
        <w:tc>
          <w:tcPr>
            <w:tcW w:w="2369" w:type="dxa"/>
            <w:vAlign w:val="center"/>
          </w:tcPr>
          <w:p w14:paraId="4D3A1553" w14:textId="77777777" w:rsidR="00FE53AC" w:rsidRPr="0001074B" w:rsidRDefault="00FE53AC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4850E9F1" w14:textId="77777777" w:rsidR="00FE53AC" w:rsidRPr="0001074B" w:rsidRDefault="00FE53AC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=2,7</m:t>
                </m:r>
              </m:oMath>
            </m:oMathPara>
          </w:p>
        </w:tc>
        <w:tc>
          <w:tcPr>
            <w:tcW w:w="0" w:type="auto"/>
            <w:vAlign w:val="center"/>
          </w:tcPr>
          <w:p w14:paraId="632BA5C1" w14:textId="3A5BE98E" w:rsidR="00FE53AC" w:rsidRPr="0001074B" w:rsidRDefault="00F90134" w:rsidP="00331599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FE53AC" w:rsidRPr="0001074B" w14:paraId="66D31DEF" w14:textId="77777777" w:rsidTr="00FE53AC">
        <w:trPr>
          <w:trHeight w:val="227"/>
          <w:jc w:val="center"/>
        </w:trPr>
        <w:tc>
          <w:tcPr>
            <w:tcW w:w="1838" w:type="dxa"/>
            <w:vAlign w:val="center"/>
          </w:tcPr>
          <w:p w14:paraId="0AE492E7" w14:textId="289B025E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2369" w:type="dxa"/>
            <w:vAlign w:val="center"/>
          </w:tcPr>
          <w:p w14:paraId="7DE46176" w14:textId="48202B27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≈0.336</m:t>
                </m:r>
              </m:oMath>
            </m:oMathPara>
          </w:p>
        </w:tc>
        <w:tc>
          <w:tcPr>
            <w:tcW w:w="0" w:type="auto"/>
            <w:vAlign w:val="center"/>
          </w:tcPr>
          <w:p w14:paraId="3D7BD8E3" w14:textId="2F32F528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≈0.1854</m:t>
                </m:r>
              </m:oMath>
            </m:oMathPara>
          </w:p>
        </w:tc>
        <w:tc>
          <w:tcPr>
            <w:tcW w:w="0" w:type="auto"/>
            <w:vAlign w:val="center"/>
          </w:tcPr>
          <w:p w14:paraId="533C6164" w14:textId="33184384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0.29</m:t>
                </m:r>
              </m:oMath>
            </m:oMathPara>
          </w:p>
        </w:tc>
      </w:tr>
      <w:tr w:rsidR="00FE53AC" w:rsidRPr="0001074B" w14:paraId="152E897E" w14:textId="77777777" w:rsidTr="00FE53AC">
        <w:trPr>
          <w:trHeight w:val="227"/>
          <w:jc w:val="center"/>
        </w:trPr>
        <w:tc>
          <w:tcPr>
            <w:tcW w:w="1838" w:type="dxa"/>
            <w:vAlign w:val="center"/>
          </w:tcPr>
          <w:p w14:paraId="4C303922" w14:textId="77245914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r10%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2369" w:type="dxa"/>
            <w:vAlign w:val="center"/>
          </w:tcPr>
          <w:p w14:paraId="710CA8FC" w14:textId="51895FC3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≈2.602</m:t>
                </m:r>
              </m:oMath>
            </m:oMathPara>
          </w:p>
        </w:tc>
        <w:tc>
          <w:tcPr>
            <w:tcW w:w="0" w:type="auto"/>
            <w:vAlign w:val="center"/>
          </w:tcPr>
          <w:p w14:paraId="0DBBD15F" w14:textId="0C729F59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≈2.322</m:t>
                </m:r>
              </m:oMath>
            </m:oMathPara>
          </w:p>
        </w:tc>
        <w:tc>
          <w:tcPr>
            <w:tcW w:w="0" w:type="auto"/>
            <w:vAlign w:val="center"/>
          </w:tcPr>
          <w:p w14:paraId="795BECDE" w14:textId="5736746C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1.</m:t>
                </m:r>
                <m:r>
                  <w:rPr>
                    <w:rStyle w:val="lev"/>
                    <w:rFonts w:ascii="Cambria Math" w:hAnsi="Cambria Math"/>
                  </w:rPr>
                  <m:t>71</m:t>
                </m:r>
              </m:oMath>
            </m:oMathPara>
          </w:p>
        </w:tc>
      </w:tr>
      <w:tr w:rsidR="00FE53AC" w:rsidRPr="0001074B" w14:paraId="5D5304FC" w14:textId="77777777" w:rsidTr="00FE53AC">
        <w:trPr>
          <w:trHeight w:val="227"/>
          <w:jc w:val="center"/>
        </w:trPr>
        <w:tc>
          <w:tcPr>
            <w:tcW w:w="1838" w:type="dxa"/>
            <w:vAlign w:val="center"/>
          </w:tcPr>
          <w:p w14:paraId="355D5F45" w14:textId="263B971E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%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lang w:eastAsia="fr-FR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2369" w:type="dxa"/>
            <w:vAlign w:val="center"/>
          </w:tcPr>
          <w:p w14:paraId="5A1CB241" w14:textId="7EEF3135" w:rsidR="00FE53AC" w:rsidRPr="00CC4ECD" w:rsidRDefault="00FE53AC" w:rsidP="00D52EEF">
            <w:pPr>
              <w:spacing w:after="0"/>
              <w:rPr>
                <w:rStyle w:val="lev"/>
                <w:b w:val="0"/>
                <w:bCs w:val="0"/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</w:rPr>
                  <m:t>≈31.81</m:t>
                </m:r>
              </m:oMath>
            </m:oMathPara>
          </w:p>
        </w:tc>
        <w:tc>
          <w:tcPr>
            <w:tcW w:w="0" w:type="auto"/>
            <w:vAlign w:val="center"/>
          </w:tcPr>
          <w:p w14:paraId="19EF5FCD" w14:textId="5BF371D6" w:rsidR="00FE53AC" w:rsidRPr="00CC4ECD" w:rsidRDefault="00FE53AC" w:rsidP="00D52EEF">
            <w:pPr>
              <w:spacing w:after="0"/>
              <w:rPr>
                <w:rStyle w:val="lev"/>
                <w:b w:val="0"/>
                <w:bCs w:val="0"/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Fonts w:ascii="Cambria Math" w:eastAsia="Times New Roman" w:hAnsi="Cambria Math"/>
                    <w:lang w:eastAsia="fr-FR"/>
                  </w:rPr>
                  <m:t>50.55</m:t>
                </m:r>
              </m:oMath>
            </m:oMathPara>
          </w:p>
        </w:tc>
        <w:tc>
          <w:tcPr>
            <w:tcW w:w="0" w:type="auto"/>
            <w:vAlign w:val="center"/>
          </w:tcPr>
          <w:p w14:paraId="0F3AFC70" w14:textId="65622A33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Style w:val="lev"/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23.18</m:t>
                </m:r>
              </m:oMath>
            </m:oMathPara>
          </w:p>
        </w:tc>
      </w:tr>
      <w:tr w:rsidR="00FE53AC" w:rsidRPr="0001074B" w14:paraId="5C84A6DB" w14:textId="77777777" w:rsidTr="00FE53AC">
        <w:trPr>
          <w:trHeight w:val="227"/>
          <w:jc w:val="center"/>
        </w:trPr>
        <w:tc>
          <w:tcPr>
            <w:tcW w:w="1838" w:type="dxa"/>
            <w:vAlign w:val="center"/>
          </w:tcPr>
          <w:p w14:paraId="54F322D8" w14:textId="427F939A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p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2369" w:type="dxa"/>
            <w:vAlign w:val="center"/>
          </w:tcPr>
          <w:p w14:paraId="0E8C9682" w14:textId="506F4744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  <w:tc>
          <w:tcPr>
            <w:tcW w:w="0" w:type="auto"/>
            <w:vAlign w:val="center"/>
          </w:tcPr>
          <w:p w14:paraId="4276AB21" w14:textId="24B7D354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  <w:tc>
          <w:tcPr>
            <w:tcW w:w="0" w:type="auto"/>
            <w:vAlign w:val="center"/>
          </w:tcPr>
          <w:p w14:paraId="5D8FE9C7" w14:textId="2CD28C42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</m:t>
                </m:r>
              </m:oMath>
            </m:oMathPara>
          </w:p>
        </w:tc>
      </w:tr>
      <w:tr w:rsidR="00FE53AC" w:rsidRPr="0001074B" w14:paraId="76B60590" w14:textId="77777777" w:rsidTr="00FE53AC">
        <w:trPr>
          <w:trHeight w:val="227"/>
          <w:jc w:val="center"/>
        </w:trPr>
        <w:tc>
          <w:tcPr>
            <w:tcW w:w="1838" w:type="dxa"/>
            <w:vAlign w:val="center"/>
          </w:tcPr>
          <w:p w14:paraId="68020EFA" w14:textId="14D1E023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lev"/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2369" w:type="dxa"/>
            <w:vAlign w:val="center"/>
          </w:tcPr>
          <w:p w14:paraId="32056A7B" w14:textId="64EA297B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≈0.16</m:t>
                </m:r>
              </m:oMath>
            </m:oMathPara>
          </w:p>
        </w:tc>
        <w:tc>
          <w:tcPr>
            <w:tcW w:w="0" w:type="auto"/>
            <w:vAlign w:val="center"/>
          </w:tcPr>
          <w:p w14:paraId="14D2CC79" w14:textId="50B71809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</m:t>
                </m:r>
                <m:r>
                  <w:rPr>
                    <w:rStyle w:val="lev"/>
                    <w:rFonts w:ascii="Cambria Math" w:hAnsi="Cambria Math"/>
                  </w:rPr>
                  <m:t>0.06</m:t>
                </m:r>
              </m:oMath>
            </m:oMathPara>
          </w:p>
        </w:tc>
        <w:tc>
          <w:tcPr>
            <w:tcW w:w="0" w:type="auto"/>
            <w:vAlign w:val="center"/>
          </w:tcPr>
          <w:p w14:paraId="75FB04FC" w14:textId="012E0CDD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≈0.16</m:t>
                </m:r>
              </m:oMath>
            </m:oMathPara>
          </w:p>
        </w:tc>
      </w:tr>
      <w:tr w:rsidR="00FE53AC" w:rsidRPr="0001074B" w14:paraId="1C38DB3B" w14:textId="77777777" w:rsidTr="00FE53AC">
        <w:trPr>
          <w:trHeight w:val="227"/>
          <w:jc w:val="center"/>
        </w:trPr>
        <w:tc>
          <w:tcPr>
            <w:tcW w:w="1838" w:type="dxa"/>
            <w:vAlign w:val="center"/>
          </w:tcPr>
          <w:p w14:paraId="40004F90" w14:textId="18853BC2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rad/s</m:t>
                    </m:r>
                  </m:e>
                </m:d>
              </m:oMath>
            </m:oMathPara>
          </w:p>
        </w:tc>
        <w:tc>
          <w:tcPr>
            <w:tcW w:w="2369" w:type="dxa"/>
            <w:vAlign w:val="center"/>
          </w:tcPr>
          <w:p w14:paraId="66F910AA" w14:textId="31B4F0F9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≈4.52</m:t>
                </m:r>
              </m:oMath>
            </m:oMathPara>
          </w:p>
        </w:tc>
        <w:tc>
          <w:tcPr>
            <w:tcW w:w="0" w:type="auto"/>
            <w:vAlign w:val="center"/>
          </w:tcPr>
          <w:p w14:paraId="7C01434A" w14:textId="17167217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≈6.89</m:t>
                </m:r>
              </m:oMath>
            </m:oMathPara>
          </w:p>
        </w:tc>
        <w:tc>
          <w:tcPr>
            <w:tcW w:w="0" w:type="auto"/>
            <w:vAlign w:val="center"/>
          </w:tcPr>
          <w:p w14:paraId="577F5F8C" w14:textId="1973ABF9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≈5.25</m:t>
                </m:r>
              </m:oMath>
            </m:oMathPara>
          </w:p>
        </w:tc>
      </w:tr>
      <w:tr w:rsidR="00FE53AC" w:rsidRPr="0001074B" w14:paraId="3E61187B" w14:textId="77777777" w:rsidTr="00FE53AC">
        <w:trPr>
          <w:trHeight w:val="227"/>
          <w:jc w:val="center"/>
        </w:trPr>
        <w:tc>
          <w:tcPr>
            <w:tcW w:w="1838" w:type="dxa"/>
            <w:vAlign w:val="center"/>
          </w:tcPr>
          <w:p w14:paraId="4C3F3495" w14:textId="53754F5A" w:rsidR="00FE53AC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[rad/s]</m:t>
                </m:r>
              </m:oMath>
            </m:oMathPara>
          </w:p>
        </w:tc>
        <w:tc>
          <w:tcPr>
            <w:tcW w:w="2369" w:type="dxa"/>
            <w:vAlign w:val="center"/>
          </w:tcPr>
          <w:p w14:paraId="2FD12347" w14:textId="5EF7DB55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≈5.98</m:t>
                </m:r>
              </m:oMath>
            </m:oMathPara>
          </w:p>
        </w:tc>
        <w:tc>
          <w:tcPr>
            <w:tcW w:w="0" w:type="auto"/>
            <w:vAlign w:val="center"/>
          </w:tcPr>
          <w:p w14:paraId="05432AE5" w14:textId="32217418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≈10.78</m:t>
                </m:r>
              </m:oMath>
            </m:oMathPara>
          </w:p>
        </w:tc>
        <w:tc>
          <w:tcPr>
            <w:tcW w:w="0" w:type="auto"/>
            <w:vAlign w:val="center"/>
          </w:tcPr>
          <w:p w14:paraId="7CD14D55" w14:textId="7AD32A6C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≈6.97</m:t>
                </m:r>
              </m:oMath>
            </m:oMathPara>
          </w:p>
        </w:tc>
      </w:tr>
      <w:tr w:rsidR="00FE53AC" w:rsidRPr="0001074B" w14:paraId="3B1C2221" w14:textId="77777777" w:rsidTr="00FE53AC">
        <w:trPr>
          <w:trHeight w:val="227"/>
          <w:jc w:val="center"/>
        </w:trPr>
        <w:tc>
          <w:tcPr>
            <w:tcW w:w="1838" w:type="dxa"/>
            <w:vAlign w:val="center"/>
          </w:tcPr>
          <w:p w14:paraId="2DF4F6DC" w14:textId="08010533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dB</m:t>
                    </m:r>
                  </m:sub>
                </m:sSub>
              </m:oMath>
            </m:oMathPara>
          </w:p>
        </w:tc>
        <w:tc>
          <w:tcPr>
            <w:tcW w:w="2369" w:type="dxa"/>
            <w:vAlign w:val="center"/>
          </w:tcPr>
          <w:p w14:paraId="29AF1709" w14:textId="7354E077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≈4.02</m:t>
                </m:r>
              </m:oMath>
            </m:oMathPara>
          </w:p>
        </w:tc>
        <w:tc>
          <w:tcPr>
            <w:tcW w:w="0" w:type="auto"/>
            <w:vAlign w:val="center"/>
          </w:tcPr>
          <w:p w14:paraId="3D138831" w14:textId="606E4F95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≈7.75</m:t>
                </m:r>
              </m:oMath>
            </m:oMathPara>
          </w:p>
        </w:tc>
        <w:tc>
          <w:tcPr>
            <w:tcW w:w="0" w:type="auto"/>
            <w:vAlign w:val="center"/>
          </w:tcPr>
          <w:p w14:paraId="315C8410" w14:textId="4BCC4B45" w:rsidR="00FE53AC" w:rsidRPr="0001074B" w:rsidRDefault="00FE53AC" w:rsidP="00D52EEF">
            <w:pPr>
              <w:spacing w:after="0"/>
              <w:rPr>
                <w:rStyle w:val="lev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≈2.37</m:t>
                </m:r>
              </m:oMath>
            </m:oMathPara>
          </w:p>
        </w:tc>
      </w:tr>
      <w:tr w:rsidR="00FE53AC" w:rsidRPr="0001074B" w14:paraId="786B3ECA" w14:textId="77777777" w:rsidTr="00FE53AC">
        <w:trPr>
          <w:trHeight w:val="227"/>
          <w:jc w:val="center"/>
        </w:trPr>
        <w:tc>
          <w:tcPr>
            <w:tcW w:w="1838" w:type="dxa"/>
            <w:vAlign w:val="center"/>
          </w:tcPr>
          <w:p w14:paraId="41562168" w14:textId="2CEC4656" w:rsidR="00FE53AC" w:rsidRPr="00F626EF" w:rsidRDefault="00FE53AC" w:rsidP="00C927B9">
            <w:pPr>
              <w:spacing w:after="0"/>
              <w:rPr>
                <w:rStyle w:val="lev"/>
                <w:b w:val="0"/>
                <w:bCs w:val="0"/>
                <w:iCs/>
              </w:rPr>
            </w:pPr>
            <w:r w:rsidRPr="003F5041">
              <w:rPr>
                <w:rStyle w:val="lev"/>
                <w:b w:val="0"/>
                <w:bCs w:val="0"/>
              </w:rPr>
              <w:t xml:space="preserve">Nombre de pôles ou de </w:t>
            </w:r>
            <w:r>
              <w:rPr>
                <w:rStyle w:val="lev"/>
                <w:b w:val="0"/>
                <w:bCs w:val="0"/>
              </w:rPr>
              <w:t>zéros</w:t>
            </w:r>
            <w:r w:rsidRPr="003F5041">
              <w:rPr>
                <w:rStyle w:val="lev"/>
                <w:b w:val="0"/>
                <w:bCs w:val="0"/>
              </w:rPr>
              <w:t xml:space="preserve"> ajoutés</w:t>
            </w:r>
          </w:p>
        </w:tc>
        <w:tc>
          <w:tcPr>
            <w:tcW w:w="2369" w:type="dxa"/>
            <w:vAlign w:val="center"/>
          </w:tcPr>
          <w:p w14:paraId="041C0912" w14:textId="77777777" w:rsidR="00FE53AC" w:rsidRDefault="00FE53AC" w:rsidP="00C927B9">
            <w:pPr>
              <w:spacing w:after="0"/>
              <w:rPr>
                <w:rStyle w:val="lev"/>
                <w:b w:val="0"/>
                <w:bCs w:val="0"/>
              </w:rPr>
            </w:pPr>
            <w:r>
              <w:rPr>
                <w:rStyle w:val="lev"/>
                <w:b w:val="0"/>
                <w:bCs w:val="0"/>
              </w:rPr>
              <w:t>0 pôles ajoutés</w:t>
            </w:r>
          </w:p>
          <w:p w14:paraId="204C6F52" w14:textId="5205EC7C" w:rsidR="00FE53AC" w:rsidRPr="0001074B" w:rsidRDefault="00FE53AC" w:rsidP="00C927B9">
            <w:pPr>
              <w:spacing w:after="0"/>
              <w:rPr>
                <w:rStyle w:val="lev"/>
                <w:b w:val="0"/>
                <w:bCs w:val="0"/>
              </w:rPr>
            </w:pPr>
            <w:r>
              <w:rPr>
                <w:rStyle w:val="lev"/>
                <w:b w:val="0"/>
                <w:bCs w:val="0"/>
              </w:rPr>
              <w:t>0 zéros ajoutés</w:t>
            </w:r>
          </w:p>
        </w:tc>
        <w:tc>
          <w:tcPr>
            <w:tcW w:w="0" w:type="auto"/>
            <w:vAlign w:val="center"/>
          </w:tcPr>
          <w:p w14:paraId="2C7B3105" w14:textId="77777777" w:rsidR="00FE53AC" w:rsidRDefault="00FE53AC" w:rsidP="00C927B9">
            <w:pPr>
              <w:spacing w:after="0"/>
              <w:rPr>
                <w:rStyle w:val="lev"/>
                <w:b w:val="0"/>
                <w:bCs w:val="0"/>
              </w:rPr>
            </w:pPr>
            <w:r>
              <w:rPr>
                <w:rStyle w:val="lev"/>
                <w:b w:val="0"/>
                <w:bCs w:val="0"/>
              </w:rPr>
              <w:t>0 pôles ajoutés</w:t>
            </w:r>
          </w:p>
          <w:p w14:paraId="2F575CC7" w14:textId="0D145FEA" w:rsidR="00FE53AC" w:rsidRPr="0001074B" w:rsidRDefault="00FE53AC" w:rsidP="00C927B9">
            <w:pPr>
              <w:spacing w:after="0"/>
              <w:rPr>
                <w:rStyle w:val="lev"/>
                <w:b w:val="0"/>
                <w:bCs w:val="0"/>
              </w:rPr>
            </w:pPr>
            <w:r>
              <w:rPr>
                <w:rStyle w:val="lev"/>
                <w:b w:val="0"/>
                <w:bCs w:val="0"/>
              </w:rPr>
              <w:t>0 zéros ajoutés</w:t>
            </w:r>
          </w:p>
        </w:tc>
        <w:tc>
          <w:tcPr>
            <w:tcW w:w="0" w:type="auto"/>
            <w:vAlign w:val="center"/>
          </w:tcPr>
          <w:p w14:paraId="4B4E5B32" w14:textId="3ADA2AFE" w:rsidR="00FE53AC" w:rsidRDefault="00FE53AC" w:rsidP="00C927B9">
            <w:pPr>
              <w:spacing w:after="0"/>
              <w:rPr>
                <w:rStyle w:val="lev"/>
                <w:b w:val="0"/>
                <w:bCs w:val="0"/>
              </w:rPr>
            </w:pPr>
            <w:r>
              <w:rPr>
                <w:rStyle w:val="lev"/>
                <w:b w:val="0"/>
                <w:bCs w:val="0"/>
              </w:rPr>
              <w:t>1</w:t>
            </w:r>
            <w:r>
              <w:rPr>
                <w:rStyle w:val="lev"/>
                <w:b w:val="0"/>
                <w:bCs w:val="0"/>
              </w:rPr>
              <w:t xml:space="preserve"> pôles ajoutés</w:t>
            </w:r>
          </w:p>
          <w:p w14:paraId="458F1CC7" w14:textId="24AAE7F7" w:rsidR="00FE53AC" w:rsidRPr="0001074B" w:rsidRDefault="00FE53AC" w:rsidP="00C927B9">
            <w:pPr>
              <w:spacing w:after="0"/>
              <w:rPr>
                <w:rStyle w:val="lev"/>
                <w:b w:val="0"/>
                <w:bCs w:val="0"/>
              </w:rPr>
            </w:pPr>
            <w:r>
              <w:rPr>
                <w:rStyle w:val="lev"/>
                <w:b w:val="0"/>
                <w:bCs w:val="0"/>
              </w:rPr>
              <w:t>1</w:t>
            </w:r>
            <w:r>
              <w:rPr>
                <w:rStyle w:val="lev"/>
                <w:b w:val="0"/>
                <w:bCs w:val="0"/>
              </w:rPr>
              <w:t xml:space="preserve"> zéros ajoutés</w:t>
            </w:r>
          </w:p>
        </w:tc>
      </w:tr>
      <w:tr w:rsidR="00FE53AC" w:rsidRPr="006A11F6" w14:paraId="5EF8F802" w14:textId="77777777" w:rsidTr="00FE53AC">
        <w:trPr>
          <w:trHeight w:val="227"/>
          <w:jc w:val="center"/>
        </w:trPr>
        <w:tc>
          <w:tcPr>
            <w:tcW w:w="1838" w:type="dxa"/>
            <w:vAlign w:val="center"/>
          </w:tcPr>
          <w:p w14:paraId="4554B0D6" w14:textId="00FCB5AC" w:rsidR="00FE53AC" w:rsidRPr="00F626EF" w:rsidRDefault="00FE53AC" w:rsidP="00C927B9">
            <w:pPr>
              <w:spacing w:after="0"/>
              <w:rPr>
                <w:rStyle w:val="lev"/>
                <w:b w:val="0"/>
                <w:bCs w:val="0"/>
                <w:iCs/>
              </w:rPr>
            </w:pPr>
            <w:r w:rsidRPr="003F5041">
              <w:rPr>
                <w:rStyle w:val="lev"/>
                <w:b w:val="0"/>
                <w:bCs w:val="0"/>
              </w:rPr>
              <w:t>Cahier des Charges</w:t>
            </w:r>
          </w:p>
        </w:tc>
        <w:tc>
          <w:tcPr>
            <w:tcW w:w="2369" w:type="dxa"/>
            <w:vAlign w:val="center"/>
          </w:tcPr>
          <w:p w14:paraId="619F7D42" w14:textId="6737A8A2" w:rsidR="00FE53AC" w:rsidRPr="006A11F6" w:rsidRDefault="00FE53AC" w:rsidP="00C927B9">
            <w:pPr>
              <w:spacing w:after="0"/>
              <w:rPr>
                <w:rStyle w:val="lev"/>
                <w:b w:val="0"/>
                <w:bCs w:val="0"/>
              </w:rPr>
            </w:pP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Style w:val="lev"/>
                      <w:rFonts w:ascii="Cambria Math" w:hAnsi="Cambria Math"/>
                    </w:rPr>
                    <m:t>%</m:t>
                  </m:r>
                </m:sub>
              </m:sSub>
            </m:oMath>
            <w:r w:rsidRPr="006A11F6">
              <w:rPr>
                <w:rStyle w:val="lev"/>
                <w:b w:val="0"/>
                <w:bCs w:val="0"/>
                <w:color w:val="FF0000"/>
              </w:rPr>
              <w:t>NOK</w:t>
            </w:r>
            <w:r w:rsidRPr="006A11F6">
              <w:rPr>
                <w:rStyle w:val="lev"/>
                <w:b w:val="0"/>
                <w:bCs w:val="0"/>
              </w:rPr>
              <w:br/>
            </w: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Style w:val="lev"/>
                      <w:rFonts w:ascii="Cambria Math" w:hAnsi="Cambria Math"/>
                    </w:rPr>
                    <m:t>m</m:t>
                  </m:r>
                </m:sub>
              </m:sSub>
            </m:oMath>
            <w:r w:rsidRPr="006A11F6">
              <w:rPr>
                <w:rStyle w:val="lev"/>
                <w:b w:val="0"/>
                <w:bCs w:val="0"/>
                <w:color w:val="FF0000"/>
              </w:rPr>
              <w:t>NOK</w:t>
            </w:r>
          </w:p>
          <w:p w14:paraId="5D10D97B" w14:textId="2DDCA7C5" w:rsidR="00FE53AC" w:rsidRPr="006A11F6" w:rsidRDefault="00FE53AC" w:rsidP="00C927B9">
            <w:pPr>
              <w:spacing w:after="0"/>
              <w:rPr>
                <w:rStyle w:val="lev"/>
                <w:b w:val="0"/>
                <w:bCs w:val="0"/>
              </w:rPr>
            </w:pP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Style w:val="lev"/>
                      <w:rFonts w:ascii="Cambria Math" w:hAnsi="Cambria Math"/>
                    </w:rPr>
                    <m:t>v</m:t>
                  </m:r>
                </m:sub>
              </m:sSub>
            </m:oMath>
            <w:r w:rsidRPr="006A11F6">
              <w:rPr>
                <w:rStyle w:val="lev"/>
                <w:b w:val="0"/>
                <w:bCs w:val="0"/>
                <w:iCs/>
                <w:color w:val="00B050"/>
              </w:rPr>
              <w:t xml:space="preserve"> </w:t>
            </w:r>
            <w:r w:rsidRPr="006A11F6">
              <w:rPr>
                <w:rStyle w:val="lev"/>
                <w:b w:val="0"/>
                <w:bCs w:val="0"/>
                <w:iCs/>
                <w:color w:val="FFC000"/>
              </w:rPr>
              <w:t>MOYEN</w:t>
            </w:r>
          </w:p>
        </w:tc>
        <w:tc>
          <w:tcPr>
            <w:tcW w:w="0" w:type="auto"/>
            <w:vAlign w:val="center"/>
          </w:tcPr>
          <w:p w14:paraId="22ED6EB0" w14:textId="0C44B382" w:rsidR="00FE53AC" w:rsidRDefault="00FE53AC" w:rsidP="00C927B9">
            <w:pPr>
              <w:spacing w:after="0"/>
              <w:rPr>
                <w:rStyle w:val="lev"/>
                <w:b w:val="0"/>
                <w:bCs w:val="0"/>
                <w:lang w:val="en-GB"/>
              </w:rPr>
            </w:pP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Style w:val="lev"/>
                      <w:rFonts w:ascii="Cambria Math" w:hAnsi="Cambria Math"/>
                      <w:lang w:val="en-GB"/>
                    </w:rPr>
                    <m:t>%</m:t>
                  </m:r>
                </m:sub>
              </m:sSub>
            </m:oMath>
            <w:r w:rsidRPr="00C54C71">
              <w:rPr>
                <w:rStyle w:val="lev"/>
                <w:b w:val="0"/>
                <w:bCs w:val="0"/>
                <w:color w:val="FF0000"/>
                <w:lang w:val="en-GB"/>
              </w:rPr>
              <w:t>NOK</w:t>
            </w:r>
            <w:r w:rsidRPr="00C54C71">
              <w:rPr>
                <w:rStyle w:val="lev"/>
                <w:b w:val="0"/>
                <w:bCs w:val="0"/>
                <w:lang w:val="en-GB"/>
              </w:rPr>
              <w:br/>
            </w: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Style w:val="lev"/>
                      <w:rFonts w:ascii="Cambria Math" w:hAnsi="Cambria Math"/>
                    </w:rPr>
                    <m:t>m</m:t>
                  </m:r>
                </m:sub>
              </m:sSub>
            </m:oMath>
            <w:r w:rsidRPr="00CC4ECD">
              <w:rPr>
                <w:rStyle w:val="lev"/>
                <w:b w:val="0"/>
                <w:bCs w:val="0"/>
                <w:color w:val="00B050"/>
                <w:lang w:val="en-GB"/>
              </w:rPr>
              <w:t>OK</w:t>
            </w:r>
          </w:p>
          <w:p w14:paraId="6A74386B" w14:textId="09BC20DF" w:rsidR="00FE53AC" w:rsidRPr="00C54C71" w:rsidRDefault="00FE53AC" w:rsidP="00C927B9">
            <w:pPr>
              <w:spacing w:after="0"/>
              <w:rPr>
                <w:rStyle w:val="lev"/>
                <w:b w:val="0"/>
                <w:bCs w:val="0"/>
                <w:lang w:val="en-GB"/>
              </w:rPr>
            </w:pP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Style w:val="lev"/>
                      <w:rFonts w:ascii="Cambria Math" w:hAnsi="Cambria Math"/>
                    </w:rPr>
                    <m:t>v</m:t>
                  </m:r>
                </m:sub>
              </m:sSub>
            </m:oMath>
            <w:r w:rsidRPr="00C54C71">
              <w:rPr>
                <w:rStyle w:val="lev"/>
                <w:b w:val="0"/>
                <w:bCs w:val="0"/>
                <w:iCs/>
                <w:color w:val="00B050"/>
                <w:lang w:val="en-GB"/>
              </w:rPr>
              <w:t xml:space="preserve"> OK</w:t>
            </w:r>
          </w:p>
        </w:tc>
        <w:tc>
          <w:tcPr>
            <w:tcW w:w="0" w:type="auto"/>
            <w:vAlign w:val="center"/>
          </w:tcPr>
          <w:p w14:paraId="7AF44CFB" w14:textId="5057855E" w:rsidR="00FE53AC" w:rsidRPr="006A11F6" w:rsidRDefault="00FE53AC" w:rsidP="00C927B9">
            <w:pPr>
              <w:spacing w:after="0"/>
              <w:rPr>
                <w:rStyle w:val="lev"/>
                <w:b w:val="0"/>
                <w:bCs w:val="0"/>
              </w:rPr>
            </w:pP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Style w:val="lev"/>
                      <w:rFonts w:ascii="Cambria Math" w:hAnsi="Cambria Math"/>
                    </w:rPr>
                    <m:t>%</m:t>
                  </m:r>
                </m:sub>
              </m:sSub>
            </m:oMath>
            <w:r w:rsidRPr="006A11F6">
              <w:rPr>
                <w:rStyle w:val="lev"/>
                <w:b w:val="0"/>
                <w:bCs w:val="0"/>
                <w:color w:val="FF0000"/>
              </w:rPr>
              <w:t>NOK</w:t>
            </w:r>
            <w:r w:rsidRPr="006A11F6">
              <w:rPr>
                <w:rStyle w:val="lev"/>
                <w:b w:val="0"/>
                <w:bCs w:val="0"/>
              </w:rPr>
              <w:br/>
            </w: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Style w:val="lev"/>
                      <w:rFonts w:ascii="Cambria Math" w:hAnsi="Cambria Math"/>
                    </w:rPr>
                    <m:t>m</m:t>
                  </m:r>
                </m:sub>
              </m:sSub>
            </m:oMath>
            <w:r w:rsidRPr="006A11F6">
              <w:rPr>
                <w:rStyle w:val="lev"/>
                <w:b w:val="0"/>
                <w:bCs w:val="0"/>
                <w:color w:val="00B050"/>
              </w:rPr>
              <w:t>OK</w:t>
            </w:r>
          </w:p>
          <w:p w14:paraId="07A560ED" w14:textId="11A874CA" w:rsidR="00FE53AC" w:rsidRPr="006A11F6" w:rsidRDefault="00FE53AC" w:rsidP="00C927B9">
            <w:pPr>
              <w:spacing w:after="0"/>
              <w:rPr>
                <w:rStyle w:val="lev"/>
                <w:b w:val="0"/>
                <w:bCs w:val="0"/>
              </w:rPr>
            </w:pP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Style w:val="lev"/>
                      <w:rFonts w:ascii="Cambria Math" w:hAnsi="Cambria Math"/>
                    </w:rPr>
                    <m:t>v</m:t>
                  </m:r>
                </m:sub>
              </m:sSub>
            </m:oMath>
            <w:r w:rsidRPr="006A11F6">
              <w:rPr>
                <w:rStyle w:val="lev"/>
                <w:b w:val="0"/>
                <w:bCs w:val="0"/>
                <w:iCs/>
                <w:color w:val="00B050"/>
              </w:rPr>
              <w:t xml:space="preserve"> </w:t>
            </w:r>
            <w:r w:rsidRPr="006A11F6">
              <w:rPr>
                <w:rStyle w:val="lev"/>
                <w:b w:val="0"/>
                <w:bCs w:val="0"/>
                <w:iCs/>
                <w:color w:val="FFC000"/>
              </w:rPr>
              <w:t>MOYEN</w:t>
            </w:r>
          </w:p>
        </w:tc>
      </w:tr>
    </w:tbl>
    <w:p w14:paraId="15DCDA59" w14:textId="487B91CF" w:rsidR="002D34A2" w:rsidRPr="00AF0EB3" w:rsidRDefault="002D34A2" w:rsidP="002D34A2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1E4DDD">
        <w:rPr>
          <w:noProof/>
        </w:rPr>
        <w:t>17</w:t>
      </w:r>
      <w:r>
        <w:fldChar w:fldCharType="end"/>
      </w:r>
      <w:r>
        <w:t xml:space="preserve"> – Synthèse globale </w:t>
      </w:r>
      <w:r w:rsidR="00AF0EB3">
        <w:t>des caractéristiques temporelles et fréquentielles des correcteurs étudiées</w:t>
      </w:r>
      <w:r w:rsidR="002E661D">
        <w:t xml:space="preserve"> en fonction des contraintes du cahier des charges</w:t>
      </w:r>
    </w:p>
    <w:p w14:paraId="2C50242E" w14:textId="21440966" w:rsidR="00B20528" w:rsidRDefault="00D66818" w:rsidP="0056351B">
      <w:pPr>
        <w:rPr>
          <w:rStyle w:val="lev"/>
          <w:b w:val="0"/>
          <w:bCs w:val="0"/>
        </w:rPr>
      </w:pPr>
      <w:r w:rsidRPr="00AF0EB3">
        <w:br/>
      </w:r>
      <w:r w:rsidR="0056351B">
        <w:rPr>
          <w:rStyle w:val="lev"/>
          <w:b w:val="0"/>
          <w:bCs w:val="0"/>
        </w:rPr>
        <w:t xml:space="preserve">Vis-à-vis du cahier de charges la commande </w:t>
      </w:r>
      <w:r w:rsidR="00AE3C8C">
        <w:rPr>
          <w:rStyle w:val="lev"/>
          <w:b w:val="0"/>
          <w:bCs w:val="0"/>
        </w:rPr>
        <w:t xml:space="preserve">qui se rappercherai le plus des exigences serait la commande </w:t>
      </w:r>
      <w:r w:rsidR="001130EF">
        <w:rPr>
          <w:rStyle w:val="lev"/>
          <w:b w:val="0"/>
          <w:bCs w:val="0"/>
        </w:rPr>
        <w:t xml:space="preserve">par avance de phase car bien qu’elle demande </w:t>
      </w:r>
      <w:r w:rsidR="006D3279">
        <w:rPr>
          <w:rStyle w:val="lev"/>
          <w:b w:val="0"/>
          <w:bCs w:val="0"/>
        </w:rPr>
        <w:t>l’</w:t>
      </w:r>
      <w:r w:rsidR="001130EF">
        <w:rPr>
          <w:rStyle w:val="lev"/>
          <w:b w:val="0"/>
          <w:bCs w:val="0"/>
        </w:rPr>
        <w:t>ajout d</w:t>
      </w:r>
      <w:r w:rsidR="006D3279">
        <w:rPr>
          <w:rStyle w:val="lev"/>
          <w:b w:val="0"/>
          <w:bCs w:val="0"/>
        </w:rPr>
        <w:t>’un</w:t>
      </w:r>
      <w:r w:rsidR="001130EF">
        <w:rPr>
          <w:rStyle w:val="lev"/>
          <w:b w:val="0"/>
          <w:bCs w:val="0"/>
        </w:rPr>
        <w:t xml:space="preserve"> </w:t>
      </w:r>
      <w:r w:rsidR="006D3279">
        <w:rPr>
          <w:rStyle w:val="lev"/>
          <w:b w:val="0"/>
          <w:bCs w:val="0"/>
        </w:rPr>
        <w:t>pôle</w:t>
      </w:r>
      <w:r w:rsidR="001130EF">
        <w:rPr>
          <w:rStyle w:val="lev"/>
          <w:b w:val="0"/>
          <w:bCs w:val="0"/>
        </w:rPr>
        <w:t xml:space="preserve"> et </w:t>
      </w:r>
      <w:r w:rsidR="006D3279">
        <w:rPr>
          <w:rStyle w:val="lev"/>
          <w:b w:val="0"/>
          <w:bCs w:val="0"/>
        </w:rPr>
        <w:t>d’un zéro</w:t>
      </w:r>
      <w:r w:rsidR="00B20528">
        <w:rPr>
          <w:rStyle w:val="lev"/>
          <w:b w:val="0"/>
          <w:bCs w:val="0"/>
        </w:rPr>
        <w:t xml:space="preserve">, elle possède </w:t>
      </w:r>
      <w:r w:rsidR="00B20528">
        <w:rPr>
          <w:rStyle w:val="lev"/>
          <w:b w:val="0"/>
          <w:bCs w:val="0"/>
        </w:rPr>
        <w:t xml:space="preserve">le temps de monté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T</m:t>
            </m:r>
          </m:e>
          <m:sub>
            <m:r>
              <w:rPr>
                <w:rStyle w:val="lev"/>
                <w:rFonts w:ascii="Cambria Math" w:hAnsi="Cambria Math"/>
              </w:rPr>
              <m:t>m</m:t>
            </m:r>
          </m:sub>
        </m:sSub>
      </m:oMath>
      <w:r w:rsidR="00B20528">
        <w:rPr>
          <w:rStyle w:val="lev"/>
          <w:b w:val="0"/>
          <w:bCs w:val="0"/>
        </w:rPr>
        <w:t xml:space="preserve"> et le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ε</m:t>
            </m:r>
          </m:e>
          <m:sub>
            <m:r>
              <w:rPr>
                <w:rStyle w:val="lev"/>
                <w:rFonts w:ascii="Cambria Math" w:hAnsi="Cambria Math"/>
              </w:rPr>
              <m:t>v</m:t>
            </m:r>
          </m:sub>
        </m:sSub>
      </m:oMath>
      <w:r w:rsidR="006D3279">
        <w:rPr>
          <w:rStyle w:val="lev"/>
          <w:b w:val="0"/>
          <w:bCs w:val="0"/>
        </w:rPr>
        <w:t xml:space="preserve"> </w:t>
      </w:r>
      <w:r w:rsidR="00B20528">
        <w:rPr>
          <w:rStyle w:val="lev"/>
          <w:b w:val="0"/>
          <w:bCs w:val="0"/>
        </w:rPr>
        <w:t xml:space="preserve">demandé et </w:t>
      </w:r>
      <w:r w:rsidR="006D3279">
        <w:rPr>
          <w:rStyle w:val="lev"/>
          <w:b w:val="0"/>
          <w:bCs w:val="0"/>
        </w:rPr>
        <w:t>elle donne la possibilité de réduire considérablement le dépassement</w:t>
      </w:r>
      <w:r w:rsidR="003C125A">
        <w:rPr>
          <w:rStyle w:val="lev"/>
          <w:b w:val="0"/>
          <w:bCs w:val="0"/>
        </w:rPr>
        <w:t xml:space="preserve"> </w:t>
      </w:r>
      <w:r w:rsidR="009D30C9">
        <w:rPr>
          <w:rStyle w:val="lev"/>
          <w:b w:val="0"/>
          <w:bCs w:val="0"/>
        </w:rPr>
        <w:t xml:space="preserve">pour se rapprocher du </w:t>
      </w:r>
      <m:oMath>
        <m:r>
          <w:rPr>
            <w:rStyle w:val="lev"/>
            <w:rFonts w:ascii="Cambria Math" w:hAnsi="Cambria Math"/>
          </w:rPr>
          <m:t>15%</m:t>
        </m:r>
      </m:oMath>
      <w:r w:rsidR="009D30C9">
        <w:rPr>
          <w:rStyle w:val="lev"/>
          <w:b w:val="0"/>
          <w:bCs w:val="0"/>
        </w:rPr>
        <w:t xml:space="preserve"> exigé.</w:t>
      </w:r>
    </w:p>
    <w:p w14:paraId="2DEBB740" w14:textId="03841AE6" w:rsidR="00B20528" w:rsidRPr="00484BBF" w:rsidRDefault="009E7EAF" w:rsidP="0056351B">
      <w:pPr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Avec plus de temps, je pense qu’il aurait été intéressant de mettre en place un PID pour </w:t>
      </w:r>
      <w:r w:rsidR="00B22922">
        <w:rPr>
          <w:rStyle w:val="lev"/>
          <w:b w:val="0"/>
          <w:bCs w:val="0"/>
        </w:rPr>
        <w:t xml:space="preserve">réduire au maximum </w:t>
      </w:r>
      <w:r w:rsidR="0034690F">
        <w:rPr>
          <w:rStyle w:val="lev"/>
          <w:b w:val="0"/>
          <w:bCs w:val="0"/>
        </w:rPr>
        <w:t xml:space="preserve">le dépassement </w:t>
      </w:r>
      <w:r w:rsidR="00F44818">
        <w:rPr>
          <w:rStyle w:val="lev"/>
          <w:b w:val="0"/>
          <w:bCs w:val="0"/>
        </w:rPr>
        <w:t>grâce à l’intégrateur et rentrer dans les exigences du cahier des charges.</w:t>
      </w:r>
    </w:p>
    <w:p w14:paraId="343627F3" w14:textId="77777777" w:rsidR="008315FB" w:rsidRPr="00922548" w:rsidRDefault="008315FB" w:rsidP="008315FB"/>
    <w:p w14:paraId="70A27496" w14:textId="77777777" w:rsidR="008315FB" w:rsidRPr="008315FB" w:rsidRDefault="008315FB" w:rsidP="008315FB"/>
    <w:p w14:paraId="0FEBAD16" w14:textId="77777777" w:rsidR="00BC4250" w:rsidRPr="00BC4250" w:rsidRDefault="00BC4250" w:rsidP="00BC4250"/>
    <w:sectPr w:rsidR="00BC4250" w:rsidRPr="00BC4250" w:rsidSect="00EE6893">
      <w:headerReference w:type="default" r:id="rId55"/>
      <w:footerReference w:type="default" r:id="rId5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4DF36" w14:textId="77777777" w:rsidR="00D40805" w:rsidRDefault="00D40805" w:rsidP="00232FE5">
      <w:pPr>
        <w:spacing w:after="0" w:line="240" w:lineRule="auto"/>
      </w:pPr>
      <w:r>
        <w:separator/>
      </w:r>
    </w:p>
  </w:endnote>
  <w:endnote w:type="continuationSeparator" w:id="0">
    <w:p w14:paraId="0C03C633" w14:textId="77777777" w:rsidR="00D40805" w:rsidRDefault="00D40805" w:rsidP="00232FE5">
      <w:pPr>
        <w:spacing w:after="0" w:line="240" w:lineRule="auto"/>
      </w:pPr>
      <w:r>
        <w:continuationSeparator/>
      </w:r>
    </w:p>
  </w:endnote>
  <w:endnote w:type="continuationNotice" w:id="1">
    <w:p w14:paraId="669FFD50" w14:textId="77777777" w:rsidR="00D40805" w:rsidRDefault="00D408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Poppins Bold">
    <w:panose1 w:val="00000000000000000000"/>
    <w:charset w:val="00"/>
    <w:family w:val="roman"/>
    <w:notTrueType/>
    <w:pitch w:val="default"/>
  </w:font>
  <w:font w:name="Roboto Black">
    <w:charset w:val="00"/>
    <w:family w:val="auto"/>
    <w:pitch w:val="variable"/>
    <w:sig w:usb0="E0000AFF" w:usb1="5000217F" w:usb2="00000021" w:usb3="00000000" w:csb0="0000019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09800" w14:textId="7B1182EC" w:rsidR="008315FB" w:rsidRDefault="008315FB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</w:p>
  <w:p w14:paraId="2593F6A4" w14:textId="77777777" w:rsidR="008315FB" w:rsidRDefault="008315F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6A7F1" w14:textId="77777777" w:rsidR="003226E7" w:rsidRDefault="003226E7">
    <w:pPr>
      <w:pStyle w:val="Pieddepage"/>
    </w:pP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16EC1846" wp14:editId="7A6C0573">
              <wp:simplePos x="0" y="0"/>
              <wp:positionH relativeFrom="column">
                <wp:posOffset>6101896</wp:posOffset>
              </wp:positionH>
              <wp:positionV relativeFrom="paragraph">
                <wp:posOffset>-2256790</wp:posOffset>
              </wp:positionV>
              <wp:extent cx="336550" cy="2607945"/>
              <wp:effectExtent l="0" t="0" r="6350" b="1905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0" cy="26079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B7AD757" w14:textId="77777777" w:rsidR="003226E7" w:rsidRPr="003226E7" w:rsidRDefault="00757B18" w:rsidP="003226E7">
                          <w:pPr>
                            <w:rPr>
                              <w:rFonts w:ascii="Roboto Black" w:hAnsi="Roboto Black"/>
                            </w:rPr>
                          </w:pPr>
                          <w:r>
                            <w:rPr>
                              <w:rFonts w:ascii="Roboto Black" w:hAnsi="Roboto Black"/>
                            </w:rPr>
                            <w:t xml:space="preserve">Alexis GIBERT </w:t>
                          </w:r>
                          <w:r w:rsidR="004B13A9">
                            <w:rPr>
                              <w:rFonts w:ascii="Roboto Black" w:hAnsi="Roboto Black"/>
                            </w:rPr>
                            <w:t>//</w:t>
                          </w:r>
                          <w:r w:rsidR="002C5EA8">
                            <w:rPr>
                              <w:rFonts w:ascii="Roboto Black" w:hAnsi="Roboto Black"/>
                            </w:rPr>
                            <w:t xml:space="preserve"> </w:t>
                          </w:r>
                          <w:r w:rsidR="00F96292">
                            <w:rPr>
                              <w:rFonts w:ascii="Roboto Black" w:hAnsi="Roboto Black"/>
                            </w:rPr>
                            <w:t>UPSSITECH 1A SRI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EC1846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8" type="#_x0000_t202" style="position:absolute;margin-left:480.45pt;margin-top:-177.7pt;width:26.5pt;height:205.3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" fillcolor="white [3201]" stroked="f" strokeweight=".5pt">
              <v:textbox style="layout-flow:vertical;mso-layout-flow-alt:bottom-to-top">
                <w:txbxContent>
                  <w:p w14:paraId="6B7AD757" w14:textId="77777777" w:rsidR="003226E7" w:rsidRPr="003226E7" w:rsidRDefault="00757B18" w:rsidP="003226E7">
                    <w:pPr>
                      <w:rPr>
                        <w:rFonts w:ascii="Roboto Black" w:hAnsi="Roboto Black"/>
                      </w:rPr>
                    </w:pPr>
                    <w:r>
                      <w:rPr>
                        <w:rFonts w:ascii="Roboto Black" w:hAnsi="Roboto Black"/>
                      </w:rPr>
                      <w:t xml:space="preserve">Alexis GIBERT </w:t>
                    </w:r>
                    <w:r w:rsidR="004B13A9">
                      <w:rPr>
                        <w:rFonts w:ascii="Roboto Black" w:hAnsi="Roboto Black"/>
                      </w:rPr>
                      <w:t>//</w:t>
                    </w:r>
                    <w:r w:rsidR="002C5EA8">
                      <w:rPr>
                        <w:rFonts w:ascii="Roboto Black" w:hAnsi="Roboto Black"/>
                      </w:rPr>
                      <w:t xml:space="preserve"> </w:t>
                    </w:r>
                    <w:r w:rsidR="00F96292">
                      <w:rPr>
                        <w:rFonts w:ascii="Roboto Black" w:hAnsi="Roboto Black"/>
                      </w:rPr>
                      <w:t>UPSSITECH 1A SRI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3C605" w14:textId="77777777" w:rsidR="00D40805" w:rsidRDefault="00D40805" w:rsidP="00232FE5">
      <w:pPr>
        <w:spacing w:after="0" w:line="240" w:lineRule="auto"/>
      </w:pPr>
      <w:r>
        <w:separator/>
      </w:r>
    </w:p>
  </w:footnote>
  <w:footnote w:type="continuationSeparator" w:id="0">
    <w:p w14:paraId="4C8C6814" w14:textId="77777777" w:rsidR="00D40805" w:rsidRDefault="00D40805" w:rsidP="00232FE5">
      <w:pPr>
        <w:spacing w:after="0" w:line="240" w:lineRule="auto"/>
      </w:pPr>
      <w:r>
        <w:continuationSeparator/>
      </w:r>
    </w:p>
  </w:footnote>
  <w:footnote w:type="continuationNotice" w:id="1">
    <w:p w14:paraId="2564969A" w14:textId="77777777" w:rsidR="00D40805" w:rsidRDefault="00D4080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3C0B7" w14:textId="77777777" w:rsidR="003226E7" w:rsidRPr="003226E7" w:rsidRDefault="0084373C" w:rsidP="003226E7">
    <w:pPr>
      <w:pStyle w:val="Pieddepage"/>
      <w:jc w:val="right"/>
      <w:rPr>
        <w:rFonts w:ascii="Roboto Black" w:hAnsi="Roboto Black"/>
      </w:rPr>
    </w:pP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CA971B4" wp14:editId="5B7BB824">
              <wp:simplePos x="0" y="0"/>
              <wp:positionH relativeFrom="column">
                <wp:posOffset>5905607</wp:posOffset>
              </wp:positionH>
              <wp:positionV relativeFrom="paragraph">
                <wp:posOffset>-133991</wp:posOffset>
              </wp:positionV>
              <wp:extent cx="1366520" cy="1723604"/>
              <wp:effectExtent l="0" t="0" r="5080" b="0"/>
              <wp:wrapNone/>
              <wp:docPr id="5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flipH="1">
                        <a:off x="0" y="0"/>
                        <a:ext cx="1366520" cy="172360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D1A0CAF" w14:textId="77777777" w:rsidR="003226E7" w:rsidRPr="00374E88" w:rsidRDefault="003226E7" w:rsidP="00FC341C">
                          <w:pPr>
                            <w:pStyle w:val="Titre"/>
                            <w:jc w:val="right"/>
                          </w:pPr>
                          <w:r w:rsidRPr="00374E88">
                            <w:t>0</w:t>
                          </w:r>
                          <w:r w:rsidR="00284E66" w:rsidRPr="00374E88">
                            <w:fldChar w:fldCharType="begin"/>
                          </w:r>
                          <w:r w:rsidR="00284E66" w:rsidRPr="00374E88">
                            <w:instrText xml:space="preserve"> PAGE  \* Arabic  \* MERGEFORMAT </w:instrText>
                          </w:r>
                          <w:r w:rsidR="00284E66" w:rsidRPr="00374E88">
                            <w:fldChar w:fldCharType="separate"/>
                          </w:r>
                          <w:r w:rsidR="00284E66" w:rsidRPr="00374E88">
                            <w:rPr>
                              <w:noProof/>
                            </w:rPr>
                            <w:t>1</w:t>
                          </w:r>
                          <w:r w:rsidR="00284E66" w:rsidRPr="00374E88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A971B4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6" type="#_x0000_t202" style="position:absolute;left:0;text-align:left;margin-left:465pt;margin-top:-10.55pt;width:107.6pt;height:135.7pt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" fillcolor="white [3201]" stroked="f" strokeweight=".5pt">
              <v:textbox style="layout-flow:vertical;mso-layout-flow-alt:bottom-to-top">
                <w:txbxContent>
                  <w:p w14:paraId="1D1A0CAF" w14:textId="77777777" w:rsidR="003226E7" w:rsidRPr="00374E88" w:rsidRDefault="003226E7" w:rsidP="00FC341C">
                    <w:pPr>
                      <w:pStyle w:val="Titre"/>
                      <w:jc w:val="right"/>
                    </w:pPr>
                    <w:r w:rsidRPr="00374E88">
                      <w:t>0</w:t>
                    </w:r>
                    <w:r w:rsidR="00284E66" w:rsidRPr="00374E88">
                      <w:fldChar w:fldCharType="begin"/>
                    </w:r>
                    <w:r w:rsidR="00284E66" w:rsidRPr="00374E88">
                      <w:instrText xml:space="preserve"> PAGE  \* Arabic  \* MERGEFORMAT </w:instrText>
                    </w:r>
                    <w:r w:rsidR="00284E66" w:rsidRPr="00374E88">
                      <w:fldChar w:fldCharType="separate"/>
                    </w:r>
                    <w:r w:rsidR="00284E66" w:rsidRPr="00374E88">
                      <w:rPr>
                        <w:noProof/>
                      </w:rPr>
                      <w:t>1</w:t>
                    </w:r>
                    <w:r w:rsidR="00284E66" w:rsidRPr="00374E88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811A3"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4542E4C" wp14:editId="1C80DEB2">
              <wp:simplePos x="0" y="0"/>
              <wp:positionH relativeFrom="column">
                <wp:posOffset>-677821</wp:posOffset>
              </wp:positionH>
              <wp:positionV relativeFrom="paragraph">
                <wp:posOffset>-32137</wp:posOffset>
              </wp:positionV>
              <wp:extent cx="425450" cy="9362661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5450" cy="9362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80C4542" w14:textId="487176BD" w:rsidR="00EE6893" w:rsidRPr="00374E88" w:rsidRDefault="001E4DDD" w:rsidP="00D811A3">
                          <w:pPr>
                            <w:jc w:val="right"/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Roboto Black" w:hAnsi="Roboto Black"/>
                                <w:sz w:val="24"/>
                                <w:szCs w:val="36"/>
                              </w:rPr>
                              <w:alias w:val="Titre "/>
                              <w:tag w:val=""/>
                              <w:id w:val="2401469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315FB">
                                <w:rPr>
                                  <w:rFonts w:ascii="Roboto Black" w:hAnsi="Roboto Black"/>
                                  <w:sz w:val="24"/>
                                  <w:szCs w:val="36"/>
                                </w:rPr>
                                <w:t>Rapport de Travaux Pratiques</w:t>
                              </w:r>
                            </w:sdtContent>
                          </w:sdt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begin"/>
                          </w:r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instrText xml:space="preserve"> SUBJECT  \* Upper  \* MERGEFORMAT </w:instrText>
                          </w:r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end"/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begin"/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instrText xml:space="preserve"> XE </w:instrText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4542E4C" id="Zone de texte 1" o:spid="_x0000_s1027" type="#_x0000_t202" style="position:absolute;left:0;text-align:left;margin-left:-53.35pt;margin-top:-2.55pt;width:33.5pt;height:73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" fillcolor="white [3201]" stroked="f" strokeweight=".5pt">
              <v:textbox style="layout-flow:vertical;mso-layout-flow-alt:bottom-to-top">
                <w:txbxContent>
                  <w:p w14:paraId="480C4542" w14:textId="487176BD" w:rsidR="00EE6893" w:rsidRPr="00374E88" w:rsidRDefault="001E4DDD" w:rsidP="00D811A3">
                    <w:pPr>
                      <w:jc w:val="right"/>
                      <w:rPr>
                        <w:rFonts w:ascii="Roboto Black" w:hAnsi="Roboto Black"/>
                        <w:sz w:val="24"/>
                        <w:szCs w:val="36"/>
                      </w:rPr>
                    </w:pPr>
                    <w:sdt>
                      <w:sdtPr>
                        <w:rPr>
                          <w:rFonts w:ascii="Roboto Black" w:hAnsi="Roboto Black"/>
                          <w:sz w:val="24"/>
                          <w:szCs w:val="36"/>
                        </w:rPr>
                        <w:alias w:val="Titre "/>
                        <w:tag w:val=""/>
                        <w:id w:val="24014697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="008315FB">
                          <w:rPr>
                            <w:rFonts w:ascii="Roboto Black" w:hAnsi="Roboto Black"/>
                            <w:sz w:val="24"/>
                            <w:szCs w:val="36"/>
                          </w:rPr>
                          <w:t>Rapport de Travaux Pratiques</w:t>
                        </w:r>
                      </w:sdtContent>
                    </w:sdt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begin"/>
                    </w:r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instrText xml:space="preserve"> SUBJECT  \* Upper  \* MERGEFORMAT </w:instrText>
                    </w:r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end"/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begin"/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instrText xml:space="preserve"> XE </w:instrText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731070" w:rsidRPr="0061625A">
      <w:tab/>
    </w:r>
  </w:p>
  <w:p w14:paraId="68451E85" w14:textId="77777777" w:rsidR="00232FE5" w:rsidRPr="0061625A" w:rsidRDefault="00232FE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D1F25"/>
    <w:multiLevelType w:val="hybridMultilevel"/>
    <w:tmpl w:val="8FF07632"/>
    <w:lvl w:ilvl="0" w:tplc="D7A8EB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C712E"/>
    <w:multiLevelType w:val="hybridMultilevel"/>
    <w:tmpl w:val="8DEE60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63AE6"/>
    <w:multiLevelType w:val="hybridMultilevel"/>
    <w:tmpl w:val="D89ECE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62E83"/>
    <w:multiLevelType w:val="hybridMultilevel"/>
    <w:tmpl w:val="3F843BDC"/>
    <w:lvl w:ilvl="0" w:tplc="D7A8EB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6150A"/>
    <w:multiLevelType w:val="hybridMultilevel"/>
    <w:tmpl w:val="AA32EB06"/>
    <w:lvl w:ilvl="0" w:tplc="D7A8EB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C32901"/>
    <w:multiLevelType w:val="hybridMultilevel"/>
    <w:tmpl w:val="A1EA2D14"/>
    <w:lvl w:ilvl="0" w:tplc="D7A8EB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E0103"/>
    <w:multiLevelType w:val="hybridMultilevel"/>
    <w:tmpl w:val="F1667F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D66BC"/>
    <w:multiLevelType w:val="hybridMultilevel"/>
    <w:tmpl w:val="28F00BDA"/>
    <w:lvl w:ilvl="0" w:tplc="D7A8EB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B62BEE"/>
    <w:multiLevelType w:val="hybridMultilevel"/>
    <w:tmpl w:val="C0341972"/>
    <w:lvl w:ilvl="0" w:tplc="D7A8EB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057A0"/>
    <w:multiLevelType w:val="hybridMultilevel"/>
    <w:tmpl w:val="47948DC0"/>
    <w:lvl w:ilvl="0" w:tplc="B85C1E92">
      <w:start w:val="2"/>
      <w:numFmt w:val="bullet"/>
      <w:lvlText w:val="-"/>
      <w:lvlJc w:val="left"/>
      <w:pPr>
        <w:ind w:left="720" w:hanging="360"/>
      </w:pPr>
      <w:rPr>
        <w:rFonts w:ascii="CMU Serif Roman" w:eastAsia="Times New Roman" w:hAnsi="CMU Serif Roman" w:cs="CMU Serif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6C7427"/>
    <w:multiLevelType w:val="multilevel"/>
    <w:tmpl w:val="12C44240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" w15:restartNumberingAfterBreak="0">
    <w:nsid w:val="5F713862"/>
    <w:multiLevelType w:val="hybridMultilevel"/>
    <w:tmpl w:val="76FE6246"/>
    <w:lvl w:ilvl="0" w:tplc="B85C1E92">
      <w:start w:val="2"/>
      <w:numFmt w:val="bullet"/>
      <w:lvlText w:val="-"/>
      <w:lvlJc w:val="left"/>
      <w:pPr>
        <w:ind w:left="720" w:hanging="360"/>
      </w:pPr>
      <w:rPr>
        <w:rFonts w:ascii="CMU Serif Roman" w:eastAsia="Times New Roman" w:hAnsi="CMU Serif Roman" w:cs="CMU Serif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56480C"/>
    <w:multiLevelType w:val="hybridMultilevel"/>
    <w:tmpl w:val="BF024C4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886E29"/>
    <w:multiLevelType w:val="hybridMultilevel"/>
    <w:tmpl w:val="DA5A296E"/>
    <w:lvl w:ilvl="0" w:tplc="D7A8EB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1904E9"/>
    <w:multiLevelType w:val="multilevel"/>
    <w:tmpl w:val="FE8E115C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5922974"/>
    <w:multiLevelType w:val="hybridMultilevel"/>
    <w:tmpl w:val="8F52E0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4433CB"/>
    <w:multiLevelType w:val="hybridMultilevel"/>
    <w:tmpl w:val="662C41DA"/>
    <w:lvl w:ilvl="0" w:tplc="D7A8EB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9811454">
    <w:abstractNumId w:val="14"/>
  </w:num>
  <w:num w:numId="2" w16cid:durableId="1365210184">
    <w:abstractNumId w:val="10"/>
  </w:num>
  <w:num w:numId="3" w16cid:durableId="1286085523">
    <w:abstractNumId w:val="9"/>
  </w:num>
  <w:num w:numId="4" w16cid:durableId="537355630">
    <w:abstractNumId w:val="1"/>
  </w:num>
  <w:num w:numId="5" w16cid:durableId="4332121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33945524">
    <w:abstractNumId w:val="12"/>
  </w:num>
  <w:num w:numId="7" w16cid:durableId="556626597">
    <w:abstractNumId w:val="0"/>
  </w:num>
  <w:num w:numId="8" w16cid:durableId="2124228948">
    <w:abstractNumId w:val="6"/>
  </w:num>
  <w:num w:numId="9" w16cid:durableId="1460807284">
    <w:abstractNumId w:val="16"/>
  </w:num>
  <w:num w:numId="10" w16cid:durableId="666783926">
    <w:abstractNumId w:val="3"/>
  </w:num>
  <w:num w:numId="11" w16cid:durableId="2078697186">
    <w:abstractNumId w:val="5"/>
  </w:num>
  <w:num w:numId="12" w16cid:durableId="957492785">
    <w:abstractNumId w:val="2"/>
  </w:num>
  <w:num w:numId="13" w16cid:durableId="1965769816">
    <w:abstractNumId w:val="8"/>
  </w:num>
  <w:num w:numId="14" w16cid:durableId="1432044532">
    <w:abstractNumId w:val="7"/>
  </w:num>
  <w:num w:numId="15" w16cid:durableId="1544322859">
    <w:abstractNumId w:val="13"/>
  </w:num>
  <w:num w:numId="16" w16cid:durableId="1821192867">
    <w:abstractNumId w:val="15"/>
  </w:num>
  <w:num w:numId="17" w16cid:durableId="19089508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47120813">
    <w:abstractNumId w:val="4"/>
  </w:num>
  <w:num w:numId="19" w16cid:durableId="115048717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59104137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attachedTemplate r:id="rId1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5FB"/>
    <w:rsid w:val="00001F13"/>
    <w:rsid w:val="0000383B"/>
    <w:rsid w:val="00003A1A"/>
    <w:rsid w:val="00011835"/>
    <w:rsid w:val="00011C0A"/>
    <w:rsid w:val="00014516"/>
    <w:rsid w:val="0001452E"/>
    <w:rsid w:val="0001552C"/>
    <w:rsid w:val="00016FA3"/>
    <w:rsid w:val="000178CF"/>
    <w:rsid w:val="00021921"/>
    <w:rsid w:val="00023236"/>
    <w:rsid w:val="00032CB7"/>
    <w:rsid w:val="00033296"/>
    <w:rsid w:val="000346F7"/>
    <w:rsid w:val="000409BD"/>
    <w:rsid w:val="00040ABD"/>
    <w:rsid w:val="00040C7D"/>
    <w:rsid w:val="0004333B"/>
    <w:rsid w:val="000440B5"/>
    <w:rsid w:val="00052863"/>
    <w:rsid w:val="00054586"/>
    <w:rsid w:val="000620A3"/>
    <w:rsid w:val="000651DE"/>
    <w:rsid w:val="00065230"/>
    <w:rsid w:val="000666C0"/>
    <w:rsid w:val="00067103"/>
    <w:rsid w:val="00070E76"/>
    <w:rsid w:val="00074648"/>
    <w:rsid w:val="00075143"/>
    <w:rsid w:val="00075A2E"/>
    <w:rsid w:val="00075C1B"/>
    <w:rsid w:val="00080528"/>
    <w:rsid w:val="00080C3E"/>
    <w:rsid w:val="00082729"/>
    <w:rsid w:val="000850CE"/>
    <w:rsid w:val="00085A71"/>
    <w:rsid w:val="00085FD5"/>
    <w:rsid w:val="00086500"/>
    <w:rsid w:val="000866DE"/>
    <w:rsid w:val="00090B91"/>
    <w:rsid w:val="00093B99"/>
    <w:rsid w:val="00096385"/>
    <w:rsid w:val="000965C1"/>
    <w:rsid w:val="0009690F"/>
    <w:rsid w:val="000A0402"/>
    <w:rsid w:val="000A07D8"/>
    <w:rsid w:val="000A0F98"/>
    <w:rsid w:val="000A25AE"/>
    <w:rsid w:val="000A4175"/>
    <w:rsid w:val="000A492E"/>
    <w:rsid w:val="000A7FD4"/>
    <w:rsid w:val="000B0C90"/>
    <w:rsid w:val="000B2F0C"/>
    <w:rsid w:val="000B300A"/>
    <w:rsid w:val="000B3A97"/>
    <w:rsid w:val="000B63F0"/>
    <w:rsid w:val="000B65C5"/>
    <w:rsid w:val="000B7524"/>
    <w:rsid w:val="000B7B53"/>
    <w:rsid w:val="000C0712"/>
    <w:rsid w:val="000C129B"/>
    <w:rsid w:val="000C1636"/>
    <w:rsid w:val="000C1A78"/>
    <w:rsid w:val="000C33F3"/>
    <w:rsid w:val="000C3632"/>
    <w:rsid w:val="000C4078"/>
    <w:rsid w:val="000C4DF5"/>
    <w:rsid w:val="000C721C"/>
    <w:rsid w:val="000C7479"/>
    <w:rsid w:val="000D0608"/>
    <w:rsid w:val="000D28E8"/>
    <w:rsid w:val="000D3205"/>
    <w:rsid w:val="000D32BD"/>
    <w:rsid w:val="000D4507"/>
    <w:rsid w:val="000E053B"/>
    <w:rsid w:val="000E2946"/>
    <w:rsid w:val="000E4438"/>
    <w:rsid w:val="000F5AC7"/>
    <w:rsid w:val="001015E9"/>
    <w:rsid w:val="00104BCE"/>
    <w:rsid w:val="00106DBE"/>
    <w:rsid w:val="0010709E"/>
    <w:rsid w:val="001100D4"/>
    <w:rsid w:val="00112B69"/>
    <w:rsid w:val="001130EF"/>
    <w:rsid w:val="0011677D"/>
    <w:rsid w:val="00116A5C"/>
    <w:rsid w:val="001203AF"/>
    <w:rsid w:val="00121DC6"/>
    <w:rsid w:val="00122662"/>
    <w:rsid w:val="00123C92"/>
    <w:rsid w:val="00125EF0"/>
    <w:rsid w:val="00132C7D"/>
    <w:rsid w:val="00133D3B"/>
    <w:rsid w:val="00134576"/>
    <w:rsid w:val="00135A7F"/>
    <w:rsid w:val="00140AF5"/>
    <w:rsid w:val="00141D89"/>
    <w:rsid w:val="00142990"/>
    <w:rsid w:val="00143A26"/>
    <w:rsid w:val="00144284"/>
    <w:rsid w:val="00144C00"/>
    <w:rsid w:val="0014501C"/>
    <w:rsid w:val="00146763"/>
    <w:rsid w:val="00150BAC"/>
    <w:rsid w:val="001523AB"/>
    <w:rsid w:val="00161968"/>
    <w:rsid w:val="001622CB"/>
    <w:rsid w:val="0016319C"/>
    <w:rsid w:val="00166A3E"/>
    <w:rsid w:val="00166B3A"/>
    <w:rsid w:val="00166F50"/>
    <w:rsid w:val="00171489"/>
    <w:rsid w:val="00173683"/>
    <w:rsid w:val="00176939"/>
    <w:rsid w:val="00176E54"/>
    <w:rsid w:val="001775B7"/>
    <w:rsid w:val="00180F43"/>
    <w:rsid w:val="0018155A"/>
    <w:rsid w:val="00181FC7"/>
    <w:rsid w:val="00183C6C"/>
    <w:rsid w:val="001863B1"/>
    <w:rsid w:val="00190551"/>
    <w:rsid w:val="001906FC"/>
    <w:rsid w:val="00193AF7"/>
    <w:rsid w:val="0019661F"/>
    <w:rsid w:val="001973BF"/>
    <w:rsid w:val="00197FD0"/>
    <w:rsid w:val="001A0594"/>
    <w:rsid w:val="001A0AD4"/>
    <w:rsid w:val="001A11C0"/>
    <w:rsid w:val="001A168D"/>
    <w:rsid w:val="001A3CC1"/>
    <w:rsid w:val="001A5591"/>
    <w:rsid w:val="001A69DC"/>
    <w:rsid w:val="001B0940"/>
    <w:rsid w:val="001B0C62"/>
    <w:rsid w:val="001B0E87"/>
    <w:rsid w:val="001B1818"/>
    <w:rsid w:val="001B67A6"/>
    <w:rsid w:val="001B7A3C"/>
    <w:rsid w:val="001C03CF"/>
    <w:rsid w:val="001C0BC0"/>
    <w:rsid w:val="001C105E"/>
    <w:rsid w:val="001C12AE"/>
    <w:rsid w:val="001C12B4"/>
    <w:rsid w:val="001C1AE6"/>
    <w:rsid w:val="001C2177"/>
    <w:rsid w:val="001C4470"/>
    <w:rsid w:val="001C4790"/>
    <w:rsid w:val="001C62BB"/>
    <w:rsid w:val="001C676B"/>
    <w:rsid w:val="001D06CA"/>
    <w:rsid w:val="001D370B"/>
    <w:rsid w:val="001D5202"/>
    <w:rsid w:val="001D5D71"/>
    <w:rsid w:val="001D6CEE"/>
    <w:rsid w:val="001D7558"/>
    <w:rsid w:val="001E33D5"/>
    <w:rsid w:val="001E48EB"/>
    <w:rsid w:val="001E4DDD"/>
    <w:rsid w:val="001E7CE8"/>
    <w:rsid w:val="001F0D2E"/>
    <w:rsid w:val="001F1B5E"/>
    <w:rsid w:val="001F21D0"/>
    <w:rsid w:val="001F27DC"/>
    <w:rsid w:val="001F5067"/>
    <w:rsid w:val="002003CD"/>
    <w:rsid w:val="0020068E"/>
    <w:rsid w:val="00202DD2"/>
    <w:rsid w:val="0020450E"/>
    <w:rsid w:val="00204870"/>
    <w:rsid w:val="00207CA7"/>
    <w:rsid w:val="00212989"/>
    <w:rsid w:val="0021347D"/>
    <w:rsid w:val="00213C8F"/>
    <w:rsid w:val="002156E4"/>
    <w:rsid w:val="0021584E"/>
    <w:rsid w:val="00220B4B"/>
    <w:rsid w:val="00224356"/>
    <w:rsid w:val="00224CF9"/>
    <w:rsid w:val="00227B64"/>
    <w:rsid w:val="00230CCD"/>
    <w:rsid w:val="00232FE5"/>
    <w:rsid w:val="00233099"/>
    <w:rsid w:val="002345D2"/>
    <w:rsid w:val="002356B4"/>
    <w:rsid w:val="002359EB"/>
    <w:rsid w:val="00235DAE"/>
    <w:rsid w:val="00236AAE"/>
    <w:rsid w:val="00237296"/>
    <w:rsid w:val="00241500"/>
    <w:rsid w:val="002417AC"/>
    <w:rsid w:val="002426FC"/>
    <w:rsid w:val="00247EE5"/>
    <w:rsid w:val="00250F3B"/>
    <w:rsid w:val="00251FD5"/>
    <w:rsid w:val="002521BB"/>
    <w:rsid w:val="002526CE"/>
    <w:rsid w:val="00256AF3"/>
    <w:rsid w:val="002633CC"/>
    <w:rsid w:val="002637BB"/>
    <w:rsid w:val="00263DCA"/>
    <w:rsid w:val="002645CA"/>
    <w:rsid w:val="002704AB"/>
    <w:rsid w:val="0027090D"/>
    <w:rsid w:val="00271078"/>
    <w:rsid w:val="00272A14"/>
    <w:rsid w:val="00272C44"/>
    <w:rsid w:val="0027367B"/>
    <w:rsid w:val="00274611"/>
    <w:rsid w:val="002746A8"/>
    <w:rsid w:val="00275171"/>
    <w:rsid w:val="00276A34"/>
    <w:rsid w:val="00276DB8"/>
    <w:rsid w:val="002773A0"/>
    <w:rsid w:val="00283DBB"/>
    <w:rsid w:val="00284E66"/>
    <w:rsid w:val="002850BB"/>
    <w:rsid w:val="00285815"/>
    <w:rsid w:val="002858C0"/>
    <w:rsid w:val="00286040"/>
    <w:rsid w:val="002861DC"/>
    <w:rsid w:val="0028657E"/>
    <w:rsid w:val="00287077"/>
    <w:rsid w:val="0028710A"/>
    <w:rsid w:val="00291FB2"/>
    <w:rsid w:val="00293E17"/>
    <w:rsid w:val="002953B4"/>
    <w:rsid w:val="002A0095"/>
    <w:rsid w:val="002A5730"/>
    <w:rsid w:val="002A6143"/>
    <w:rsid w:val="002A6FC0"/>
    <w:rsid w:val="002B0A3B"/>
    <w:rsid w:val="002B183C"/>
    <w:rsid w:val="002B3BB8"/>
    <w:rsid w:val="002B3FE2"/>
    <w:rsid w:val="002B5F54"/>
    <w:rsid w:val="002B77E3"/>
    <w:rsid w:val="002B79FA"/>
    <w:rsid w:val="002B7DFB"/>
    <w:rsid w:val="002C0B2A"/>
    <w:rsid w:val="002C0CD0"/>
    <w:rsid w:val="002C224B"/>
    <w:rsid w:val="002C2AF0"/>
    <w:rsid w:val="002C2B8A"/>
    <w:rsid w:val="002C472A"/>
    <w:rsid w:val="002C5EA8"/>
    <w:rsid w:val="002C6F49"/>
    <w:rsid w:val="002D04D3"/>
    <w:rsid w:val="002D0FF0"/>
    <w:rsid w:val="002D1A60"/>
    <w:rsid w:val="002D2576"/>
    <w:rsid w:val="002D34A2"/>
    <w:rsid w:val="002D5EDF"/>
    <w:rsid w:val="002D7E59"/>
    <w:rsid w:val="002E0D37"/>
    <w:rsid w:val="002E17C6"/>
    <w:rsid w:val="002E22B0"/>
    <w:rsid w:val="002E24E7"/>
    <w:rsid w:val="002E4998"/>
    <w:rsid w:val="002E51D9"/>
    <w:rsid w:val="002E5CB0"/>
    <w:rsid w:val="002E63C2"/>
    <w:rsid w:val="002E661D"/>
    <w:rsid w:val="002E6642"/>
    <w:rsid w:val="002E6A12"/>
    <w:rsid w:val="002F1606"/>
    <w:rsid w:val="002F3AF2"/>
    <w:rsid w:val="002F46D9"/>
    <w:rsid w:val="00302CA4"/>
    <w:rsid w:val="00303A41"/>
    <w:rsid w:val="00304770"/>
    <w:rsid w:val="00304DAB"/>
    <w:rsid w:val="0030689D"/>
    <w:rsid w:val="00311D3E"/>
    <w:rsid w:val="003153EB"/>
    <w:rsid w:val="00320921"/>
    <w:rsid w:val="00321402"/>
    <w:rsid w:val="003226E7"/>
    <w:rsid w:val="00322A9A"/>
    <w:rsid w:val="00322C62"/>
    <w:rsid w:val="00324FE4"/>
    <w:rsid w:val="003260D5"/>
    <w:rsid w:val="003306B8"/>
    <w:rsid w:val="00330F2A"/>
    <w:rsid w:val="00331599"/>
    <w:rsid w:val="003338E9"/>
    <w:rsid w:val="00333D66"/>
    <w:rsid w:val="003377C4"/>
    <w:rsid w:val="00337CC1"/>
    <w:rsid w:val="003408B0"/>
    <w:rsid w:val="00343DE1"/>
    <w:rsid w:val="0034690F"/>
    <w:rsid w:val="00350944"/>
    <w:rsid w:val="00350B84"/>
    <w:rsid w:val="00350C70"/>
    <w:rsid w:val="00356582"/>
    <w:rsid w:val="0035741E"/>
    <w:rsid w:val="0036582D"/>
    <w:rsid w:val="00366DB2"/>
    <w:rsid w:val="00367A15"/>
    <w:rsid w:val="00370806"/>
    <w:rsid w:val="0037167D"/>
    <w:rsid w:val="00374057"/>
    <w:rsid w:val="00374E88"/>
    <w:rsid w:val="0037580E"/>
    <w:rsid w:val="00376B33"/>
    <w:rsid w:val="003770D4"/>
    <w:rsid w:val="00381A53"/>
    <w:rsid w:val="003844E9"/>
    <w:rsid w:val="00384CA2"/>
    <w:rsid w:val="00384D9C"/>
    <w:rsid w:val="003869E1"/>
    <w:rsid w:val="003914C8"/>
    <w:rsid w:val="00394590"/>
    <w:rsid w:val="00394A30"/>
    <w:rsid w:val="00395167"/>
    <w:rsid w:val="00395A0D"/>
    <w:rsid w:val="003A0568"/>
    <w:rsid w:val="003A1CD0"/>
    <w:rsid w:val="003A36AB"/>
    <w:rsid w:val="003B0537"/>
    <w:rsid w:val="003B1AD6"/>
    <w:rsid w:val="003B1D02"/>
    <w:rsid w:val="003B2778"/>
    <w:rsid w:val="003B34F1"/>
    <w:rsid w:val="003B3636"/>
    <w:rsid w:val="003B3847"/>
    <w:rsid w:val="003B4C72"/>
    <w:rsid w:val="003B4E4F"/>
    <w:rsid w:val="003B6136"/>
    <w:rsid w:val="003B7746"/>
    <w:rsid w:val="003B7A3D"/>
    <w:rsid w:val="003B7A54"/>
    <w:rsid w:val="003C125A"/>
    <w:rsid w:val="003C2926"/>
    <w:rsid w:val="003C2ADD"/>
    <w:rsid w:val="003C4C04"/>
    <w:rsid w:val="003C4E0F"/>
    <w:rsid w:val="003C6772"/>
    <w:rsid w:val="003C6A17"/>
    <w:rsid w:val="003C75C9"/>
    <w:rsid w:val="003D3A4C"/>
    <w:rsid w:val="003D6F83"/>
    <w:rsid w:val="003D7D40"/>
    <w:rsid w:val="003E2692"/>
    <w:rsid w:val="003E2D6E"/>
    <w:rsid w:val="003E4373"/>
    <w:rsid w:val="003E5932"/>
    <w:rsid w:val="003E7979"/>
    <w:rsid w:val="003F0E82"/>
    <w:rsid w:val="003F119C"/>
    <w:rsid w:val="003F258B"/>
    <w:rsid w:val="003F2FA7"/>
    <w:rsid w:val="003F5041"/>
    <w:rsid w:val="003F656C"/>
    <w:rsid w:val="003F6A58"/>
    <w:rsid w:val="003F6C87"/>
    <w:rsid w:val="003F709F"/>
    <w:rsid w:val="00401316"/>
    <w:rsid w:val="00404405"/>
    <w:rsid w:val="004122E1"/>
    <w:rsid w:val="00412327"/>
    <w:rsid w:val="00415873"/>
    <w:rsid w:val="004177E6"/>
    <w:rsid w:val="00417843"/>
    <w:rsid w:val="004225DD"/>
    <w:rsid w:val="0042426F"/>
    <w:rsid w:val="00425045"/>
    <w:rsid w:val="0043026A"/>
    <w:rsid w:val="0043099C"/>
    <w:rsid w:val="004336CD"/>
    <w:rsid w:val="00434C6A"/>
    <w:rsid w:val="004350D6"/>
    <w:rsid w:val="00435BE7"/>
    <w:rsid w:val="00435E98"/>
    <w:rsid w:val="004361F2"/>
    <w:rsid w:val="0043677A"/>
    <w:rsid w:val="00436DFF"/>
    <w:rsid w:val="00437910"/>
    <w:rsid w:val="00440930"/>
    <w:rsid w:val="00446C64"/>
    <w:rsid w:val="00447577"/>
    <w:rsid w:val="004512AA"/>
    <w:rsid w:val="00452A87"/>
    <w:rsid w:val="0045303B"/>
    <w:rsid w:val="004564E7"/>
    <w:rsid w:val="004578C2"/>
    <w:rsid w:val="00457CEB"/>
    <w:rsid w:val="0046235A"/>
    <w:rsid w:val="00462F05"/>
    <w:rsid w:val="00462F2C"/>
    <w:rsid w:val="00466C86"/>
    <w:rsid w:val="00470215"/>
    <w:rsid w:val="0047281A"/>
    <w:rsid w:val="0047519F"/>
    <w:rsid w:val="00477B9E"/>
    <w:rsid w:val="00483072"/>
    <w:rsid w:val="00483BC6"/>
    <w:rsid w:val="00484821"/>
    <w:rsid w:val="0048593E"/>
    <w:rsid w:val="00487649"/>
    <w:rsid w:val="00487B8C"/>
    <w:rsid w:val="00492D0F"/>
    <w:rsid w:val="00496A5C"/>
    <w:rsid w:val="0049724F"/>
    <w:rsid w:val="0049752B"/>
    <w:rsid w:val="004A0C45"/>
    <w:rsid w:val="004A1095"/>
    <w:rsid w:val="004A1CF9"/>
    <w:rsid w:val="004A234B"/>
    <w:rsid w:val="004A3B3E"/>
    <w:rsid w:val="004A5BB6"/>
    <w:rsid w:val="004B0DCE"/>
    <w:rsid w:val="004B13A9"/>
    <w:rsid w:val="004B2253"/>
    <w:rsid w:val="004B2573"/>
    <w:rsid w:val="004B2969"/>
    <w:rsid w:val="004B2A25"/>
    <w:rsid w:val="004B7284"/>
    <w:rsid w:val="004B7B3E"/>
    <w:rsid w:val="004C0944"/>
    <w:rsid w:val="004D038C"/>
    <w:rsid w:val="004D2981"/>
    <w:rsid w:val="004D627F"/>
    <w:rsid w:val="004D7CF9"/>
    <w:rsid w:val="004E1175"/>
    <w:rsid w:val="004E21D7"/>
    <w:rsid w:val="004E2FDC"/>
    <w:rsid w:val="004E3070"/>
    <w:rsid w:val="004E3FE8"/>
    <w:rsid w:val="004E6829"/>
    <w:rsid w:val="004E6B5E"/>
    <w:rsid w:val="004F4337"/>
    <w:rsid w:val="004F5775"/>
    <w:rsid w:val="00501037"/>
    <w:rsid w:val="0050230E"/>
    <w:rsid w:val="00502F73"/>
    <w:rsid w:val="00503B07"/>
    <w:rsid w:val="00503E6F"/>
    <w:rsid w:val="00505881"/>
    <w:rsid w:val="00511301"/>
    <w:rsid w:val="0051264E"/>
    <w:rsid w:val="00514CCE"/>
    <w:rsid w:val="00514FBF"/>
    <w:rsid w:val="0051547C"/>
    <w:rsid w:val="0051549A"/>
    <w:rsid w:val="00516297"/>
    <w:rsid w:val="005209FD"/>
    <w:rsid w:val="00520FDE"/>
    <w:rsid w:val="00521836"/>
    <w:rsid w:val="00522FFF"/>
    <w:rsid w:val="005233A3"/>
    <w:rsid w:val="0052550E"/>
    <w:rsid w:val="00527AC9"/>
    <w:rsid w:val="00527B77"/>
    <w:rsid w:val="00533264"/>
    <w:rsid w:val="005379C6"/>
    <w:rsid w:val="005403CA"/>
    <w:rsid w:val="00542D7D"/>
    <w:rsid w:val="00543044"/>
    <w:rsid w:val="00544BB1"/>
    <w:rsid w:val="005456B4"/>
    <w:rsid w:val="005460B1"/>
    <w:rsid w:val="00546B6F"/>
    <w:rsid w:val="00546E77"/>
    <w:rsid w:val="0055009A"/>
    <w:rsid w:val="005547B5"/>
    <w:rsid w:val="0056037A"/>
    <w:rsid w:val="0056068D"/>
    <w:rsid w:val="00561CBB"/>
    <w:rsid w:val="0056209F"/>
    <w:rsid w:val="0056351B"/>
    <w:rsid w:val="00564DCB"/>
    <w:rsid w:val="00566596"/>
    <w:rsid w:val="00572EE0"/>
    <w:rsid w:val="0057349B"/>
    <w:rsid w:val="0057695C"/>
    <w:rsid w:val="00582CB5"/>
    <w:rsid w:val="00592E9F"/>
    <w:rsid w:val="005932B3"/>
    <w:rsid w:val="005936D3"/>
    <w:rsid w:val="005A05F2"/>
    <w:rsid w:val="005A1916"/>
    <w:rsid w:val="005A26D1"/>
    <w:rsid w:val="005A67B1"/>
    <w:rsid w:val="005B052F"/>
    <w:rsid w:val="005B4826"/>
    <w:rsid w:val="005B55E3"/>
    <w:rsid w:val="005B5BC3"/>
    <w:rsid w:val="005B6D21"/>
    <w:rsid w:val="005C1440"/>
    <w:rsid w:val="005C202E"/>
    <w:rsid w:val="005C2BAA"/>
    <w:rsid w:val="005C69ED"/>
    <w:rsid w:val="005C7364"/>
    <w:rsid w:val="005D00EA"/>
    <w:rsid w:val="005D2E91"/>
    <w:rsid w:val="005D524F"/>
    <w:rsid w:val="005D79F1"/>
    <w:rsid w:val="005E0403"/>
    <w:rsid w:val="005E0406"/>
    <w:rsid w:val="005E39BE"/>
    <w:rsid w:val="005E5A7F"/>
    <w:rsid w:val="005E6A43"/>
    <w:rsid w:val="005E759A"/>
    <w:rsid w:val="005F12CC"/>
    <w:rsid w:val="005F5986"/>
    <w:rsid w:val="005F70C2"/>
    <w:rsid w:val="0060085A"/>
    <w:rsid w:val="00601B68"/>
    <w:rsid w:val="00605B99"/>
    <w:rsid w:val="00605D74"/>
    <w:rsid w:val="006076F3"/>
    <w:rsid w:val="0061103C"/>
    <w:rsid w:val="00612152"/>
    <w:rsid w:val="006133E1"/>
    <w:rsid w:val="0061421E"/>
    <w:rsid w:val="00614380"/>
    <w:rsid w:val="0061605D"/>
    <w:rsid w:val="006161CA"/>
    <w:rsid w:val="0061625A"/>
    <w:rsid w:val="00616C7B"/>
    <w:rsid w:val="006217B2"/>
    <w:rsid w:val="00624D47"/>
    <w:rsid w:val="0062576D"/>
    <w:rsid w:val="006264F3"/>
    <w:rsid w:val="00631835"/>
    <w:rsid w:val="00633BC4"/>
    <w:rsid w:val="00637723"/>
    <w:rsid w:val="00637E65"/>
    <w:rsid w:val="00640CD3"/>
    <w:rsid w:val="0064143D"/>
    <w:rsid w:val="00643911"/>
    <w:rsid w:val="00643EE8"/>
    <w:rsid w:val="006449BA"/>
    <w:rsid w:val="00644A0A"/>
    <w:rsid w:val="0064763F"/>
    <w:rsid w:val="00650713"/>
    <w:rsid w:val="00651EE6"/>
    <w:rsid w:val="006525F9"/>
    <w:rsid w:val="00653A1E"/>
    <w:rsid w:val="0065574D"/>
    <w:rsid w:val="00657A40"/>
    <w:rsid w:val="00657D10"/>
    <w:rsid w:val="00657D78"/>
    <w:rsid w:val="00657FA1"/>
    <w:rsid w:val="00660329"/>
    <w:rsid w:val="006618F6"/>
    <w:rsid w:val="00666567"/>
    <w:rsid w:val="00672300"/>
    <w:rsid w:val="006728CF"/>
    <w:rsid w:val="00672AA9"/>
    <w:rsid w:val="00673B5C"/>
    <w:rsid w:val="006745A9"/>
    <w:rsid w:val="00675427"/>
    <w:rsid w:val="00676053"/>
    <w:rsid w:val="00677591"/>
    <w:rsid w:val="006779D4"/>
    <w:rsid w:val="00684EF4"/>
    <w:rsid w:val="0068627F"/>
    <w:rsid w:val="00687B26"/>
    <w:rsid w:val="00693A11"/>
    <w:rsid w:val="006948E0"/>
    <w:rsid w:val="00696CD6"/>
    <w:rsid w:val="006972EE"/>
    <w:rsid w:val="00697423"/>
    <w:rsid w:val="006975D7"/>
    <w:rsid w:val="006A11F6"/>
    <w:rsid w:val="006A2047"/>
    <w:rsid w:val="006A354C"/>
    <w:rsid w:val="006A7A1B"/>
    <w:rsid w:val="006A7BDE"/>
    <w:rsid w:val="006B0675"/>
    <w:rsid w:val="006B0942"/>
    <w:rsid w:val="006B13E9"/>
    <w:rsid w:val="006B25AA"/>
    <w:rsid w:val="006B2C80"/>
    <w:rsid w:val="006B5CE6"/>
    <w:rsid w:val="006C22FD"/>
    <w:rsid w:val="006C3A18"/>
    <w:rsid w:val="006C3F1F"/>
    <w:rsid w:val="006C4F71"/>
    <w:rsid w:val="006C538D"/>
    <w:rsid w:val="006C5C4F"/>
    <w:rsid w:val="006C7006"/>
    <w:rsid w:val="006C7713"/>
    <w:rsid w:val="006C7AED"/>
    <w:rsid w:val="006D11CF"/>
    <w:rsid w:val="006D1FD8"/>
    <w:rsid w:val="006D2B11"/>
    <w:rsid w:val="006D3279"/>
    <w:rsid w:val="006D334E"/>
    <w:rsid w:val="006D379A"/>
    <w:rsid w:val="006D3A5F"/>
    <w:rsid w:val="006E017F"/>
    <w:rsid w:val="006E0C6F"/>
    <w:rsid w:val="006E44C9"/>
    <w:rsid w:val="006E5A48"/>
    <w:rsid w:val="006E5A4C"/>
    <w:rsid w:val="006E7E15"/>
    <w:rsid w:val="006F09D1"/>
    <w:rsid w:val="006F1FB3"/>
    <w:rsid w:val="006F2762"/>
    <w:rsid w:val="006F4A76"/>
    <w:rsid w:val="006F4D5B"/>
    <w:rsid w:val="006F5EA1"/>
    <w:rsid w:val="006F6EBA"/>
    <w:rsid w:val="0070230E"/>
    <w:rsid w:val="0070458A"/>
    <w:rsid w:val="0070777A"/>
    <w:rsid w:val="00710FAB"/>
    <w:rsid w:val="00711B68"/>
    <w:rsid w:val="00712755"/>
    <w:rsid w:val="007131C4"/>
    <w:rsid w:val="00715C97"/>
    <w:rsid w:val="00716E52"/>
    <w:rsid w:val="00723234"/>
    <w:rsid w:val="00726367"/>
    <w:rsid w:val="00727795"/>
    <w:rsid w:val="00731070"/>
    <w:rsid w:val="00732999"/>
    <w:rsid w:val="007330EB"/>
    <w:rsid w:val="00733735"/>
    <w:rsid w:val="00737368"/>
    <w:rsid w:val="0073737B"/>
    <w:rsid w:val="00737D2D"/>
    <w:rsid w:val="007428BC"/>
    <w:rsid w:val="0074293D"/>
    <w:rsid w:val="00744FB9"/>
    <w:rsid w:val="00745C77"/>
    <w:rsid w:val="00754DC8"/>
    <w:rsid w:val="00755707"/>
    <w:rsid w:val="007557B3"/>
    <w:rsid w:val="00757B18"/>
    <w:rsid w:val="007602CC"/>
    <w:rsid w:val="0076247F"/>
    <w:rsid w:val="00763650"/>
    <w:rsid w:val="00763C78"/>
    <w:rsid w:val="00764827"/>
    <w:rsid w:val="00767326"/>
    <w:rsid w:val="007705DF"/>
    <w:rsid w:val="00770ABA"/>
    <w:rsid w:val="0077292C"/>
    <w:rsid w:val="007729EA"/>
    <w:rsid w:val="00777B5C"/>
    <w:rsid w:val="007820D2"/>
    <w:rsid w:val="00782A10"/>
    <w:rsid w:val="00782BFE"/>
    <w:rsid w:val="00782C6C"/>
    <w:rsid w:val="00784198"/>
    <w:rsid w:val="00785F64"/>
    <w:rsid w:val="007869E9"/>
    <w:rsid w:val="00786CB2"/>
    <w:rsid w:val="007879A7"/>
    <w:rsid w:val="007915E9"/>
    <w:rsid w:val="00796250"/>
    <w:rsid w:val="00797E02"/>
    <w:rsid w:val="007A00AC"/>
    <w:rsid w:val="007A1042"/>
    <w:rsid w:val="007A31FF"/>
    <w:rsid w:val="007A42C2"/>
    <w:rsid w:val="007A6533"/>
    <w:rsid w:val="007A6FB6"/>
    <w:rsid w:val="007B14B8"/>
    <w:rsid w:val="007B3155"/>
    <w:rsid w:val="007B725F"/>
    <w:rsid w:val="007B739B"/>
    <w:rsid w:val="007B7C44"/>
    <w:rsid w:val="007C17E1"/>
    <w:rsid w:val="007C2740"/>
    <w:rsid w:val="007C2D3B"/>
    <w:rsid w:val="007C5231"/>
    <w:rsid w:val="007C5473"/>
    <w:rsid w:val="007C5C2D"/>
    <w:rsid w:val="007C78FE"/>
    <w:rsid w:val="007D0B86"/>
    <w:rsid w:val="007D1989"/>
    <w:rsid w:val="007E01B4"/>
    <w:rsid w:val="007E1079"/>
    <w:rsid w:val="007E58CD"/>
    <w:rsid w:val="007F103E"/>
    <w:rsid w:val="007F2FA0"/>
    <w:rsid w:val="007F300A"/>
    <w:rsid w:val="007F4899"/>
    <w:rsid w:val="007F4FF3"/>
    <w:rsid w:val="007F6436"/>
    <w:rsid w:val="007F7D2A"/>
    <w:rsid w:val="008005F6"/>
    <w:rsid w:val="00800D77"/>
    <w:rsid w:val="00802BE8"/>
    <w:rsid w:val="00806F62"/>
    <w:rsid w:val="00807FDD"/>
    <w:rsid w:val="00813ACA"/>
    <w:rsid w:val="00816BA0"/>
    <w:rsid w:val="00822402"/>
    <w:rsid w:val="00822D24"/>
    <w:rsid w:val="008315FB"/>
    <w:rsid w:val="00831D8C"/>
    <w:rsid w:val="008351E3"/>
    <w:rsid w:val="0083748B"/>
    <w:rsid w:val="00840F80"/>
    <w:rsid w:val="00840FE2"/>
    <w:rsid w:val="00842E90"/>
    <w:rsid w:val="0084373C"/>
    <w:rsid w:val="00843B52"/>
    <w:rsid w:val="00844A3A"/>
    <w:rsid w:val="00844C3F"/>
    <w:rsid w:val="008458D9"/>
    <w:rsid w:val="00845D60"/>
    <w:rsid w:val="00846449"/>
    <w:rsid w:val="00847D44"/>
    <w:rsid w:val="00847EFE"/>
    <w:rsid w:val="00852091"/>
    <w:rsid w:val="00854685"/>
    <w:rsid w:val="00856C8A"/>
    <w:rsid w:val="00856E1E"/>
    <w:rsid w:val="00857885"/>
    <w:rsid w:val="00857B84"/>
    <w:rsid w:val="00860D4E"/>
    <w:rsid w:val="0086209D"/>
    <w:rsid w:val="00863C5F"/>
    <w:rsid w:val="008645C6"/>
    <w:rsid w:val="00864988"/>
    <w:rsid w:val="0086514A"/>
    <w:rsid w:val="00865C43"/>
    <w:rsid w:val="0086698D"/>
    <w:rsid w:val="00866CCF"/>
    <w:rsid w:val="008769A0"/>
    <w:rsid w:val="0088217A"/>
    <w:rsid w:val="00884190"/>
    <w:rsid w:val="00885740"/>
    <w:rsid w:val="00885A39"/>
    <w:rsid w:val="008906BF"/>
    <w:rsid w:val="0089176B"/>
    <w:rsid w:val="00893453"/>
    <w:rsid w:val="00893793"/>
    <w:rsid w:val="00894205"/>
    <w:rsid w:val="008A3D45"/>
    <w:rsid w:val="008A557B"/>
    <w:rsid w:val="008A5AC5"/>
    <w:rsid w:val="008A79DA"/>
    <w:rsid w:val="008A7DAD"/>
    <w:rsid w:val="008B315D"/>
    <w:rsid w:val="008B3B63"/>
    <w:rsid w:val="008B4896"/>
    <w:rsid w:val="008B5292"/>
    <w:rsid w:val="008B598E"/>
    <w:rsid w:val="008B5EDC"/>
    <w:rsid w:val="008B6AC6"/>
    <w:rsid w:val="008C1AB0"/>
    <w:rsid w:val="008C2D58"/>
    <w:rsid w:val="008C43D8"/>
    <w:rsid w:val="008C4FB1"/>
    <w:rsid w:val="008C513A"/>
    <w:rsid w:val="008D1355"/>
    <w:rsid w:val="008D195D"/>
    <w:rsid w:val="008D26E1"/>
    <w:rsid w:val="008D2B38"/>
    <w:rsid w:val="008D431C"/>
    <w:rsid w:val="008D59A1"/>
    <w:rsid w:val="008D5B62"/>
    <w:rsid w:val="008D7620"/>
    <w:rsid w:val="008D7C14"/>
    <w:rsid w:val="008E20A3"/>
    <w:rsid w:val="008E3390"/>
    <w:rsid w:val="008E3702"/>
    <w:rsid w:val="008E3A30"/>
    <w:rsid w:val="008E4DF7"/>
    <w:rsid w:val="008E4EAC"/>
    <w:rsid w:val="008E59A1"/>
    <w:rsid w:val="008E5BE8"/>
    <w:rsid w:val="008F3553"/>
    <w:rsid w:val="00900D61"/>
    <w:rsid w:val="0090150C"/>
    <w:rsid w:val="00901681"/>
    <w:rsid w:val="009066E9"/>
    <w:rsid w:val="009076A9"/>
    <w:rsid w:val="009160D3"/>
    <w:rsid w:val="00916F10"/>
    <w:rsid w:val="0091771A"/>
    <w:rsid w:val="00917EE0"/>
    <w:rsid w:val="00920489"/>
    <w:rsid w:val="00920C08"/>
    <w:rsid w:val="009215A3"/>
    <w:rsid w:val="00921A83"/>
    <w:rsid w:val="00926CD4"/>
    <w:rsid w:val="00926F95"/>
    <w:rsid w:val="00927916"/>
    <w:rsid w:val="0093296C"/>
    <w:rsid w:val="00935C8B"/>
    <w:rsid w:val="0093695D"/>
    <w:rsid w:val="0094150D"/>
    <w:rsid w:val="00942C9A"/>
    <w:rsid w:val="00943B7F"/>
    <w:rsid w:val="009444A5"/>
    <w:rsid w:val="009455A1"/>
    <w:rsid w:val="009461C3"/>
    <w:rsid w:val="00947C5E"/>
    <w:rsid w:val="00950856"/>
    <w:rsid w:val="009508F9"/>
    <w:rsid w:val="009529A7"/>
    <w:rsid w:val="00954A79"/>
    <w:rsid w:val="009573AF"/>
    <w:rsid w:val="00957759"/>
    <w:rsid w:val="00957936"/>
    <w:rsid w:val="00961674"/>
    <w:rsid w:val="00961C22"/>
    <w:rsid w:val="009621F9"/>
    <w:rsid w:val="0096475B"/>
    <w:rsid w:val="00964F77"/>
    <w:rsid w:val="0096547E"/>
    <w:rsid w:val="00966980"/>
    <w:rsid w:val="00966EA6"/>
    <w:rsid w:val="009708E0"/>
    <w:rsid w:val="00972DBD"/>
    <w:rsid w:val="009736BF"/>
    <w:rsid w:val="00974B11"/>
    <w:rsid w:val="0097655C"/>
    <w:rsid w:val="00976A96"/>
    <w:rsid w:val="00976CD9"/>
    <w:rsid w:val="00976D64"/>
    <w:rsid w:val="0098267E"/>
    <w:rsid w:val="009845C9"/>
    <w:rsid w:val="0099010D"/>
    <w:rsid w:val="0099711C"/>
    <w:rsid w:val="009A014B"/>
    <w:rsid w:val="009A0418"/>
    <w:rsid w:val="009A079F"/>
    <w:rsid w:val="009A13C3"/>
    <w:rsid w:val="009A25D0"/>
    <w:rsid w:val="009A34AD"/>
    <w:rsid w:val="009A3E82"/>
    <w:rsid w:val="009A5A11"/>
    <w:rsid w:val="009A65A1"/>
    <w:rsid w:val="009A6C63"/>
    <w:rsid w:val="009A7B49"/>
    <w:rsid w:val="009B139B"/>
    <w:rsid w:val="009B17D8"/>
    <w:rsid w:val="009B59B9"/>
    <w:rsid w:val="009B6BE5"/>
    <w:rsid w:val="009B6ECC"/>
    <w:rsid w:val="009B77F5"/>
    <w:rsid w:val="009C4314"/>
    <w:rsid w:val="009C5C3E"/>
    <w:rsid w:val="009D0CDB"/>
    <w:rsid w:val="009D2A15"/>
    <w:rsid w:val="009D30C9"/>
    <w:rsid w:val="009E5B45"/>
    <w:rsid w:val="009E6350"/>
    <w:rsid w:val="009E6652"/>
    <w:rsid w:val="009E7EAF"/>
    <w:rsid w:val="009F02A5"/>
    <w:rsid w:val="009F5A6F"/>
    <w:rsid w:val="009F5FCE"/>
    <w:rsid w:val="009F72FB"/>
    <w:rsid w:val="009F769A"/>
    <w:rsid w:val="00A0042C"/>
    <w:rsid w:val="00A03483"/>
    <w:rsid w:val="00A04E14"/>
    <w:rsid w:val="00A04FD4"/>
    <w:rsid w:val="00A05212"/>
    <w:rsid w:val="00A07D85"/>
    <w:rsid w:val="00A10966"/>
    <w:rsid w:val="00A1116A"/>
    <w:rsid w:val="00A11189"/>
    <w:rsid w:val="00A120BE"/>
    <w:rsid w:val="00A13A28"/>
    <w:rsid w:val="00A157E8"/>
    <w:rsid w:val="00A15BFE"/>
    <w:rsid w:val="00A15E33"/>
    <w:rsid w:val="00A16EEE"/>
    <w:rsid w:val="00A20124"/>
    <w:rsid w:val="00A21E0C"/>
    <w:rsid w:val="00A230D3"/>
    <w:rsid w:val="00A23360"/>
    <w:rsid w:val="00A235BC"/>
    <w:rsid w:val="00A24036"/>
    <w:rsid w:val="00A26A6F"/>
    <w:rsid w:val="00A27449"/>
    <w:rsid w:val="00A2779A"/>
    <w:rsid w:val="00A31C28"/>
    <w:rsid w:val="00A33482"/>
    <w:rsid w:val="00A34587"/>
    <w:rsid w:val="00A34A4C"/>
    <w:rsid w:val="00A35845"/>
    <w:rsid w:val="00A35DBF"/>
    <w:rsid w:val="00A422D3"/>
    <w:rsid w:val="00A429D8"/>
    <w:rsid w:val="00A44883"/>
    <w:rsid w:val="00A44D5B"/>
    <w:rsid w:val="00A46C23"/>
    <w:rsid w:val="00A5088B"/>
    <w:rsid w:val="00A50DC0"/>
    <w:rsid w:val="00A51060"/>
    <w:rsid w:val="00A51D14"/>
    <w:rsid w:val="00A52581"/>
    <w:rsid w:val="00A53169"/>
    <w:rsid w:val="00A538F2"/>
    <w:rsid w:val="00A55B28"/>
    <w:rsid w:val="00A56D79"/>
    <w:rsid w:val="00A60862"/>
    <w:rsid w:val="00A60EC2"/>
    <w:rsid w:val="00A61DB7"/>
    <w:rsid w:val="00A61DEC"/>
    <w:rsid w:val="00A67464"/>
    <w:rsid w:val="00A720DC"/>
    <w:rsid w:val="00A721CC"/>
    <w:rsid w:val="00A72664"/>
    <w:rsid w:val="00A72948"/>
    <w:rsid w:val="00A737BE"/>
    <w:rsid w:val="00A75263"/>
    <w:rsid w:val="00A766A1"/>
    <w:rsid w:val="00A77D8F"/>
    <w:rsid w:val="00A814D1"/>
    <w:rsid w:val="00A83678"/>
    <w:rsid w:val="00A84D9C"/>
    <w:rsid w:val="00A878FC"/>
    <w:rsid w:val="00A90A4A"/>
    <w:rsid w:val="00A90B45"/>
    <w:rsid w:val="00A91378"/>
    <w:rsid w:val="00A91B90"/>
    <w:rsid w:val="00A93C93"/>
    <w:rsid w:val="00A957A0"/>
    <w:rsid w:val="00A96497"/>
    <w:rsid w:val="00A97607"/>
    <w:rsid w:val="00A97ABD"/>
    <w:rsid w:val="00AA14BF"/>
    <w:rsid w:val="00AA1A13"/>
    <w:rsid w:val="00AA249C"/>
    <w:rsid w:val="00AA2E43"/>
    <w:rsid w:val="00AA47D5"/>
    <w:rsid w:val="00AA6BA4"/>
    <w:rsid w:val="00AA7E12"/>
    <w:rsid w:val="00AB1F12"/>
    <w:rsid w:val="00AB37B3"/>
    <w:rsid w:val="00AB3FB2"/>
    <w:rsid w:val="00AB46AF"/>
    <w:rsid w:val="00AB5E41"/>
    <w:rsid w:val="00AB78B9"/>
    <w:rsid w:val="00AC127A"/>
    <w:rsid w:val="00AC357E"/>
    <w:rsid w:val="00AC4D91"/>
    <w:rsid w:val="00AD27F0"/>
    <w:rsid w:val="00AD283D"/>
    <w:rsid w:val="00AD5C34"/>
    <w:rsid w:val="00AD668C"/>
    <w:rsid w:val="00AE06F9"/>
    <w:rsid w:val="00AE0DF4"/>
    <w:rsid w:val="00AE1025"/>
    <w:rsid w:val="00AE3C8C"/>
    <w:rsid w:val="00AE4645"/>
    <w:rsid w:val="00AE5038"/>
    <w:rsid w:val="00AE505F"/>
    <w:rsid w:val="00AE693F"/>
    <w:rsid w:val="00AE71C3"/>
    <w:rsid w:val="00AF089A"/>
    <w:rsid w:val="00AF0EB3"/>
    <w:rsid w:val="00AF445B"/>
    <w:rsid w:val="00AF5A30"/>
    <w:rsid w:val="00B02235"/>
    <w:rsid w:val="00B023F5"/>
    <w:rsid w:val="00B046B6"/>
    <w:rsid w:val="00B0606B"/>
    <w:rsid w:val="00B0687B"/>
    <w:rsid w:val="00B075CF"/>
    <w:rsid w:val="00B10C1A"/>
    <w:rsid w:val="00B11BD5"/>
    <w:rsid w:val="00B13B22"/>
    <w:rsid w:val="00B1631F"/>
    <w:rsid w:val="00B1646A"/>
    <w:rsid w:val="00B16831"/>
    <w:rsid w:val="00B20528"/>
    <w:rsid w:val="00B2278B"/>
    <w:rsid w:val="00B22922"/>
    <w:rsid w:val="00B22DAC"/>
    <w:rsid w:val="00B2572D"/>
    <w:rsid w:val="00B25A3D"/>
    <w:rsid w:val="00B27BD5"/>
    <w:rsid w:val="00B340D5"/>
    <w:rsid w:val="00B3780A"/>
    <w:rsid w:val="00B400EB"/>
    <w:rsid w:val="00B40D5E"/>
    <w:rsid w:val="00B412CB"/>
    <w:rsid w:val="00B43934"/>
    <w:rsid w:val="00B442AF"/>
    <w:rsid w:val="00B44B08"/>
    <w:rsid w:val="00B46063"/>
    <w:rsid w:val="00B463D7"/>
    <w:rsid w:val="00B473FB"/>
    <w:rsid w:val="00B475C3"/>
    <w:rsid w:val="00B52296"/>
    <w:rsid w:val="00B53720"/>
    <w:rsid w:val="00B5408C"/>
    <w:rsid w:val="00B55D84"/>
    <w:rsid w:val="00B60CFA"/>
    <w:rsid w:val="00B616DA"/>
    <w:rsid w:val="00B619DA"/>
    <w:rsid w:val="00B6465A"/>
    <w:rsid w:val="00B666DE"/>
    <w:rsid w:val="00B7101C"/>
    <w:rsid w:val="00B72945"/>
    <w:rsid w:val="00B72B02"/>
    <w:rsid w:val="00B7492D"/>
    <w:rsid w:val="00B75624"/>
    <w:rsid w:val="00B75FA1"/>
    <w:rsid w:val="00B8470F"/>
    <w:rsid w:val="00B904CE"/>
    <w:rsid w:val="00B931CA"/>
    <w:rsid w:val="00B93224"/>
    <w:rsid w:val="00B93C60"/>
    <w:rsid w:val="00B94754"/>
    <w:rsid w:val="00B94EDF"/>
    <w:rsid w:val="00B95057"/>
    <w:rsid w:val="00B95BC6"/>
    <w:rsid w:val="00BA0038"/>
    <w:rsid w:val="00BA077D"/>
    <w:rsid w:val="00BA1061"/>
    <w:rsid w:val="00BA14C3"/>
    <w:rsid w:val="00BA58F9"/>
    <w:rsid w:val="00BB23F9"/>
    <w:rsid w:val="00BB24FB"/>
    <w:rsid w:val="00BB3838"/>
    <w:rsid w:val="00BB6947"/>
    <w:rsid w:val="00BC07CD"/>
    <w:rsid w:val="00BC0C10"/>
    <w:rsid w:val="00BC0CE7"/>
    <w:rsid w:val="00BC20C6"/>
    <w:rsid w:val="00BC3896"/>
    <w:rsid w:val="00BC4250"/>
    <w:rsid w:val="00BC5789"/>
    <w:rsid w:val="00BC5BBE"/>
    <w:rsid w:val="00BC67CD"/>
    <w:rsid w:val="00BC68FA"/>
    <w:rsid w:val="00BC7EE2"/>
    <w:rsid w:val="00BD05FA"/>
    <w:rsid w:val="00BD3D82"/>
    <w:rsid w:val="00BD7F56"/>
    <w:rsid w:val="00BE0123"/>
    <w:rsid w:val="00BE12D0"/>
    <w:rsid w:val="00BE19A1"/>
    <w:rsid w:val="00BE254A"/>
    <w:rsid w:val="00BE2D77"/>
    <w:rsid w:val="00BE517E"/>
    <w:rsid w:val="00BE519A"/>
    <w:rsid w:val="00BE5A2F"/>
    <w:rsid w:val="00BF0696"/>
    <w:rsid w:val="00BF0966"/>
    <w:rsid w:val="00BF13E6"/>
    <w:rsid w:val="00BF2884"/>
    <w:rsid w:val="00BF303A"/>
    <w:rsid w:val="00BF6B12"/>
    <w:rsid w:val="00BF7B3C"/>
    <w:rsid w:val="00C00415"/>
    <w:rsid w:val="00C04868"/>
    <w:rsid w:val="00C05756"/>
    <w:rsid w:val="00C05761"/>
    <w:rsid w:val="00C10F17"/>
    <w:rsid w:val="00C13D97"/>
    <w:rsid w:val="00C1427C"/>
    <w:rsid w:val="00C151B7"/>
    <w:rsid w:val="00C15BC8"/>
    <w:rsid w:val="00C24280"/>
    <w:rsid w:val="00C25172"/>
    <w:rsid w:val="00C2556F"/>
    <w:rsid w:val="00C257C7"/>
    <w:rsid w:val="00C259D7"/>
    <w:rsid w:val="00C27F30"/>
    <w:rsid w:val="00C31E86"/>
    <w:rsid w:val="00C371B7"/>
    <w:rsid w:val="00C411F5"/>
    <w:rsid w:val="00C41E69"/>
    <w:rsid w:val="00C42173"/>
    <w:rsid w:val="00C42CEE"/>
    <w:rsid w:val="00C46876"/>
    <w:rsid w:val="00C52457"/>
    <w:rsid w:val="00C53D08"/>
    <w:rsid w:val="00C54C71"/>
    <w:rsid w:val="00C57775"/>
    <w:rsid w:val="00C61A7E"/>
    <w:rsid w:val="00C6340E"/>
    <w:rsid w:val="00C635AA"/>
    <w:rsid w:val="00C6555F"/>
    <w:rsid w:val="00C704FF"/>
    <w:rsid w:val="00C709AF"/>
    <w:rsid w:val="00C74768"/>
    <w:rsid w:val="00C7595A"/>
    <w:rsid w:val="00C77654"/>
    <w:rsid w:val="00C77B73"/>
    <w:rsid w:val="00C80DAD"/>
    <w:rsid w:val="00C81DC0"/>
    <w:rsid w:val="00C83FF8"/>
    <w:rsid w:val="00C853A8"/>
    <w:rsid w:val="00C85DD4"/>
    <w:rsid w:val="00C867EE"/>
    <w:rsid w:val="00C910C7"/>
    <w:rsid w:val="00C91BBA"/>
    <w:rsid w:val="00C927B9"/>
    <w:rsid w:val="00C948E2"/>
    <w:rsid w:val="00C95A16"/>
    <w:rsid w:val="00C96788"/>
    <w:rsid w:val="00C97358"/>
    <w:rsid w:val="00C97C3D"/>
    <w:rsid w:val="00CA08FD"/>
    <w:rsid w:val="00CA14F0"/>
    <w:rsid w:val="00CA3701"/>
    <w:rsid w:val="00CA3994"/>
    <w:rsid w:val="00CA3A14"/>
    <w:rsid w:val="00CA6EE0"/>
    <w:rsid w:val="00CB03B1"/>
    <w:rsid w:val="00CB6C27"/>
    <w:rsid w:val="00CB7FB0"/>
    <w:rsid w:val="00CC06C3"/>
    <w:rsid w:val="00CC0EFA"/>
    <w:rsid w:val="00CC13E6"/>
    <w:rsid w:val="00CC328C"/>
    <w:rsid w:val="00CC35DB"/>
    <w:rsid w:val="00CC4101"/>
    <w:rsid w:val="00CC4ECD"/>
    <w:rsid w:val="00CC6ED2"/>
    <w:rsid w:val="00CD02A6"/>
    <w:rsid w:val="00CD22D5"/>
    <w:rsid w:val="00CD5303"/>
    <w:rsid w:val="00CD790F"/>
    <w:rsid w:val="00CD7A75"/>
    <w:rsid w:val="00CE082F"/>
    <w:rsid w:val="00CE1ABF"/>
    <w:rsid w:val="00CF03A4"/>
    <w:rsid w:val="00CF042F"/>
    <w:rsid w:val="00CF07C9"/>
    <w:rsid w:val="00CF1AFD"/>
    <w:rsid w:val="00CF6ED3"/>
    <w:rsid w:val="00CF73A4"/>
    <w:rsid w:val="00D0240D"/>
    <w:rsid w:val="00D053CB"/>
    <w:rsid w:val="00D073AC"/>
    <w:rsid w:val="00D12007"/>
    <w:rsid w:val="00D12486"/>
    <w:rsid w:val="00D128F6"/>
    <w:rsid w:val="00D12C3D"/>
    <w:rsid w:val="00D12FFC"/>
    <w:rsid w:val="00D1330B"/>
    <w:rsid w:val="00D20143"/>
    <w:rsid w:val="00D22880"/>
    <w:rsid w:val="00D23DB1"/>
    <w:rsid w:val="00D24911"/>
    <w:rsid w:val="00D25AB8"/>
    <w:rsid w:val="00D311FE"/>
    <w:rsid w:val="00D34EE2"/>
    <w:rsid w:val="00D36D6E"/>
    <w:rsid w:val="00D377DE"/>
    <w:rsid w:val="00D40805"/>
    <w:rsid w:val="00D44811"/>
    <w:rsid w:val="00D44F02"/>
    <w:rsid w:val="00D456B0"/>
    <w:rsid w:val="00D46772"/>
    <w:rsid w:val="00D47720"/>
    <w:rsid w:val="00D479AD"/>
    <w:rsid w:val="00D50CC9"/>
    <w:rsid w:val="00D52CD4"/>
    <w:rsid w:val="00D52EEF"/>
    <w:rsid w:val="00D53D51"/>
    <w:rsid w:val="00D54F45"/>
    <w:rsid w:val="00D54F46"/>
    <w:rsid w:val="00D56C72"/>
    <w:rsid w:val="00D60F53"/>
    <w:rsid w:val="00D61F46"/>
    <w:rsid w:val="00D6267F"/>
    <w:rsid w:val="00D62C62"/>
    <w:rsid w:val="00D63A03"/>
    <w:rsid w:val="00D6401A"/>
    <w:rsid w:val="00D66818"/>
    <w:rsid w:val="00D74F0E"/>
    <w:rsid w:val="00D75AB8"/>
    <w:rsid w:val="00D76B28"/>
    <w:rsid w:val="00D76ED8"/>
    <w:rsid w:val="00D7758C"/>
    <w:rsid w:val="00D80134"/>
    <w:rsid w:val="00D811A3"/>
    <w:rsid w:val="00D82174"/>
    <w:rsid w:val="00D8233C"/>
    <w:rsid w:val="00D851DF"/>
    <w:rsid w:val="00D910BD"/>
    <w:rsid w:val="00D91498"/>
    <w:rsid w:val="00D9736E"/>
    <w:rsid w:val="00D97BF1"/>
    <w:rsid w:val="00DA0E58"/>
    <w:rsid w:val="00DA1AE3"/>
    <w:rsid w:val="00DA5453"/>
    <w:rsid w:val="00DA56C2"/>
    <w:rsid w:val="00DA7011"/>
    <w:rsid w:val="00DA7040"/>
    <w:rsid w:val="00DA71EF"/>
    <w:rsid w:val="00DB03A5"/>
    <w:rsid w:val="00DB2373"/>
    <w:rsid w:val="00DB2B2B"/>
    <w:rsid w:val="00DB3341"/>
    <w:rsid w:val="00DB3751"/>
    <w:rsid w:val="00DB3D17"/>
    <w:rsid w:val="00DB41F9"/>
    <w:rsid w:val="00DB440A"/>
    <w:rsid w:val="00DB513E"/>
    <w:rsid w:val="00DC08C9"/>
    <w:rsid w:val="00DC1B36"/>
    <w:rsid w:val="00DC25B8"/>
    <w:rsid w:val="00DC2FE0"/>
    <w:rsid w:val="00DD18B3"/>
    <w:rsid w:val="00DD1AAC"/>
    <w:rsid w:val="00DD2134"/>
    <w:rsid w:val="00DD3E19"/>
    <w:rsid w:val="00DE0C0E"/>
    <w:rsid w:val="00DE455A"/>
    <w:rsid w:val="00DE56E4"/>
    <w:rsid w:val="00DE5BBF"/>
    <w:rsid w:val="00DE6552"/>
    <w:rsid w:val="00DE7ED9"/>
    <w:rsid w:val="00DF1F14"/>
    <w:rsid w:val="00DF53D5"/>
    <w:rsid w:val="00DF7764"/>
    <w:rsid w:val="00DF7866"/>
    <w:rsid w:val="00E01BFC"/>
    <w:rsid w:val="00E01FA2"/>
    <w:rsid w:val="00E07572"/>
    <w:rsid w:val="00E209DC"/>
    <w:rsid w:val="00E21919"/>
    <w:rsid w:val="00E25DE7"/>
    <w:rsid w:val="00E26FB9"/>
    <w:rsid w:val="00E313D8"/>
    <w:rsid w:val="00E3337C"/>
    <w:rsid w:val="00E33C42"/>
    <w:rsid w:val="00E34A85"/>
    <w:rsid w:val="00E41527"/>
    <w:rsid w:val="00E4219C"/>
    <w:rsid w:val="00E4243E"/>
    <w:rsid w:val="00E434A0"/>
    <w:rsid w:val="00E46EC4"/>
    <w:rsid w:val="00E47DC0"/>
    <w:rsid w:val="00E50464"/>
    <w:rsid w:val="00E519D2"/>
    <w:rsid w:val="00E527AE"/>
    <w:rsid w:val="00E543BD"/>
    <w:rsid w:val="00E574DD"/>
    <w:rsid w:val="00E57790"/>
    <w:rsid w:val="00E60C85"/>
    <w:rsid w:val="00E63BA9"/>
    <w:rsid w:val="00E641F8"/>
    <w:rsid w:val="00E654E2"/>
    <w:rsid w:val="00E6590C"/>
    <w:rsid w:val="00E66D28"/>
    <w:rsid w:val="00E67CD3"/>
    <w:rsid w:val="00E7040E"/>
    <w:rsid w:val="00E73D2E"/>
    <w:rsid w:val="00E759AB"/>
    <w:rsid w:val="00E75D61"/>
    <w:rsid w:val="00E7689F"/>
    <w:rsid w:val="00E8021B"/>
    <w:rsid w:val="00E80EA0"/>
    <w:rsid w:val="00E817C3"/>
    <w:rsid w:val="00E825B3"/>
    <w:rsid w:val="00E8298A"/>
    <w:rsid w:val="00EA13A3"/>
    <w:rsid w:val="00EA15D6"/>
    <w:rsid w:val="00EA2449"/>
    <w:rsid w:val="00EA35F0"/>
    <w:rsid w:val="00EA3CC2"/>
    <w:rsid w:val="00EA6BB3"/>
    <w:rsid w:val="00EB0596"/>
    <w:rsid w:val="00EB2BF8"/>
    <w:rsid w:val="00EB2C60"/>
    <w:rsid w:val="00EB4998"/>
    <w:rsid w:val="00EB5C9D"/>
    <w:rsid w:val="00EC1343"/>
    <w:rsid w:val="00EC265F"/>
    <w:rsid w:val="00ED1B87"/>
    <w:rsid w:val="00ED336D"/>
    <w:rsid w:val="00ED4F1E"/>
    <w:rsid w:val="00ED58EB"/>
    <w:rsid w:val="00ED5FA1"/>
    <w:rsid w:val="00ED611A"/>
    <w:rsid w:val="00ED6154"/>
    <w:rsid w:val="00ED644D"/>
    <w:rsid w:val="00ED6898"/>
    <w:rsid w:val="00ED7477"/>
    <w:rsid w:val="00ED777D"/>
    <w:rsid w:val="00EE148D"/>
    <w:rsid w:val="00EE1EE7"/>
    <w:rsid w:val="00EE1F65"/>
    <w:rsid w:val="00EE34E1"/>
    <w:rsid w:val="00EE6893"/>
    <w:rsid w:val="00EE6A57"/>
    <w:rsid w:val="00EF1446"/>
    <w:rsid w:val="00EF2856"/>
    <w:rsid w:val="00EF4453"/>
    <w:rsid w:val="00EF68F7"/>
    <w:rsid w:val="00EF7F75"/>
    <w:rsid w:val="00F0425C"/>
    <w:rsid w:val="00F0500E"/>
    <w:rsid w:val="00F059D0"/>
    <w:rsid w:val="00F12A32"/>
    <w:rsid w:val="00F13CBF"/>
    <w:rsid w:val="00F1457D"/>
    <w:rsid w:val="00F1699E"/>
    <w:rsid w:val="00F175D1"/>
    <w:rsid w:val="00F17C75"/>
    <w:rsid w:val="00F2161F"/>
    <w:rsid w:val="00F22DC9"/>
    <w:rsid w:val="00F23458"/>
    <w:rsid w:val="00F23C62"/>
    <w:rsid w:val="00F259C0"/>
    <w:rsid w:val="00F27E51"/>
    <w:rsid w:val="00F30DD4"/>
    <w:rsid w:val="00F324D7"/>
    <w:rsid w:val="00F325BB"/>
    <w:rsid w:val="00F40BDF"/>
    <w:rsid w:val="00F4127D"/>
    <w:rsid w:val="00F425AC"/>
    <w:rsid w:val="00F42895"/>
    <w:rsid w:val="00F44818"/>
    <w:rsid w:val="00F46448"/>
    <w:rsid w:val="00F50FBC"/>
    <w:rsid w:val="00F532C4"/>
    <w:rsid w:val="00F532E3"/>
    <w:rsid w:val="00F53404"/>
    <w:rsid w:val="00F53735"/>
    <w:rsid w:val="00F53961"/>
    <w:rsid w:val="00F54C98"/>
    <w:rsid w:val="00F56693"/>
    <w:rsid w:val="00F60120"/>
    <w:rsid w:val="00F80F01"/>
    <w:rsid w:val="00F84D6C"/>
    <w:rsid w:val="00F90134"/>
    <w:rsid w:val="00F9032E"/>
    <w:rsid w:val="00F90937"/>
    <w:rsid w:val="00F924DC"/>
    <w:rsid w:val="00F96292"/>
    <w:rsid w:val="00FA2427"/>
    <w:rsid w:val="00FA3AAE"/>
    <w:rsid w:val="00FA6F6F"/>
    <w:rsid w:val="00FA73CE"/>
    <w:rsid w:val="00FB2427"/>
    <w:rsid w:val="00FB31E6"/>
    <w:rsid w:val="00FB3BF1"/>
    <w:rsid w:val="00FC065E"/>
    <w:rsid w:val="00FC341C"/>
    <w:rsid w:val="00FC5380"/>
    <w:rsid w:val="00FC566C"/>
    <w:rsid w:val="00FC5CF5"/>
    <w:rsid w:val="00FC7865"/>
    <w:rsid w:val="00FC7B91"/>
    <w:rsid w:val="00FD02EC"/>
    <w:rsid w:val="00FD492B"/>
    <w:rsid w:val="00FD62CF"/>
    <w:rsid w:val="00FD6D6D"/>
    <w:rsid w:val="00FE20C5"/>
    <w:rsid w:val="00FE2A03"/>
    <w:rsid w:val="00FE53AC"/>
    <w:rsid w:val="00FE6613"/>
    <w:rsid w:val="00FE7116"/>
    <w:rsid w:val="00FE7A1F"/>
    <w:rsid w:val="00FE7F08"/>
    <w:rsid w:val="00FF0675"/>
    <w:rsid w:val="00FF20DF"/>
    <w:rsid w:val="00FF6AED"/>
    <w:rsid w:val="00FF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8635E6"/>
  <w15:chartTrackingRefBased/>
  <w15:docId w15:val="{74CF8FDF-EDD1-4B8C-872F-3EA87F6D9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41C"/>
    <w:pPr>
      <w:spacing w:after="120"/>
    </w:pPr>
    <w:rPr>
      <w:rFonts w:ascii="Poppins Light" w:hAnsi="Poppins Light"/>
      <w:sz w:val="16"/>
    </w:rPr>
  </w:style>
  <w:style w:type="paragraph" w:styleId="Titre1">
    <w:name w:val="heading 1"/>
    <w:basedOn w:val="Normal"/>
    <w:next w:val="Normal"/>
    <w:link w:val="Titre1Car"/>
    <w:qFormat/>
    <w:rsid w:val="0084373C"/>
    <w:pPr>
      <w:keepNext/>
      <w:keepLines/>
      <w:numPr>
        <w:numId w:val="1"/>
      </w:numPr>
      <w:outlineLvl w:val="0"/>
    </w:pPr>
    <w:rPr>
      <w:rFonts w:ascii="Poppins Bold" w:eastAsiaTheme="majorEastAsia" w:hAnsi="Poppins Bold" w:cstheme="majorBidi"/>
      <w:bCs/>
      <w:szCs w:val="28"/>
    </w:rPr>
  </w:style>
  <w:style w:type="paragraph" w:styleId="Titre2">
    <w:name w:val="heading 2"/>
    <w:basedOn w:val="Titre1"/>
    <w:next w:val="Normal"/>
    <w:link w:val="Titre2Car"/>
    <w:unhideWhenUsed/>
    <w:qFormat/>
    <w:rsid w:val="00731070"/>
    <w:pPr>
      <w:numPr>
        <w:ilvl w:val="1"/>
      </w:numPr>
      <w:spacing w:before="200"/>
      <w:outlineLvl w:val="1"/>
    </w:pPr>
    <w:rPr>
      <w:bCs w:val="0"/>
      <w:szCs w:val="26"/>
    </w:rPr>
  </w:style>
  <w:style w:type="paragraph" w:styleId="Titre3">
    <w:name w:val="heading 3"/>
    <w:basedOn w:val="Titre1"/>
    <w:next w:val="Normal"/>
    <w:link w:val="Titre3Car"/>
    <w:unhideWhenUsed/>
    <w:qFormat/>
    <w:rsid w:val="00731070"/>
    <w:pPr>
      <w:numPr>
        <w:ilvl w:val="2"/>
      </w:numPr>
      <w:spacing w:before="200"/>
      <w:outlineLvl w:val="2"/>
    </w:pPr>
    <w:rPr>
      <w:bCs w:val="0"/>
    </w:rPr>
  </w:style>
  <w:style w:type="paragraph" w:styleId="Titre4">
    <w:name w:val="heading 4"/>
    <w:basedOn w:val="Titre1"/>
    <w:next w:val="Normal"/>
    <w:link w:val="Titre4Car"/>
    <w:uiPriority w:val="9"/>
    <w:unhideWhenUsed/>
    <w:qFormat/>
    <w:rsid w:val="00D97BF1"/>
    <w:pPr>
      <w:numPr>
        <w:ilvl w:val="3"/>
      </w:numPr>
      <w:spacing w:before="200"/>
      <w:outlineLvl w:val="3"/>
    </w:pPr>
    <w:rPr>
      <w:bCs w:val="0"/>
      <w:iCs/>
    </w:rPr>
  </w:style>
  <w:style w:type="paragraph" w:styleId="Titre5">
    <w:name w:val="heading 5"/>
    <w:basedOn w:val="Titre1"/>
    <w:next w:val="Normal"/>
    <w:link w:val="Titre5Car"/>
    <w:uiPriority w:val="9"/>
    <w:unhideWhenUsed/>
    <w:qFormat/>
    <w:rsid w:val="00D97BF1"/>
    <w:pPr>
      <w:numPr>
        <w:ilvl w:val="4"/>
      </w:numPr>
      <w:spacing w:before="200"/>
      <w:outlineLvl w:val="4"/>
    </w:pPr>
  </w:style>
  <w:style w:type="paragraph" w:styleId="Titre6">
    <w:name w:val="heading 6"/>
    <w:basedOn w:val="Titre1"/>
    <w:next w:val="Normal"/>
    <w:link w:val="Titre6Car"/>
    <w:uiPriority w:val="9"/>
    <w:semiHidden/>
    <w:unhideWhenUsed/>
    <w:qFormat/>
    <w:rsid w:val="00D97BF1"/>
    <w:pPr>
      <w:numPr>
        <w:ilvl w:val="5"/>
      </w:numPr>
      <w:spacing w:before="200"/>
      <w:outlineLvl w:val="5"/>
    </w:pPr>
    <w:rPr>
      <w:i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97BF1"/>
    <w:pPr>
      <w:keepNext/>
      <w:keepLines/>
      <w:numPr>
        <w:ilvl w:val="6"/>
        <w:numId w:val="1"/>
      </w:numPr>
      <w:spacing w:before="200" w:after="0"/>
      <w:outlineLvl w:val="6"/>
    </w:pPr>
    <w:rPr>
      <w:rFonts w:ascii="Roboto Black" w:eastAsiaTheme="majorEastAsia" w:hAnsi="Roboto Black" w:cstheme="majorBidi"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97BF1"/>
    <w:pPr>
      <w:keepNext/>
      <w:keepLines/>
      <w:numPr>
        <w:ilvl w:val="7"/>
        <w:numId w:val="1"/>
      </w:numPr>
      <w:spacing w:before="200" w:after="0"/>
      <w:outlineLvl w:val="7"/>
    </w:pPr>
    <w:rPr>
      <w:rFonts w:ascii="Roboto Black" w:eastAsiaTheme="majorEastAsia" w:hAnsi="Roboto Black" w:cstheme="majorBidi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97BF1"/>
    <w:pPr>
      <w:keepNext/>
      <w:keepLines/>
      <w:numPr>
        <w:ilvl w:val="8"/>
        <w:numId w:val="1"/>
      </w:numPr>
      <w:spacing w:before="200" w:after="0"/>
      <w:outlineLvl w:val="8"/>
    </w:pPr>
    <w:rPr>
      <w:rFonts w:ascii="Roboto Black" w:eastAsiaTheme="majorEastAsia" w:hAnsi="Roboto Black" w:cstheme="majorBidi"/>
      <w:iCs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84373C"/>
    <w:rPr>
      <w:rFonts w:ascii="Poppins Bold" w:eastAsiaTheme="majorEastAsia" w:hAnsi="Poppins Bold" w:cstheme="majorBidi"/>
      <w:bCs/>
      <w:sz w:val="16"/>
      <w:szCs w:val="28"/>
    </w:rPr>
  </w:style>
  <w:style w:type="character" w:customStyle="1" w:styleId="Titre2Car">
    <w:name w:val="Titre 2 Car"/>
    <w:basedOn w:val="Policepardfaut"/>
    <w:link w:val="Titre2"/>
    <w:rsid w:val="00731070"/>
    <w:rPr>
      <w:rFonts w:ascii="Poppins Bold" w:eastAsiaTheme="majorEastAsia" w:hAnsi="Poppins Bold" w:cstheme="majorBidi"/>
      <w:sz w:val="16"/>
      <w:szCs w:val="26"/>
    </w:rPr>
  </w:style>
  <w:style w:type="paragraph" w:styleId="En-tte">
    <w:name w:val="header"/>
    <w:basedOn w:val="Normal"/>
    <w:link w:val="En-tteCar"/>
    <w:unhideWhenUsed/>
    <w:rsid w:val="00232F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2FE5"/>
  </w:style>
  <w:style w:type="paragraph" w:styleId="Pieddepage">
    <w:name w:val="footer"/>
    <w:basedOn w:val="Normal"/>
    <w:link w:val="PieddepageCar"/>
    <w:unhideWhenUsed/>
    <w:rsid w:val="00232F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2FE5"/>
  </w:style>
  <w:style w:type="character" w:customStyle="1" w:styleId="Titre3Car">
    <w:name w:val="Titre 3 Car"/>
    <w:basedOn w:val="Policepardfaut"/>
    <w:link w:val="Titre3"/>
    <w:rsid w:val="00731070"/>
    <w:rPr>
      <w:rFonts w:ascii="Poppins Bold" w:eastAsiaTheme="majorEastAsia" w:hAnsi="Poppins Bold" w:cstheme="majorBidi"/>
      <w:sz w:val="16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731070"/>
    <w:rPr>
      <w:rFonts w:ascii="Poppins Bold" w:eastAsiaTheme="majorEastAsia" w:hAnsi="Poppins Bold" w:cstheme="majorBidi"/>
      <w:iCs/>
      <w:sz w:val="16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731070"/>
    <w:rPr>
      <w:rFonts w:ascii="Poppins Bold" w:eastAsiaTheme="majorEastAsia" w:hAnsi="Poppins Bold" w:cstheme="majorBidi"/>
      <w:bCs/>
      <w:sz w:val="16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731070"/>
    <w:rPr>
      <w:rFonts w:ascii="Poppins Bold" w:eastAsiaTheme="majorEastAsia" w:hAnsi="Poppins Bold" w:cstheme="majorBidi"/>
      <w:bCs/>
      <w:iCs/>
      <w:sz w:val="16"/>
      <w:szCs w:val="28"/>
    </w:rPr>
  </w:style>
  <w:style w:type="character" w:customStyle="1" w:styleId="Titre7Car">
    <w:name w:val="Titre 7 Car"/>
    <w:basedOn w:val="Policepardfaut"/>
    <w:link w:val="Titre7"/>
    <w:uiPriority w:val="9"/>
    <w:semiHidden/>
    <w:rsid w:val="00D97BF1"/>
    <w:rPr>
      <w:rFonts w:ascii="Roboto Black" w:eastAsiaTheme="majorEastAsia" w:hAnsi="Roboto Black" w:cstheme="majorBidi"/>
      <w:iCs/>
      <w:sz w:val="16"/>
    </w:rPr>
  </w:style>
  <w:style w:type="character" w:customStyle="1" w:styleId="Titre8Car">
    <w:name w:val="Titre 8 Car"/>
    <w:basedOn w:val="Policepardfaut"/>
    <w:link w:val="Titre8"/>
    <w:uiPriority w:val="9"/>
    <w:semiHidden/>
    <w:rsid w:val="00D97BF1"/>
    <w:rPr>
      <w:rFonts w:ascii="Roboto Black" w:eastAsiaTheme="majorEastAsia" w:hAnsi="Roboto Black" w:cstheme="majorBidi"/>
      <w:sz w:val="16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97BF1"/>
    <w:rPr>
      <w:rFonts w:ascii="Roboto Black" w:eastAsiaTheme="majorEastAsia" w:hAnsi="Roboto Black" w:cstheme="majorBidi"/>
      <w:iCs/>
      <w:sz w:val="16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BC4250"/>
    <w:pPr>
      <w:spacing w:before="120" w:line="240" w:lineRule="auto"/>
      <w:jc w:val="center"/>
    </w:pPr>
    <w:rPr>
      <w:bCs/>
      <w:i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84373C"/>
    <w:pPr>
      <w:spacing w:after="300" w:line="240" w:lineRule="auto"/>
      <w:contextualSpacing/>
    </w:pPr>
    <w:rPr>
      <w:rFonts w:ascii="Poppins Bold" w:eastAsiaTheme="majorEastAsia" w:hAnsi="Poppins Bold" w:cstheme="majorBidi"/>
      <w:spacing w:val="5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4373C"/>
    <w:rPr>
      <w:rFonts w:ascii="Poppins Bold" w:eastAsiaTheme="majorEastAsia" w:hAnsi="Poppins Bold" w:cstheme="majorBidi"/>
      <w:spacing w:val="5"/>
      <w:sz w:val="40"/>
      <w:szCs w:val="52"/>
    </w:rPr>
  </w:style>
  <w:style w:type="character" w:styleId="lev">
    <w:name w:val="Strong"/>
    <w:basedOn w:val="Policepardfaut"/>
    <w:uiPriority w:val="22"/>
    <w:qFormat/>
    <w:rsid w:val="00232FE5"/>
    <w:rPr>
      <w:b/>
      <w:bCs/>
    </w:rPr>
  </w:style>
  <w:style w:type="character" w:styleId="Accentuation">
    <w:name w:val="Emphasis"/>
    <w:basedOn w:val="Policepardfaut"/>
    <w:uiPriority w:val="20"/>
    <w:rsid w:val="00232FE5"/>
    <w:rPr>
      <w:i/>
      <w:iCs/>
    </w:rPr>
  </w:style>
  <w:style w:type="paragraph" w:styleId="Sansinterligne">
    <w:name w:val="No Spacing"/>
    <w:uiPriority w:val="1"/>
    <w:rsid w:val="00731070"/>
    <w:pPr>
      <w:spacing w:after="0" w:line="240" w:lineRule="auto"/>
    </w:pPr>
    <w:rPr>
      <w:rFonts w:ascii="Roboto Light" w:hAnsi="Roboto Light"/>
      <w:i/>
      <w:sz w:val="16"/>
    </w:rPr>
  </w:style>
  <w:style w:type="paragraph" w:styleId="Citation">
    <w:name w:val="Quote"/>
    <w:basedOn w:val="Normal"/>
    <w:next w:val="Normal"/>
    <w:link w:val="CitationCar"/>
    <w:uiPriority w:val="29"/>
    <w:qFormat/>
    <w:rsid w:val="00BC4250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BC4250"/>
    <w:rPr>
      <w:rFonts w:ascii="Poppins Light" w:hAnsi="Poppins Light"/>
      <w:i/>
      <w:iCs/>
      <w:color w:val="000000" w:themeColor="text1"/>
      <w:sz w:val="16"/>
    </w:rPr>
  </w:style>
  <w:style w:type="paragraph" w:styleId="Citationintense">
    <w:name w:val="Intense Quote"/>
    <w:basedOn w:val="Normal"/>
    <w:next w:val="Normal"/>
    <w:link w:val="CitationintenseCar"/>
    <w:uiPriority w:val="30"/>
    <w:rsid w:val="000A07D8"/>
    <w:rPr>
      <w:rFonts w:ascii="Courier New" w:hAnsi="Courier New"/>
      <w:b/>
      <w:bCs/>
      <w:iCs/>
      <w:noProof/>
      <w:color w:val="92278F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A07D8"/>
    <w:rPr>
      <w:rFonts w:ascii="Courier New" w:hAnsi="Courier New"/>
      <w:b/>
      <w:bCs/>
      <w:iCs/>
      <w:noProof/>
      <w:color w:val="92278F" w:themeColor="accent1"/>
      <w:sz w:val="16"/>
    </w:rPr>
  </w:style>
  <w:style w:type="character" w:styleId="Accentuationlgre">
    <w:name w:val="Subtle Emphasis"/>
    <w:basedOn w:val="Policepardfaut"/>
    <w:uiPriority w:val="19"/>
    <w:rsid w:val="00232FE5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rsid w:val="00232FE5"/>
    <w:rPr>
      <w:b/>
      <w:bCs/>
      <w:i/>
      <w:iCs/>
      <w:color w:val="92278F" w:themeColor="accent1"/>
    </w:rPr>
  </w:style>
  <w:style w:type="character" w:styleId="Rfrencelgre">
    <w:name w:val="Subtle Reference"/>
    <w:basedOn w:val="Policepardfaut"/>
    <w:uiPriority w:val="31"/>
    <w:rsid w:val="00232FE5"/>
    <w:rPr>
      <w:smallCaps/>
      <w:color w:val="9B57D3" w:themeColor="accent2"/>
      <w:u w:val="single"/>
    </w:rPr>
  </w:style>
  <w:style w:type="character" w:styleId="Rfrenceintense">
    <w:name w:val="Intense Reference"/>
    <w:basedOn w:val="Policepardfaut"/>
    <w:uiPriority w:val="32"/>
    <w:rsid w:val="00232FE5"/>
    <w:rPr>
      <w:b/>
      <w:bCs/>
      <w:smallCaps/>
      <w:color w:val="9B57D3" w:themeColor="accent2"/>
      <w:spacing w:val="5"/>
      <w:u w:val="single"/>
    </w:rPr>
  </w:style>
  <w:style w:type="character" w:styleId="Titredulivre">
    <w:name w:val="Book Title"/>
    <w:basedOn w:val="Policepardfaut"/>
    <w:uiPriority w:val="33"/>
    <w:rsid w:val="00232FE5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2FE5"/>
    <w:pPr>
      <w:outlineLvl w:val="9"/>
    </w:pPr>
  </w:style>
  <w:style w:type="character" w:styleId="Textedelespacerserv">
    <w:name w:val="Placeholder Text"/>
    <w:basedOn w:val="Policepardfaut"/>
    <w:uiPriority w:val="99"/>
    <w:semiHidden/>
    <w:rsid w:val="00731070"/>
    <w:rPr>
      <w:color w:val="80808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E689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E6893"/>
    <w:rPr>
      <w:rFonts w:ascii="Roboto Light" w:hAnsi="Roboto Light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E6893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9A65A1"/>
    <w:pPr>
      <w:ind w:left="720"/>
      <w:contextualSpacing/>
    </w:pPr>
  </w:style>
  <w:style w:type="table" w:styleId="Grilledutableau">
    <w:name w:val="Table Grid"/>
    <w:basedOn w:val="TableauNormal"/>
    <w:uiPriority w:val="59"/>
    <w:rsid w:val="005209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80C3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Code">
    <w:name w:val="Code"/>
    <w:basedOn w:val="Normal"/>
    <w:link w:val="CodeCar"/>
    <w:rsid w:val="00FC341C"/>
    <w:pPr>
      <w:spacing w:after="0" w:line="240" w:lineRule="auto"/>
      <w:ind w:left="567" w:right="567"/>
    </w:pPr>
    <w:rPr>
      <w:rFonts w:ascii="Consolas" w:hAnsi="Consolas"/>
      <w:noProof/>
      <w:szCs w:val="18"/>
    </w:rPr>
  </w:style>
  <w:style w:type="paragraph" w:customStyle="1" w:styleId="Programme">
    <w:name w:val="Programme"/>
    <w:basedOn w:val="Normal"/>
    <w:link w:val="ProgrammeCar"/>
    <w:qFormat/>
    <w:rsid w:val="00BC4250"/>
    <w:pPr>
      <w:framePr w:hSpace="284" w:wrap="notBeside" w:vAnchor="text" w:hAnchor="page" w:xAlign="center" w:y="1"/>
      <w:spacing w:after="0"/>
      <w:ind w:left="567" w:right="567"/>
      <w:contextualSpacing/>
    </w:pPr>
    <w:rPr>
      <w:rFonts w:ascii="Consolas" w:hAnsi="Consolas"/>
      <w:noProof/>
    </w:rPr>
  </w:style>
  <w:style w:type="character" w:customStyle="1" w:styleId="CodeCar">
    <w:name w:val="Code Car"/>
    <w:basedOn w:val="Policepardfaut"/>
    <w:link w:val="Code"/>
    <w:rsid w:val="00FC341C"/>
    <w:rPr>
      <w:rFonts w:ascii="Consolas" w:hAnsi="Consolas"/>
      <w:noProof/>
      <w:sz w:val="16"/>
      <w:szCs w:val="18"/>
    </w:rPr>
  </w:style>
  <w:style w:type="character" w:customStyle="1" w:styleId="notion-text-equation-token">
    <w:name w:val="notion-text-equation-token"/>
    <w:basedOn w:val="Policepardfaut"/>
    <w:rsid w:val="0047281A"/>
  </w:style>
  <w:style w:type="character" w:customStyle="1" w:styleId="ProgrammeCar">
    <w:name w:val="Programme Car"/>
    <w:basedOn w:val="Policepardfaut"/>
    <w:link w:val="Programme"/>
    <w:rsid w:val="00BC4250"/>
    <w:rPr>
      <w:rFonts w:ascii="Consolas" w:hAnsi="Consolas"/>
      <w:noProof/>
      <w:sz w:val="16"/>
    </w:rPr>
  </w:style>
  <w:style w:type="character" w:customStyle="1" w:styleId="notion-enable-hover">
    <w:name w:val="notion-enable-hover"/>
    <w:basedOn w:val="Policepardfaut"/>
    <w:rsid w:val="0047281A"/>
  </w:style>
  <w:style w:type="paragraph" w:customStyle="1" w:styleId="Gras">
    <w:name w:val="Gras"/>
    <w:basedOn w:val="Normal"/>
    <w:link w:val="GrasCar"/>
    <w:qFormat/>
    <w:rsid w:val="00FE7A1F"/>
    <w:rPr>
      <w:rFonts w:ascii="Poppins Bold" w:hAnsi="Poppins Bold"/>
    </w:rPr>
  </w:style>
  <w:style w:type="paragraph" w:customStyle="1" w:styleId="Figure">
    <w:name w:val="Figure"/>
    <w:basedOn w:val="Normal"/>
    <w:rsid w:val="00BC4250"/>
    <w:pPr>
      <w:jc w:val="center"/>
    </w:pPr>
    <w:rPr>
      <w:i/>
    </w:rPr>
  </w:style>
  <w:style w:type="character" w:customStyle="1" w:styleId="GrasCar">
    <w:name w:val="Gras Car"/>
    <w:basedOn w:val="Policepardfaut"/>
    <w:link w:val="Gras"/>
    <w:rsid w:val="00FE7A1F"/>
    <w:rPr>
      <w:rFonts w:ascii="Poppins Bold" w:hAnsi="Poppins Bold"/>
      <w:sz w:val="16"/>
    </w:rPr>
  </w:style>
  <w:style w:type="paragraph" w:customStyle="1" w:styleId="Firstparagraph">
    <w:name w:val="First paragraph"/>
    <w:basedOn w:val="Normal"/>
    <w:next w:val="Normal"/>
    <w:rsid w:val="008315FB"/>
    <w:pPr>
      <w:spacing w:after="0" w:line="312" w:lineRule="auto"/>
      <w:jc w:val="both"/>
    </w:pPr>
    <w:rPr>
      <w:rFonts w:ascii="CMU Serif Roman" w:eastAsia="Times New Roman" w:hAnsi="CMU Serif Roman" w:cs="Times New Roman"/>
      <w:szCs w:val="24"/>
      <w:lang w:val="en-GB"/>
    </w:rPr>
  </w:style>
  <w:style w:type="character" w:styleId="Numrodepage">
    <w:name w:val="page number"/>
    <w:basedOn w:val="Policepardfaut"/>
    <w:semiHidden/>
    <w:rsid w:val="008315FB"/>
  </w:style>
  <w:style w:type="paragraph" w:styleId="TM1">
    <w:name w:val="toc 1"/>
    <w:basedOn w:val="Normal"/>
    <w:next w:val="Normal"/>
    <w:autoRedefine/>
    <w:uiPriority w:val="39"/>
    <w:unhideWhenUsed/>
    <w:rsid w:val="008315FB"/>
    <w:pPr>
      <w:spacing w:before="120" w:after="0" w:line="312" w:lineRule="auto"/>
      <w:ind w:firstLine="340"/>
    </w:pPr>
    <w:rPr>
      <w:rFonts w:asciiTheme="minorHAnsi" w:eastAsia="Times New Roman" w:hAnsiTheme="minorHAnsi" w:cs="Times New Roman"/>
      <w:b/>
      <w:sz w:val="24"/>
      <w:szCs w:val="24"/>
      <w:lang w:val="en-GB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315FB"/>
    <w:pPr>
      <w:spacing w:after="0" w:line="240" w:lineRule="auto"/>
      <w:ind w:firstLine="340"/>
      <w:jc w:val="both"/>
    </w:pPr>
    <w:rPr>
      <w:rFonts w:ascii="Lucida Grande" w:eastAsia="Times New Roman" w:hAnsi="Lucida Grande" w:cs="Lucida Grande"/>
      <w:sz w:val="18"/>
      <w:szCs w:val="18"/>
      <w:lang w:val="en-GB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315FB"/>
    <w:rPr>
      <w:rFonts w:ascii="Lucida Grande" w:eastAsia="Times New Roman" w:hAnsi="Lucida Grande" w:cs="Lucida Grande"/>
      <w:sz w:val="18"/>
      <w:szCs w:val="18"/>
      <w:lang w:val="en-GB"/>
    </w:rPr>
  </w:style>
  <w:style w:type="paragraph" w:styleId="TM2">
    <w:name w:val="toc 2"/>
    <w:basedOn w:val="Normal"/>
    <w:next w:val="Normal"/>
    <w:autoRedefine/>
    <w:uiPriority w:val="39"/>
    <w:unhideWhenUsed/>
    <w:rsid w:val="008315FB"/>
    <w:pPr>
      <w:spacing w:after="0" w:line="312" w:lineRule="auto"/>
      <w:ind w:left="210" w:firstLine="340"/>
    </w:pPr>
    <w:rPr>
      <w:rFonts w:asciiTheme="minorHAnsi" w:eastAsia="Times New Roman" w:hAnsiTheme="minorHAnsi" w:cs="Times New Roman"/>
      <w:b/>
      <w:lang w:val="en-GB"/>
    </w:rPr>
  </w:style>
  <w:style w:type="paragraph" w:styleId="TM3">
    <w:name w:val="toc 3"/>
    <w:basedOn w:val="Normal"/>
    <w:next w:val="Normal"/>
    <w:autoRedefine/>
    <w:uiPriority w:val="39"/>
    <w:unhideWhenUsed/>
    <w:rsid w:val="008315FB"/>
    <w:pPr>
      <w:spacing w:after="0" w:line="312" w:lineRule="auto"/>
      <w:ind w:left="420" w:firstLine="340"/>
    </w:pPr>
    <w:rPr>
      <w:rFonts w:asciiTheme="minorHAnsi" w:eastAsia="Times New Roman" w:hAnsiTheme="minorHAnsi" w:cs="Times New Roman"/>
      <w:lang w:val="en-GB"/>
    </w:rPr>
  </w:style>
  <w:style w:type="paragraph" w:styleId="TM4">
    <w:name w:val="toc 4"/>
    <w:basedOn w:val="Normal"/>
    <w:next w:val="Normal"/>
    <w:autoRedefine/>
    <w:uiPriority w:val="39"/>
    <w:unhideWhenUsed/>
    <w:rsid w:val="008315FB"/>
    <w:pPr>
      <w:spacing w:after="0" w:line="312" w:lineRule="auto"/>
      <w:ind w:left="630" w:firstLine="340"/>
    </w:pPr>
    <w:rPr>
      <w:rFonts w:asciiTheme="minorHAnsi" w:eastAsia="Times New Roman" w:hAnsiTheme="minorHAnsi" w:cs="Times New Roman"/>
      <w:sz w:val="20"/>
      <w:szCs w:val="20"/>
      <w:lang w:val="en-GB"/>
    </w:rPr>
  </w:style>
  <w:style w:type="paragraph" w:styleId="TM5">
    <w:name w:val="toc 5"/>
    <w:basedOn w:val="Normal"/>
    <w:next w:val="Normal"/>
    <w:autoRedefine/>
    <w:uiPriority w:val="39"/>
    <w:unhideWhenUsed/>
    <w:rsid w:val="008315FB"/>
    <w:pPr>
      <w:spacing w:after="0" w:line="312" w:lineRule="auto"/>
      <w:ind w:left="840" w:firstLine="340"/>
    </w:pPr>
    <w:rPr>
      <w:rFonts w:asciiTheme="minorHAnsi" w:eastAsia="Times New Roman" w:hAnsiTheme="minorHAnsi" w:cs="Times New Roman"/>
      <w:sz w:val="20"/>
      <w:szCs w:val="20"/>
      <w:lang w:val="en-GB"/>
    </w:rPr>
  </w:style>
  <w:style w:type="paragraph" w:styleId="TM6">
    <w:name w:val="toc 6"/>
    <w:basedOn w:val="Normal"/>
    <w:next w:val="Normal"/>
    <w:autoRedefine/>
    <w:uiPriority w:val="39"/>
    <w:unhideWhenUsed/>
    <w:rsid w:val="008315FB"/>
    <w:pPr>
      <w:spacing w:after="0" w:line="312" w:lineRule="auto"/>
      <w:ind w:left="1050" w:firstLine="340"/>
    </w:pPr>
    <w:rPr>
      <w:rFonts w:asciiTheme="minorHAnsi" w:eastAsia="Times New Roman" w:hAnsiTheme="minorHAnsi" w:cs="Times New Roman"/>
      <w:sz w:val="20"/>
      <w:szCs w:val="20"/>
      <w:lang w:val="en-GB"/>
    </w:rPr>
  </w:style>
  <w:style w:type="paragraph" w:styleId="TM7">
    <w:name w:val="toc 7"/>
    <w:basedOn w:val="Normal"/>
    <w:next w:val="Normal"/>
    <w:autoRedefine/>
    <w:uiPriority w:val="39"/>
    <w:unhideWhenUsed/>
    <w:rsid w:val="008315FB"/>
    <w:pPr>
      <w:spacing w:after="0" w:line="312" w:lineRule="auto"/>
      <w:ind w:left="1260" w:firstLine="340"/>
    </w:pPr>
    <w:rPr>
      <w:rFonts w:asciiTheme="minorHAnsi" w:eastAsia="Times New Roman" w:hAnsiTheme="minorHAnsi" w:cs="Times New Roman"/>
      <w:sz w:val="20"/>
      <w:szCs w:val="20"/>
      <w:lang w:val="en-GB"/>
    </w:rPr>
  </w:style>
  <w:style w:type="paragraph" w:styleId="TM8">
    <w:name w:val="toc 8"/>
    <w:basedOn w:val="Normal"/>
    <w:next w:val="Normal"/>
    <w:autoRedefine/>
    <w:uiPriority w:val="39"/>
    <w:unhideWhenUsed/>
    <w:rsid w:val="008315FB"/>
    <w:pPr>
      <w:spacing w:after="0" w:line="312" w:lineRule="auto"/>
      <w:ind w:left="1470" w:firstLine="340"/>
    </w:pPr>
    <w:rPr>
      <w:rFonts w:asciiTheme="minorHAnsi" w:eastAsia="Times New Roman" w:hAnsiTheme="minorHAnsi" w:cs="Times New Roman"/>
      <w:sz w:val="20"/>
      <w:szCs w:val="20"/>
      <w:lang w:val="en-GB"/>
    </w:rPr>
  </w:style>
  <w:style w:type="paragraph" w:styleId="TM9">
    <w:name w:val="toc 9"/>
    <w:basedOn w:val="Normal"/>
    <w:next w:val="Normal"/>
    <w:autoRedefine/>
    <w:uiPriority w:val="39"/>
    <w:unhideWhenUsed/>
    <w:rsid w:val="008315FB"/>
    <w:pPr>
      <w:spacing w:after="0" w:line="312" w:lineRule="auto"/>
      <w:ind w:left="1680" w:firstLine="340"/>
    </w:pPr>
    <w:rPr>
      <w:rFonts w:asciiTheme="minorHAnsi" w:eastAsia="Times New Roman" w:hAnsiTheme="minorHAnsi" w:cs="Times New Roman"/>
      <w:sz w:val="20"/>
      <w:szCs w:val="20"/>
      <w:lang w:val="en-GB"/>
    </w:rPr>
  </w:style>
  <w:style w:type="character" w:customStyle="1" w:styleId="s13b83f801">
    <w:name w:val="s13b83f801"/>
    <w:basedOn w:val="Policepardfaut"/>
    <w:rsid w:val="004E1175"/>
  </w:style>
  <w:style w:type="character" w:customStyle="1" w:styleId="s13b83f8041">
    <w:name w:val="s13b83f8041"/>
    <w:basedOn w:val="Policepardfaut"/>
    <w:rsid w:val="004E1175"/>
    <w:rPr>
      <w:b/>
      <w:bCs/>
    </w:rPr>
  </w:style>
  <w:style w:type="character" w:styleId="Lienhypertexte">
    <w:name w:val="Hyperlink"/>
    <w:basedOn w:val="Policepardfaut"/>
    <w:uiPriority w:val="99"/>
    <w:unhideWhenUsed/>
    <w:rsid w:val="00230CCD"/>
    <w:rPr>
      <w:color w:val="0066FF" w:themeColor="hyperlink"/>
      <w:u w:val="single"/>
    </w:rPr>
  </w:style>
  <w:style w:type="character" w:customStyle="1" w:styleId="s8c98ae6a1">
    <w:name w:val="s8c98ae6a1"/>
    <w:basedOn w:val="Policepardfaut"/>
    <w:rsid w:val="00FB3BF1"/>
  </w:style>
  <w:style w:type="character" w:customStyle="1" w:styleId="sf14474521">
    <w:name w:val="sf14474521"/>
    <w:basedOn w:val="Policepardfaut"/>
    <w:rsid w:val="00D12C3D"/>
  </w:style>
  <w:style w:type="character" w:customStyle="1" w:styleId="sd95d21691">
    <w:name w:val="sd95d21691"/>
    <w:basedOn w:val="Policepardfaut"/>
    <w:rsid w:val="006C7713"/>
  </w:style>
  <w:style w:type="character" w:customStyle="1" w:styleId="s6229e2701">
    <w:name w:val="s6229e2701"/>
    <w:basedOn w:val="Policepardfaut"/>
    <w:rsid w:val="006C7713"/>
  </w:style>
  <w:style w:type="character" w:customStyle="1" w:styleId="sff3d287d1">
    <w:name w:val="sff3d287d1"/>
    <w:basedOn w:val="Policepardfaut"/>
    <w:rsid w:val="008E5BE8"/>
  </w:style>
  <w:style w:type="character" w:customStyle="1" w:styleId="s461984371">
    <w:name w:val="s461984371"/>
    <w:basedOn w:val="Policepardfaut"/>
    <w:rsid w:val="009D0CDB"/>
  </w:style>
  <w:style w:type="character" w:customStyle="1" w:styleId="s4619843741">
    <w:name w:val="s4619843741"/>
    <w:basedOn w:val="Policepardfaut"/>
    <w:rsid w:val="009D0CDB"/>
    <w:rPr>
      <w:b/>
      <w:bCs/>
    </w:rPr>
  </w:style>
  <w:style w:type="character" w:customStyle="1" w:styleId="s0df1bc5c1">
    <w:name w:val="s0df1bc5c1"/>
    <w:basedOn w:val="Policepardfaut"/>
    <w:rsid w:val="00B3780A"/>
  </w:style>
  <w:style w:type="character" w:customStyle="1" w:styleId="s81ba25ff1">
    <w:name w:val="s81ba25ff1"/>
    <w:basedOn w:val="Policepardfaut"/>
    <w:rsid w:val="00BC68FA"/>
  </w:style>
  <w:style w:type="character" w:customStyle="1" w:styleId="s4c248e991">
    <w:name w:val="s4c248e991"/>
    <w:basedOn w:val="Policepardfaut"/>
    <w:rsid w:val="00144284"/>
  </w:style>
  <w:style w:type="character" w:customStyle="1" w:styleId="s8272a1201">
    <w:name w:val="s8272a1201"/>
    <w:basedOn w:val="Policepardfaut"/>
    <w:rsid w:val="005547B5"/>
  </w:style>
  <w:style w:type="character" w:customStyle="1" w:styleId="s8272a12041">
    <w:name w:val="s8272a12041"/>
    <w:basedOn w:val="Policepardfaut"/>
    <w:rsid w:val="005547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3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2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0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9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7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matlab:helpPopup%20struct" TargetMode="External"/><Relationship Id="rId53" Type="http://schemas.openxmlformats.org/officeDocument/2006/relationships/image" Target="media/image44.png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ib3\OneDrive\MODELE-POPPIN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BD7E68FB924474BCAE9B3EB2977C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2EDD66-9161-4620-8B51-59C10ABA0AF3}"/>
      </w:docPartPr>
      <w:docPartBody>
        <w:p w:rsidR="00BD2215" w:rsidRDefault="00BD2215">
          <w:pPr>
            <w:pStyle w:val="B8BD7E68FB924474BCAE9B3EB2977C32"/>
          </w:pPr>
          <w:r w:rsidRPr="0024037A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Poppins Bold">
    <w:panose1 w:val="00000000000000000000"/>
    <w:charset w:val="00"/>
    <w:family w:val="roman"/>
    <w:notTrueType/>
    <w:pitch w:val="default"/>
  </w:font>
  <w:font w:name="Roboto Black">
    <w:charset w:val="00"/>
    <w:family w:val="auto"/>
    <w:pitch w:val="variable"/>
    <w:sig w:usb0="E0000AFF" w:usb1="5000217F" w:usb2="00000021" w:usb3="00000000" w:csb0="0000019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3E"/>
    <w:rsid w:val="003C53C6"/>
    <w:rsid w:val="00BD2215"/>
    <w:rsid w:val="00D2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D2215"/>
    <w:rPr>
      <w:color w:val="808080"/>
    </w:rPr>
  </w:style>
  <w:style w:type="paragraph" w:customStyle="1" w:styleId="B8BD7E68FB924474BCAE9B3EB2977C32">
    <w:name w:val="B8BD7E68FB924474BCAE9B3EB2977C32"/>
  </w:style>
  <w:style w:type="paragraph" w:customStyle="1" w:styleId="580858E7C586499D923D50F74C9D444B">
    <w:name w:val="580858E7C586499D923D50F74C9D444B"/>
    <w:rsid w:val="00BD2215"/>
    <w:rPr>
      <w:kern w:val="2"/>
      <w14:ligatures w14:val="standardContextual"/>
    </w:rPr>
  </w:style>
  <w:style w:type="paragraph" w:customStyle="1" w:styleId="943D7FE0AF614138941D95A9BB1B39C8">
    <w:name w:val="943D7FE0AF614138941D95A9BB1B39C8"/>
    <w:rsid w:val="00BD2215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Violet 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  <wetp:taskpane dockstate="right" visibility="0" width="350" row="4">
    <wetp:webextensionref xmlns:r="http://schemas.openxmlformats.org/officeDocument/2006/relationships" r:id="rId3"/>
  </wetp:taskpane>
  <wetp:taskpane dockstate="right" visibility="0" width="350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A92B3517-AF25-4891-88C8-A571B5A15002}">
  <we:reference id="wa104380518" version="3.1.0.0" store="fr-FR" storeType="OMEX"/>
  <we:alternateReferences>
    <we:reference id="WA104380518" version="3.1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E4BB17A-9526-44C3-9B29-57E04F7114E1}">
  <we:reference id="wa104382008" version="1.1.0.0" store="fr-F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2EF3F281-5D04-4DAE-9023-981953BF3A0C}">
  <we:reference id="wa104379821" version="1.0.0.0" store="fr-FR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C85E8446-D6AF-4C91-8C53-5FF973EDF3BF}">
  <we:reference id="wa104380118" version="1.1.0.4" store="fr-FR" storeType="OMEX"/>
  <we:alternateReferences>
    <we:reference id="WA104380118" version="1.1.0.4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AD5AA-58FF-4FD8-A15E-72F516BFD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MODELE-POPPINS.dotx</Template>
  <TotalTime>1468</TotalTime>
  <Pages>23</Pages>
  <Words>5988</Words>
  <Characters>32935</Characters>
  <Application>Microsoft Office Word</Application>
  <DocSecurity>0</DocSecurity>
  <Lines>274</Lines>
  <Paragraphs>77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Travaux Pratiques</vt:lpstr>
    </vt:vector>
  </TitlesOfParts>
  <Company/>
  <LinksUpToDate>false</LinksUpToDate>
  <CharactersWithSpaces>38846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Travaux Pratiques</dc:title>
  <dc:subject/>
  <dc:creator>Alexis Gibert</dc:creator>
  <cp:keywords/>
  <dc:description/>
  <cp:lastModifiedBy>Alexis Gibert</cp:lastModifiedBy>
  <cp:revision>614</cp:revision>
  <cp:lastPrinted>2023-05-03T21:41:00Z</cp:lastPrinted>
  <dcterms:created xsi:type="dcterms:W3CDTF">2023-05-02T13:40:00Z</dcterms:created>
  <dcterms:modified xsi:type="dcterms:W3CDTF">2023-05-03T21:42:00Z</dcterms:modified>
</cp:coreProperties>
</file>