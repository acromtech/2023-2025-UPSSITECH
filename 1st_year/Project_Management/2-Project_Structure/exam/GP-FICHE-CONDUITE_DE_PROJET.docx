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webextensions/webextension4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50EA3" w14:textId="133DF6E6" w:rsidR="004B13A9" w:rsidRDefault="00000000" w:rsidP="004B13A9">
      <w:pPr>
        <w:pStyle w:val="Titre"/>
      </w:pPr>
      <w:sdt>
        <w:sdtPr>
          <w:alias w:val="Titre "/>
          <w:tag w:val=""/>
          <w:id w:val="1311910653"/>
          <w:placeholder>
            <w:docPart w:val="2D15CC5385B14AC4ADE8A9F2B467177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6041F5">
            <w:t>Conduite de projet</w:t>
          </w:r>
        </w:sdtContent>
      </w:sdt>
    </w:p>
    <w:p w14:paraId="7697C59D" w14:textId="14A6DE2D" w:rsidR="006041F5" w:rsidRDefault="006041F5" w:rsidP="006041F5">
      <w:r>
        <w:t>Qu’est-ce qu’un projet ? : Réaliser quelque chose (le produit) pour faire quelque chose (le besoin) porté par les clients / les utilisateurs</w:t>
      </w:r>
    </w:p>
    <w:p w14:paraId="310CEE05" w14:textId="16758DAC" w:rsidR="00BD5E88" w:rsidRDefault="00995187" w:rsidP="00995187">
      <w:pPr>
        <w:pStyle w:val="Titre1"/>
      </w:pPr>
      <w:r>
        <w:t>Objectifs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041F5" w14:paraId="36C97043" w14:textId="77777777" w:rsidTr="006041F5">
        <w:tc>
          <w:tcPr>
            <w:tcW w:w="4531" w:type="dxa"/>
          </w:tcPr>
          <w:p w14:paraId="018B0230" w14:textId="5F9E5FC4" w:rsidR="006041F5" w:rsidRPr="006041F5" w:rsidRDefault="006041F5" w:rsidP="006041F5">
            <w:pPr>
              <w:rPr>
                <w:rFonts w:ascii="Poppins Bold" w:hAnsi="Poppins Bold"/>
              </w:rPr>
            </w:pPr>
            <w:r w:rsidRPr="006041F5">
              <w:rPr>
                <w:rFonts w:ascii="Poppins Bold" w:hAnsi="Poppins Bold"/>
              </w:rPr>
              <w:t>Objectifs de l’entreprise</w:t>
            </w:r>
          </w:p>
        </w:tc>
        <w:tc>
          <w:tcPr>
            <w:tcW w:w="4531" w:type="dxa"/>
          </w:tcPr>
          <w:p w14:paraId="4CDF8A4C" w14:textId="07D8E646" w:rsidR="006041F5" w:rsidRPr="006041F5" w:rsidRDefault="006041F5" w:rsidP="006041F5">
            <w:pPr>
              <w:rPr>
                <w:rFonts w:ascii="Poppins Bold" w:hAnsi="Poppins Bold"/>
              </w:rPr>
            </w:pPr>
            <w:r w:rsidRPr="006041F5">
              <w:rPr>
                <w:rFonts w:ascii="Poppins Bold" w:hAnsi="Poppins Bold"/>
              </w:rPr>
              <w:t>Objectifs humains</w:t>
            </w:r>
          </w:p>
        </w:tc>
      </w:tr>
      <w:tr w:rsidR="006041F5" w14:paraId="1457D2DA" w14:textId="77777777" w:rsidTr="006041F5">
        <w:tc>
          <w:tcPr>
            <w:tcW w:w="4531" w:type="dxa"/>
          </w:tcPr>
          <w:p w14:paraId="1C4B9153" w14:textId="77777777" w:rsidR="006041F5" w:rsidRDefault="006041F5" w:rsidP="006041F5">
            <w:r>
              <w:t>Economiques : résultat financier (marge, bénéfice)</w:t>
            </w:r>
          </w:p>
          <w:p w14:paraId="1A12E9A8" w14:textId="77777777" w:rsidR="006041F5" w:rsidRDefault="006041F5" w:rsidP="006041F5">
            <w:r>
              <w:t>Image de marque, référence</w:t>
            </w:r>
          </w:p>
          <w:p w14:paraId="68E492E7" w14:textId="04178207" w:rsidR="006041F5" w:rsidRDefault="006041F5" w:rsidP="006041F5">
            <w:r>
              <w:t xml:space="preserve">Acquisition technique, R&amp;D </w:t>
            </w:r>
          </w:p>
        </w:tc>
        <w:tc>
          <w:tcPr>
            <w:tcW w:w="4531" w:type="dxa"/>
          </w:tcPr>
          <w:p w14:paraId="7F71B7A1" w14:textId="77777777" w:rsidR="006041F5" w:rsidRDefault="006041F5" w:rsidP="006041F5">
            <w:r>
              <w:t>Travail intéressant/motivant pour les membres de l’équipe</w:t>
            </w:r>
          </w:p>
          <w:p w14:paraId="23E49C95" w14:textId="037B6E86" w:rsidR="006041F5" w:rsidRDefault="006041F5" w:rsidP="006041F5">
            <w:r>
              <w:t>Formation, gain d’expérience, etc.</w:t>
            </w:r>
          </w:p>
        </w:tc>
      </w:tr>
    </w:tbl>
    <w:p w14:paraId="31A67350" w14:textId="77777777" w:rsidR="009577DD" w:rsidRDefault="009577DD" w:rsidP="009577DD"/>
    <w:p w14:paraId="088F2083" w14:textId="6DE62857" w:rsidR="006D2B11" w:rsidRDefault="006041F5" w:rsidP="00995187">
      <w:pPr>
        <w:pStyle w:val="Titre2"/>
      </w:pPr>
      <w:r>
        <w:t>Succès d’un projet ?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74"/>
        <w:gridCol w:w="3319"/>
        <w:gridCol w:w="2269"/>
      </w:tblGrid>
      <w:tr w:rsidR="006041F5" w14:paraId="1BC38835" w14:textId="77777777" w:rsidTr="006041F5">
        <w:tc>
          <w:tcPr>
            <w:tcW w:w="0" w:type="auto"/>
          </w:tcPr>
          <w:p w14:paraId="3481F0E1" w14:textId="2E6B0F9F" w:rsidR="006041F5" w:rsidRPr="006041F5" w:rsidRDefault="006041F5" w:rsidP="007A2EB7">
            <w:pPr>
              <w:rPr>
                <w:rFonts w:ascii="Poppins Bold" w:hAnsi="Poppins Bold"/>
              </w:rPr>
            </w:pPr>
            <w:r w:rsidRPr="006041F5">
              <w:rPr>
                <w:rFonts w:ascii="Poppins Bold" w:hAnsi="Poppins Bold"/>
              </w:rPr>
              <w:t>Satisfaction du besoin (réel) du client (utilisateur)</w:t>
            </w:r>
          </w:p>
        </w:tc>
        <w:tc>
          <w:tcPr>
            <w:tcW w:w="0" w:type="auto"/>
          </w:tcPr>
          <w:p w14:paraId="566C1CAB" w14:textId="650C3E01" w:rsidR="006041F5" w:rsidRPr="006041F5" w:rsidRDefault="006041F5" w:rsidP="007A2EB7">
            <w:pPr>
              <w:rPr>
                <w:rFonts w:ascii="Poppins Bold" w:hAnsi="Poppins Bold"/>
              </w:rPr>
            </w:pPr>
            <w:r w:rsidRPr="006041F5">
              <w:rPr>
                <w:rFonts w:ascii="Poppins Bold" w:hAnsi="Poppins Bold"/>
              </w:rPr>
              <w:t>Satisfaction de l’entreprise</w:t>
            </w:r>
          </w:p>
        </w:tc>
        <w:tc>
          <w:tcPr>
            <w:tcW w:w="0" w:type="auto"/>
          </w:tcPr>
          <w:p w14:paraId="7802BAC1" w14:textId="56A26608" w:rsidR="006041F5" w:rsidRPr="006041F5" w:rsidRDefault="006041F5" w:rsidP="007A2EB7">
            <w:pPr>
              <w:rPr>
                <w:rFonts w:ascii="Poppins Bold" w:hAnsi="Poppins Bold"/>
              </w:rPr>
            </w:pPr>
            <w:r w:rsidRPr="006041F5">
              <w:rPr>
                <w:rFonts w:ascii="Poppins Bold" w:hAnsi="Poppins Bold"/>
              </w:rPr>
              <w:t>Satisfaction de l’équipe projet</w:t>
            </w:r>
          </w:p>
        </w:tc>
      </w:tr>
      <w:tr w:rsidR="006041F5" w14:paraId="23BA8587" w14:textId="77777777" w:rsidTr="006041F5">
        <w:tc>
          <w:tcPr>
            <w:tcW w:w="0" w:type="auto"/>
          </w:tcPr>
          <w:p w14:paraId="4C6D9053" w14:textId="77777777" w:rsidR="006041F5" w:rsidRDefault="006041F5" w:rsidP="006041F5">
            <w:r w:rsidRPr="006041F5">
              <w:rPr>
                <w:rFonts w:ascii="Poppins Bold" w:hAnsi="Poppins Bold"/>
              </w:rPr>
              <w:t>Qualité</w:t>
            </w:r>
            <w:r>
              <w:t xml:space="preserve"> / complétude du produit réalisé : qu’il remplisse sa fonction</w:t>
            </w:r>
          </w:p>
          <w:p w14:paraId="2246A4C8" w14:textId="77777777" w:rsidR="006041F5" w:rsidRDefault="006041F5" w:rsidP="006041F5">
            <w:r w:rsidRPr="006041F5">
              <w:rPr>
                <w:rFonts w:ascii="Poppins Bold" w:hAnsi="Poppins Bold"/>
              </w:rPr>
              <w:t>Conformité</w:t>
            </w:r>
            <w:r>
              <w:t xml:space="preserve"> au cahier des charges : qu’il réponde au besoin</w:t>
            </w:r>
          </w:p>
          <w:p w14:paraId="2610BFD7" w14:textId="063FC64F" w:rsidR="006041F5" w:rsidRDefault="006041F5" w:rsidP="006041F5">
            <w:r w:rsidRPr="006041F5">
              <w:rPr>
                <w:rFonts w:ascii="Poppins Bold" w:hAnsi="Poppins Bold"/>
              </w:rPr>
              <w:t>Livraison</w:t>
            </w:r>
            <w:r>
              <w:t xml:space="preserve"> dans les délais : qu’il soit prêt à temps</w:t>
            </w:r>
          </w:p>
        </w:tc>
        <w:tc>
          <w:tcPr>
            <w:tcW w:w="0" w:type="auto"/>
          </w:tcPr>
          <w:p w14:paraId="605EC639" w14:textId="77777777" w:rsidR="006041F5" w:rsidRDefault="006041F5" w:rsidP="006041F5">
            <w:r w:rsidRPr="006041F5">
              <w:rPr>
                <w:rFonts w:ascii="Poppins Bold" w:hAnsi="Poppins Bold"/>
              </w:rPr>
              <w:t>Bénéfice</w:t>
            </w:r>
            <w:r>
              <w:t xml:space="preserve"> financier (respecter le budget)</w:t>
            </w:r>
          </w:p>
          <w:p w14:paraId="624080C9" w14:textId="77777777" w:rsidR="006041F5" w:rsidRDefault="006041F5" w:rsidP="006041F5">
            <w:r>
              <w:t xml:space="preserve">Bonne </w:t>
            </w:r>
            <w:r w:rsidRPr="006041F5">
              <w:rPr>
                <w:rFonts w:ascii="Poppins Bold" w:hAnsi="Poppins Bold"/>
              </w:rPr>
              <w:t>image</w:t>
            </w:r>
            <w:r>
              <w:t xml:space="preserve"> chez le client (bon pour avoir d’autres contrats)</w:t>
            </w:r>
          </w:p>
          <w:p w14:paraId="405321A6" w14:textId="620483C8" w:rsidR="006041F5" w:rsidRDefault="006041F5" w:rsidP="006041F5">
            <w:r w:rsidRPr="006041F5">
              <w:rPr>
                <w:rFonts w:ascii="Poppins Bold" w:hAnsi="Poppins Bold"/>
              </w:rPr>
              <w:t>Capitalisation</w:t>
            </w:r>
            <w:r>
              <w:t xml:space="preserve"> de l’expérience acquise (pour s’améliorer)</w:t>
            </w:r>
          </w:p>
        </w:tc>
        <w:tc>
          <w:tcPr>
            <w:tcW w:w="0" w:type="auto"/>
          </w:tcPr>
          <w:p w14:paraId="5881024C" w14:textId="77777777" w:rsidR="006041F5" w:rsidRDefault="006041F5" w:rsidP="006041F5">
            <w:r>
              <w:t xml:space="preserve">Bonne ambiance, </w:t>
            </w:r>
            <w:r w:rsidRPr="006041F5">
              <w:rPr>
                <w:rFonts w:ascii="Poppins Bold" w:hAnsi="Poppins Bold"/>
              </w:rPr>
              <w:t>objectifs communs</w:t>
            </w:r>
          </w:p>
          <w:p w14:paraId="6984B903" w14:textId="0D9998A1" w:rsidR="006041F5" w:rsidRDefault="006041F5" w:rsidP="006041F5">
            <w:r>
              <w:t xml:space="preserve">Progression, </w:t>
            </w:r>
            <w:r w:rsidRPr="006041F5">
              <w:rPr>
                <w:rFonts w:ascii="Poppins Bold" w:hAnsi="Poppins Bold"/>
              </w:rPr>
              <w:t>objectifs personnels</w:t>
            </w:r>
          </w:p>
        </w:tc>
      </w:tr>
    </w:tbl>
    <w:p w14:paraId="4FF3D905" w14:textId="77777777" w:rsidR="009577DD" w:rsidRDefault="009577DD" w:rsidP="009577DD"/>
    <w:p w14:paraId="674BC0DC" w14:textId="05D4CE1D" w:rsidR="006041F5" w:rsidRDefault="006041F5" w:rsidP="00995187">
      <w:pPr>
        <w:pStyle w:val="Titre2"/>
      </w:pPr>
      <w:r>
        <w:t>Les moyens pour y arriver</w:t>
      </w:r>
    </w:p>
    <w:p w14:paraId="4B69649D" w14:textId="77777777" w:rsidR="006041F5" w:rsidRDefault="006041F5" w:rsidP="001A0FF7">
      <w:pPr>
        <w:pStyle w:val="Paragraphedeliste"/>
        <w:numPr>
          <w:ilvl w:val="0"/>
          <w:numId w:val="41"/>
        </w:numPr>
      </w:pPr>
      <w:r>
        <w:t>Comprendre le périmètre du projet</w:t>
      </w:r>
    </w:p>
    <w:p w14:paraId="2752FAC0" w14:textId="77777777" w:rsidR="00DD7966" w:rsidRDefault="006041F5" w:rsidP="001A0FF7">
      <w:pPr>
        <w:pStyle w:val="Paragraphedeliste"/>
        <w:numPr>
          <w:ilvl w:val="0"/>
          <w:numId w:val="41"/>
        </w:numPr>
      </w:pPr>
      <w:r>
        <w:t>Définir des objectifs clairs</w:t>
      </w:r>
    </w:p>
    <w:p w14:paraId="245854EA" w14:textId="5168298B" w:rsidR="00DD7966" w:rsidRDefault="006041F5" w:rsidP="001A0FF7">
      <w:pPr>
        <w:pStyle w:val="Paragraphedeliste"/>
        <w:numPr>
          <w:ilvl w:val="0"/>
          <w:numId w:val="41"/>
        </w:numPr>
      </w:pPr>
      <w:r>
        <w:t>Quantifier/mesurer les risques et trouver des solutions palliatives !</w:t>
      </w:r>
    </w:p>
    <w:p w14:paraId="4FECB4C7" w14:textId="1B2B6D4C" w:rsidR="00DD7966" w:rsidRDefault="006041F5" w:rsidP="001A0FF7">
      <w:pPr>
        <w:pStyle w:val="Paragraphedeliste"/>
        <w:numPr>
          <w:ilvl w:val="0"/>
          <w:numId w:val="41"/>
        </w:numPr>
      </w:pPr>
      <w:r>
        <w:t xml:space="preserve">Assurer le suivi et le contrôle </w:t>
      </w:r>
      <w:r w:rsidR="00DD7966">
        <w:t>(m</w:t>
      </w:r>
      <w:r>
        <w:t>éthode cohérente de traçabilité</w:t>
      </w:r>
      <w:r w:rsidR="00DD7966">
        <w:t>, g</w:t>
      </w:r>
      <w:r>
        <w:t>estion optimale des demandes de modification</w:t>
      </w:r>
      <w:r w:rsidR="00DD7966">
        <w:t>)</w:t>
      </w:r>
    </w:p>
    <w:p w14:paraId="18078854" w14:textId="6B3B06BC" w:rsidR="006041F5" w:rsidRDefault="006041F5" w:rsidP="001A0FF7">
      <w:pPr>
        <w:pStyle w:val="Paragraphedeliste"/>
        <w:numPr>
          <w:ilvl w:val="0"/>
          <w:numId w:val="41"/>
        </w:numPr>
      </w:pPr>
      <w:r>
        <w:t xml:space="preserve">Assurer une communication efficace auprès </w:t>
      </w:r>
      <w:r w:rsidR="00DD7966">
        <w:t>d</w:t>
      </w:r>
      <w:r>
        <w:t>u client</w:t>
      </w:r>
      <w:r w:rsidR="00DD7966">
        <w:t xml:space="preserve"> et d</w:t>
      </w:r>
      <w:r>
        <w:t>e l’équipe projet</w:t>
      </w:r>
    </w:p>
    <w:p w14:paraId="683B9308" w14:textId="231C988B" w:rsidR="001A0FF7" w:rsidRDefault="001A0FF7" w:rsidP="00995187">
      <w:pPr>
        <w:pStyle w:val="Titre2"/>
      </w:pPr>
      <w:r>
        <w:t>Maitriser les délais</w:t>
      </w:r>
    </w:p>
    <w:p w14:paraId="11037EE0" w14:textId="77777777" w:rsidR="00282305" w:rsidRDefault="00282305" w:rsidP="009577DD">
      <w:pPr>
        <w:pStyle w:val="Paragraphedeliste"/>
        <w:numPr>
          <w:ilvl w:val="0"/>
          <w:numId w:val="42"/>
        </w:numPr>
      </w:pPr>
      <w:r>
        <w:t xml:space="preserve">Comment raccourcir un délai ? : </w:t>
      </w:r>
    </w:p>
    <w:p w14:paraId="76EFA4CE" w14:textId="77777777" w:rsidR="00282305" w:rsidRDefault="00282305" w:rsidP="009577DD">
      <w:pPr>
        <w:pStyle w:val="Paragraphedeliste"/>
        <w:numPr>
          <w:ilvl w:val="1"/>
          <w:numId w:val="41"/>
        </w:numPr>
      </w:pPr>
      <w:r>
        <w:t>Augmenter la taille de l’équipe … augmente aussi le coût</w:t>
      </w:r>
    </w:p>
    <w:p w14:paraId="4DD0F7F4" w14:textId="77777777" w:rsidR="00282305" w:rsidRDefault="00282305" w:rsidP="009577DD">
      <w:pPr>
        <w:pStyle w:val="Paragraphedeliste"/>
        <w:numPr>
          <w:ilvl w:val="1"/>
          <w:numId w:val="41"/>
        </w:numPr>
      </w:pPr>
      <w:r>
        <w:t>Travailler la nuit aussi … pas trop longtemps !</w:t>
      </w:r>
    </w:p>
    <w:p w14:paraId="1CA0BBE1" w14:textId="77777777" w:rsidR="00282305" w:rsidRDefault="00282305" w:rsidP="009577DD">
      <w:pPr>
        <w:pStyle w:val="Paragraphedeliste"/>
        <w:numPr>
          <w:ilvl w:val="1"/>
          <w:numId w:val="41"/>
        </w:numPr>
      </w:pPr>
      <w:r>
        <w:t xml:space="preserve">Faire au plus vite « quick and </w:t>
      </w:r>
      <w:proofErr w:type="spellStart"/>
      <w:r>
        <w:t>dirty</w:t>
      </w:r>
      <w:proofErr w:type="spellEnd"/>
      <w:r>
        <w:t xml:space="preserve"> » … attention à la qualité du résultat !</w:t>
      </w:r>
    </w:p>
    <w:p w14:paraId="115A794E" w14:textId="77777777" w:rsidR="00282305" w:rsidRDefault="00282305" w:rsidP="009577DD">
      <w:pPr>
        <w:pStyle w:val="Paragraphedeliste"/>
        <w:numPr>
          <w:ilvl w:val="1"/>
          <w:numId w:val="41"/>
        </w:numPr>
      </w:pPr>
      <w:r>
        <w:t>D’abord éviter de l’allonger (travail inutile, ou à refaire, etc.)</w:t>
      </w:r>
    </w:p>
    <w:p w14:paraId="085B3A88" w14:textId="77777777" w:rsidR="009577DD" w:rsidRDefault="00282305" w:rsidP="00282305">
      <w:pPr>
        <w:pStyle w:val="Paragraphedeliste"/>
        <w:numPr>
          <w:ilvl w:val="1"/>
          <w:numId w:val="41"/>
        </w:numPr>
      </w:pPr>
      <w:r>
        <w:t>Proposer une modification du contenu (par exemple en reportant certaines fonctions à une version ultérieure)</w:t>
      </w:r>
    </w:p>
    <w:p w14:paraId="556F458F" w14:textId="22C8B1D7" w:rsidR="00282305" w:rsidRDefault="00282305" w:rsidP="009577DD">
      <w:pPr>
        <w:pStyle w:val="Paragraphedeliste"/>
        <w:numPr>
          <w:ilvl w:val="0"/>
          <w:numId w:val="41"/>
        </w:numPr>
      </w:pPr>
      <w:r>
        <w:t>Prévoir les délais : planifier le projet</w:t>
      </w:r>
    </w:p>
    <w:p w14:paraId="48BF43BC" w14:textId="77777777" w:rsidR="00282305" w:rsidRDefault="00282305" w:rsidP="009577DD">
      <w:pPr>
        <w:pStyle w:val="Paragraphedeliste"/>
        <w:numPr>
          <w:ilvl w:val="1"/>
          <w:numId w:val="41"/>
        </w:numPr>
      </w:pPr>
      <w:r>
        <w:t>Délais d’approvisionnement</w:t>
      </w:r>
    </w:p>
    <w:p w14:paraId="63F46987" w14:textId="77777777" w:rsidR="00282305" w:rsidRDefault="00282305" w:rsidP="009577DD">
      <w:pPr>
        <w:pStyle w:val="Paragraphedeliste"/>
        <w:numPr>
          <w:ilvl w:val="1"/>
          <w:numId w:val="41"/>
        </w:numPr>
      </w:pPr>
      <w:r>
        <w:t>Délais de prise de décisions … par le client ou par la hiérarchie</w:t>
      </w:r>
    </w:p>
    <w:p w14:paraId="2E4CC4CD" w14:textId="77777777" w:rsidR="00282305" w:rsidRDefault="00282305" w:rsidP="009577DD">
      <w:pPr>
        <w:pStyle w:val="Paragraphedeliste"/>
        <w:numPr>
          <w:ilvl w:val="1"/>
          <w:numId w:val="41"/>
        </w:numPr>
      </w:pPr>
      <w:r>
        <w:t xml:space="preserve">Minimiser les </w:t>
      </w:r>
      <w:proofErr w:type="spellStart"/>
      <w:r>
        <w:t>inter-dépendances</w:t>
      </w:r>
      <w:proofErr w:type="spellEnd"/>
      <w:r>
        <w:t xml:space="preserve"> entre travaux, autant que possible </w:t>
      </w:r>
    </w:p>
    <w:p w14:paraId="0684CC4C" w14:textId="5B999743" w:rsidR="00282305" w:rsidRDefault="00282305" w:rsidP="00282305">
      <w:r>
        <w:t>Un projet démarré sans marge de planning est déjà en danger …</w:t>
      </w:r>
    </w:p>
    <w:p w14:paraId="61084136" w14:textId="34767FEF" w:rsidR="00282305" w:rsidRDefault="009577DD" w:rsidP="00995187">
      <w:pPr>
        <w:pStyle w:val="Titre2"/>
      </w:pPr>
      <w:r>
        <w:t>Maitriser le coût de production</w:t>
      </w:r>
    </w:p>
    <w:p w14:paraId="5279CC43" w14:textId="77777777" w:rsidR="0065650F" w:rsidRDefault="0065650F" w:rsidP="0065650F">
      <w:pPr>
        <w:pStyle w:val="Paragraphedeliste"/>
        <w:numPr>
          <w:ilvl w:val="0"/>
          <w:numId w:val="43"/>
        </w:numPr>
      </w:pPr>
      <w:r>
        <w:t>Plus une erreur est détectée tard, plus son coût est élevé</w:t>
      </w:r>
    </w:p>
    <w:p w14:paraId="4FB0F497" w14:textId="77777777" w:rsidR="0065650F" w:rsidRDefault="0065650F" w:rsidP="0065650F">
      <w:pPr>
        <w:pStyle w:val="Paragraphedeliste"/>
        <w:numPr>
          <w:ilvl w:val="0"/>
          <w:numId w:val="43"/>
        </w:numPr>
      </w:pPr>
      <w:r>
        <w:t>Trouver des solutions faciles à réaliser : en chercher plusieurs</w:t>
      </w:r>
    </w:p>
    <w:p w14:paraId="526C6EFB" w14:textId="77777777" w:rsidR="0065650F" w:rsidRDefault="0065650F" w:rsidP="0065650F">
      <w:pPr>
        <w:pStyle w:val="Paragraphedeliste"/>
        <w:numPr>
          <w:ilvl w:val="0"/>
          <w:numId w:val="43"/>
        </w:numPr>
      </w:pPr>
      <w:r>
        <w:t>Identifier les surcoûts le plus tôt possible (ou risques de surcoûts)</w:t>
      </w:r>
    </w:p>
    <w:p w14:paraId="3C63FEB6" w14:textId="77777777" w:rsidR="00AB0749" w:rsidRDefault="0065650F" w:rsidP="00AB0749">
      <w:pPr>
        <w:pStyle w:val="Paragraphedeliste"/>
        <w:numPr>
          <w:ilvl w:val="0"/>
          <w:numId w:val="43"/>
        </w:numPr>
      </w:pPr>
      <w:r>
        <w:lastRenderedPageBreak/>
        <w:t>S’assurer des marges de budget (provisions)</w:t>
      </w:r>
    </w:p>
    <w:p w14:paraId="2BBAC170" w14:textId="77777777" w:rsidR="00AB0749" w:rsidRDefault="00AB0749" w:rsidP="00AB0749">
      <w:pPr>
        <w:pStyle w:val="Paragraphedeliste"/>
        <w:numPr>
          <w:ilvl w:val="0"/>
          <w:numId w:val="43"/>
        </w:numPr>
      </w:pPr>
      <w:r>
        <w:t xml:space="preserve">Ne pas faire des choses inutiles </w:t>
      </w:r>
    </w:p>
    <w:p w14:paraId="39B703E8" w14:textId="77777777" w:rsidR="00AB0749" w:rsidRDefault="00AB0749" w:rsidP="00AB0749">
      <w:pPr>
        <w:pStyle w:val="Paragraphedeliste"/>
        <w:numPr>
          <w:ilvl w:val="1"/>
          <w:numId w:val="43"/>
        </w:numPr>
      </w:pPr>
      <w:r>
        <w:t>Fonctions pas nécessaires aux utilisateurs (sur-spécification)</w:t>
      </w:r>
    </w:p>
    <w:p w14:paraId="21F25FBA" w14:textId="77777777" w:rsidR="00AB0749" w:rsidRDefault="00AB0749" w:rsidP="00AB0749">
      <w:pPr>
        <w:pStyle w:val="Paragraphedeliste"/>
        <w:numPr>
          <w:ilvl w:val="1"/>
          <w:numId w:val="43"/>
        </w:numPr>
      </w:pPr>
      <w:r>
        <w:t>Ne pas faire les mêmes choses plusieurs fois</w:t>
      </w:r>
    </w:p>
    <w:p w14:paraId="7A1B78DA" w14:textId="77777777" w:rsidR="00AB0749" w:rsidRDefault="00AB0749" w:rsidP="00AB0749">
      <w:pPr>
        <w:pStyle w:val="Paragraphedeliste"/>
        <w:numPr>
          <w:ilvl w:val="1"/>
          <w:numId w:val="43"/>
        </w:numPr>
      </w:pPr>
      <w:r>
        <w:t xml:space="preserve">Eviter de devoir recommencer des développements </w:t>
      </w:r>
    </w:p>
    <w:p w14:paraId="22BBE56F" w14:textId="78B58313" w:rsidR="0065650F" w:rsidRDefault="00AB0749" w:rsidP="00AB0749">
      <w:r>
        <w:t>Attention, une économie faite à un certain moment ne signifie pas forcément une économie à la fin du projet. Exemple : espace disque prévu trop petit, d’où blocages, énergie dépensée à trouver des solutions « bouts de chandelles »</w:t>
      </w:r>
    </w:p>
    <w:p w14:paraId="4EED516F" w14:textId="49E6BBD0" w:rsidR="00AB0749" w:rsidRDefault="00BD5E88" w:rsidP="00995187">
      <w:pPr>
        <w:pStyle w:val="Titre2"/>
      </w:pPr>
      <w:r>
        <w:t>Conclusion</w:t>
      </w:r>
    </w:p>
    <w:p w14:paraId="1C3DF1ED" w14:textId="77777777" w:rsidR="00BD5E88" w:rsidRDefault="00BD5E88" w:rsidP="00BD5E88">
      <w:r>
        <w:t xml:space="preserve">La conduite de projet n’est pas une science exacte mais l’utilisation de méthodes est très utile (profiter de l’expérience des prédécesseurs) mais cela n’exclut pas la créativité (chaque projet est spécifique) </w:t>
      </w:r>
    </w:p>
    <w:p w14:paraId="5C1D5A5C" w14:textId="77777777" w:rsidR="00BD5E88" w:rsidRDefault="00BD5E88" w:rsidP="00BD5E88">
      <w:r>
        <w:t>Quelques qualités à entretenir : Bon sens et pragmatisme, communication (à tous les niveaux), sens de l’organisation, anticipation</w:t>
      </w:r>
    </w:p>
    <w:p w14:paraId="6720F8CD" w14:textId="678B0A77" w:rsidR="00BD5E88" w:rsidRDefault="00BD5E88" w:rsidP="00BD5E88">
      <w:r>
        <w:t>À tout moment bien connaître ses objectifs et ses priorités (équilibre qualité / coût / délai)</w:t>
      </w:r>
    </w:p>
    <w:p w14:paraId="24F561CF" w14:textId="74B61990" w:rsidR="00626D33" w:rsidRDefault="00626D33">
      <w:r>
        <w:br w:type="page"/>
      </w:r>
    </w:p>
    <w:p w14:paraId="08FFA193" w14:textId="14689EA4" w:rsidR="00626D33" w:rsidRDefault="00626D33" w:rsidP="00626D33">
      <w:pPr>
        <w:pStyle w:val="Titre1"/>
      </w:pPr>
      <w:r>
        <w:lastRenderedPageBreak/>
        <w:t>Structuration d’un projet</w:t>
      </w:r>
    </w:p>
    <w:p w14:paraId="34A7556C" w14:textId="78B9AEC1" w:rsidR="00626D33" w:rsidRDefault="00DB3827" w:rsidP="00CF75A7">
      <w:r>
        <w:t>But : Structurer / décomposer le travail à faire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802"/>
        <w:gridCol w:w="5260"/>
      </w:tblGrid>
      <w:tr w:rsidR="0067373A" w:rsidRPr="00CF75A7" w14:paraId="0EB2B67D" w14:textId="77777777" w:rsidTr="002D34A7">
        <w:tc>
          <w:tcPr>
            <w:tcW w:w="0" w:type="auto"/>
          </w:tcPr>
          <w:p w14:paraId="1BB52F76" w14:textId="562B7F3F" w:rsidR="00CF75A7" w:rsidRPr="002D34A7" w:rsidRDefault="00CF75A7" w:rsidP="00BD5E88">
            <w:pPr>
              <w:rPr>
                <w:rFonts w:ascii="Poppins Bold" w:hAnsi="Poppins Bold"/>
                <w:lang w:val="en-GB"/>
              </w:rPr>
            </w:pPr>
            <w:proofErr w:type="spellStart"/>
            <w:r w:rsidRPr="002D34A7">
              <w:rPr>
                <w:rFonts w:ascii="Poppins Bold" w:hAnsi="Poppins Bold"/>
                <w:lang w:val="en-GB"/>
              </w:rPr>
              <w:t>Arbre</w:t>
            </w:r>
            <w:proofErr w:type="spellEnd"/>
            <w:r w:rsidRPr="002D34A7">
              <w:rPr>
                <w:rFonts w:ascii="Poppins Bold" w:hAnsi="Poppins Bold"/>
                <w:lang w:val="en-GB"/>
              </w:rPr>
              <w:t xml:space="preserve"> </w:t>
            </w:r>
            <w:proofErr w:type="spellStart"/>
            <w:r w:rsidRPr="002D34A7">
              <w:rPr>
                <w:rFonts w:ascii="Poppins Bold" w:hAnsi="Poppins Bold"/>
                <w:lang w:val="en-GB"/>
              </w:rPr>
              <w:t>produit</w:t>
            </w:r>
            <w:proofErr w:type="spellEnd"/>
            <w:r w:rsidRPr="002D34A7">
              <w:rPr>
                <w:rFonts w:ascii="Poppins Bold" w:hAnsi="Poppins Bold"/>
                <w:lang w:val="en-GB"/>
              </w:rPr>
              <w:t xml:space="preserve"> / Product tree / Product Breakdown Structure</w:t>
            </w:r>
          </w:p>
        </w:tc>
        <w:tc>
          <w:tcPr>
            <w:tcW w:w="0" w:type="auto"/>
          </w:tcPr>
          <w:p w14:paraId="10EA7C64" w14:textId="16E464AD" w:rsidR="00CF75A7" w:rsidRPr="002D34A7" w:rsidRDefault="00CF75A7" w:rsidP="00CF75A7">
            <w:pPr>
              <w:rPr>
                <w:rFonts w:ascii="Poppins Bold" w:hAnsi="Poppins Bold"/>
              </w:rPr>
            </w:pPr>
            <w:r w:rsidRPr="002D34A7">
              <w:rPr>
                <w:rFonts w:ascii="Poppins Bold" w:hAnsi="Poppins Bold"/>
              </w:rPr>
              <w:t xml:space="preserve">Organigramme des Tâches / Work Breakdown Structure </w:t>
            </w:r>
          </w:p>
        </w:tc>
      </w:tr>
      <w:tr w:rsidR="0067373A" w:rsidRPr="00CF75A7" w14:paraId="4B039860" w14:textId="77777777" w:rsidTr="002D34A7">
        <w:tc>
          <w:tcPr>
            <w:tcW w:w="0" w:type="auto"/>
          </w:tcPr>
          <w:p w14:paraId="78ACAA0A" w14:textId="5AB1C1BD" w:rsidR="00CF75A7" w:rsidRDefault="00CF75A7" w:rsidP="00CF75A7">
            <w:r>
              <w:t>Décomposition hiérarchique en éléments à produire</w:t>
            </w:r>
          </w:p>
          <w:p w14:paraId="790F88B0" w14:textId="0062A6ED" w:rsidR="00CF75A7" w:rsidRPr="00CF75A7" w:rsidRDefault="00CF75A7" w:rsidP="00BD5E88">
            <w:r>
              <w:t>Correspondance avec l’architecture logicielle / matérielle et le prix de vente</w:t>
            </w:r>
          </w:p>
        </w:tc>
        <w:tc>
          <w:tcPr>
            <w:tcW w:w="0" w:type="auto"/>
          </w:tcPr>
          <w:p w14:paraId="42BF9236" w14:textId="165CE31D" w:rsidR="00CF75A7" w:rsidRDefault="00CF75A7" w:rsidP="00CF75A7">
            <w:r>
              <w:t>Décomposition hiérarchique en tâches à réaliser</w:t>
            </w:r>
          </w:p>
          <w:p w14:paraId="63FBB961" w14:textId="4A58F696" w:rsidR="00CF75A7" w:rsidRPr="00D11432" w:rsidRDefault="00CF75A7" w:rsidP="00CF75A7">
            <w:r>
              <w:t>Correspondance avec la planification, l’organisation du projet et le coût de production</w:t>
            </w:r>
          </w:p>
        </w:tc>
      </w:tr>
      <w:tr w:rsidR="0067373A" w:rsidRPr="00CF75A7" w14:paraId="786725DE" w14:textId="77777777" w:rsidTr="002D34A7">
        <w:tc>
          <w:tcPr>
            <w:tcW w:w="0" w:type="auto"/>
            <w:vAlign w:val="center"/>
          </w:tcPr>
          <w:p w14:paraId="0965AD1C" w14:textId="1EC34922" w:rsidR="00CF75A7" w:rsidRDefault="002D34A7" w:rsidP="002D34A7">
            <w:pPr>
              <w:jc w:val="center"/>
            </w:pPr>
            <w:r w:rsidRPr="002D34A7">
              <w:rPr>
                <w:noProof/>
              </w:rPr>
              <w:drawing>
                <wp:inline distT="0" distB="0" distL="0" distR="0" wp14:anchorId="44D9540D" wp14:editId="7FDBCEEC">
                  <wp:extent cx="1740089" cy="663073"/>
                  <wp:effectExtent l="0" t="0" r="0" b="381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319" cy="678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CAEC924" w14:textId="7D93DF4C" w:rsidR="00CF75A7" w:rsidRDefault="002D34A7" w:rsidP="002D34A7">
            <w:pPr>
              <w:jc w:val="center"/>
            </w:pPr>
            <w:r w:rsidRPr="002D34A7">
              <w:rPr>
                <w:noProof/>
              </w:rPr>
              <w:drawing>
                <wp:inline distT="0" distB="0" distL="0" distR="0" wp14:anchorId="2CEA50EF" wp14:editId="21232EBF">
                  <wp:extent cx="2797791" cy="966520"/>
                  <wp:effectExtent l="0" t="0" r="3175" b="508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139" cy="101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83B6BD" w14:textId="7A63C40B" w:rsidR="00765729" w:rsidRDefault="00765729" w:rsidP="00765729">
      <w:pPr>
        <w:pStyle w:val="Titre2"/>
      </w:pPr>
      <w:r>
        <w:t xml:space="preserve">Arbre produit / Product </w:t>
      </w:r>
      <w:proofErr w:type="spellStart"/>
      <w:r>
        <w:t>tree</w:t>
      </w:r>
      <w:proofErr w:type="spellEnd"/>
    </w:p>
    <w:p w14:paraId="21B9790F" w14:textId="77777777" w:rsidR="00823B50" w:rsidRDefault="00823B50" w:rsidP="00823B50">
      <w:pPr>
        <w:pStyle w:val="Paragraphedeliste"/>
        <w:numPr>
          <w:ilvl w:val="0"/>
          <w:numId w:val="46"/>
        </w:numPr>
      </w:pPr>
      <w:r>
        <w:t>Décomposition par niveaux successifs du produit final en produits intermédiaires</w:t>
      </w:r>
    </w:p>
    <w:p w14:paraId="1B4FE8BB" w14:textId="77777777" w:rsidR="00823B50" w:rsidRDefault="00823B50" w:rsidP="00823B50">
      <w:pPr>
        <w:pStyle w:val="Paragraphedeliste"/>
        <w:numPr>
          <w:ilvl w:val="0"/>
          <w:numId w:val="45"/>
        </w:numPr>
      </w:pPr>
      <w:r>
        <w:t>Feuille de l’arbre = élément à produire</w:t>
      </w:r>
    </w:p>
    <w:p w14:paraId="37EBC0A3" w14:textId="77777777" w:rsidR="00823B50" w:rsidRDefault="00823B50" w:rsidP="00823B50">
      <w:pPr>
        <w:pStyle w:val="Paragraphedeliste"/>
        <w:numPr>
          <w:ilvl w:val="1"/>
          <w:numId w:val="45"/>
        </w:numPr>
      </w:pPr>
      <w:r>
        <w:t>Composants matériels (CPU, disque, etc.)</w:t>
      </w:r>
    </w:p>
    <w:p w14:paraId="311FFF2B" w14:textId="77777777" w:rsidR="00823B50" w:rsidRDefault="00823B50" w:rsidP="00823B50">
      <w:pPr>
        <w:pStyle w:val="Paragraphedeliste"/>
        <w:numPr>
          <w:ilvl w:val="1"/>
          <w:numId w:val="45"/>
        </w:numPr>
      </w:pPr>
      <w:r>
        <w:t>Composants logiciels (application, base de données, etc.)</w:t>
      </w:r>
    </w:p>
    <w:p w14:paraId="0647847B" w14:textId="00B210D8" w:rsidR="00823B50" w:rsidRDefault="00823B50" w:rsidP="00823B50">
      <w:pPr>
        <w:pStyle w:val="Paragraphedeliste"/>
        <w:numPr>
          <w:ilvl w:val="1"/>
          <w:numId w:val="45"/>
        </w:numPr>
      </w:pPr>
      <w:r>
        <w:t>Documents (manuel utilisateur, etc.)</w:t>
      </w:r>
    </w:p>
    <w:p w14:paraId="0A841021" w14:textId="77777777" w:rsidR="00274911" w:rsidRDefault="00823B50" w:rsidP="00E24316">
      <w:pPr>
        <w:pStyle w:val="Paragraphedeliste"/>
        <w:numPr>
          <w:ilvl w:val="1"/>
          <w:numId w:val="45"/>
        </w:numPr>
      </w:pPr>
      <w:r>
        <w:t>Moyens de développement (outils de test, débugger, etc.)</w:t>
      </w:r>
      <w:r w:rsidR="00E24316">
        <w:t xml:space="preserve"> </w:t>
      </w:r>
    </w:p>
    <w:p w14:paraId="2762C07D" w14:textId="2DEB2AA2" w:rsidR="007126D0" w:rsidRDefault="00823B50" w:rsidP="000A6913">
      <w:pPr>
        <w:pStyle w:val="Paragraphedeliste"/>
        <w:numPr>
          <w:ilvl w:val="0"/>
          <w:numId w:val="45"/>
        </w:numPr>
      </w:pPr>
      <w:r>
        <w:t>Il faut savoir s’arrêter à un certain niveau de détail</w:t>
      </w:r>
      <w:r w:rsidR="00E24316">
        <w:t xml:space="preserve"> -&gt; </w:t>
      </w:r>
      <w:r>
        <w:t xml:space="preserve">Inutile de décomposer des éléments étant construits ensemble </w:t>
      </w:r>
      <w:r w:rsidR="00E24316">
        <w:t>ou</w:t>
      </w:r>
      <w:r>
        <w:t xml:space="preserve"> des éléments approvisionnés (achetés à l’extérieur)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2"/>
        <w:gridCol w:w="5920"/>
      </w:tblGrid>
      <w:tr w:rsidR="00A813EE" w14:paraId="6D68B72C" w14:textId="77777777" w:rsidTr="00124AAE">
        <w:tc>
          <w:tcPr>
            <w:tcW w:w="3152" w:type="dxa"/>
            <w:vAlign w:val="center"/>
          </w:tcPr>
          <w:p w14:paraId="47837B03" w14:textId="77777777" w:rsidR="00A813EE" w:rsidRDefault="00A813EE" w:rsidP="00A813EE">
            <w:r w:rsidRPr="00A813EE">
              <w:rPr>
                <w:rFonts w:ascii="Poppins Bold" w:hAnsi="Poppins Bold"/>
              </w:rPr>
              <w:t>Exemple</w:t>
            </w:r>
            <w:r>
              <w:t> :</w:t>
            </w:r>
            <w:r w:rsidRPr="008C138D">
              <w:t xml:space="preserve"> </w:t>
            </w:r>
            <w:r>
              <w:t>Système de navigation pour véhicule dont les fonctions attendues sont :</w:t>
            </w:r>
          </w:p>
          <w:p w14:paraId="1A12FABC" w14:textId="77777777" w:rsidR="00A813EE" w:rsidRDefault="00A813EE" w:rsidP="00A813EE">
            <w:pPr>
              <w:pStyle w:val="Paragraphedeliste"/>
              <w:numPr>
                <w:ilvl w:val="0"/>
                <w:numId w:val="45"/>
              </w:numPr>
            </w:pPr>
            <w:r>
              <w:t>Visualiser une carte routière</w:t>
            </w:r>
          </w:p>
          <w:p w14:paraId="6529AD33" w14:textId="77777777" w:rsidR="00A813EE" w:rsidRDefault="00A813EE" w:rsidP="00A813EE">
            <w:pPr>
              <w:pStyle w:val="Paragraphedeliste"/>
              <w:numPr>
                <w:ilvl w:val="0"/>
                <w:numId w:val="45"/>
              </w:numPr>
            </w:pPr>
            <w:r>
              <w:t>Localiser le véhicule sur la carte</w:t>
            </w:r>
          </w:p>
          <w:p w14:paraId="38CA86F5" w14:textId="0D97CA7F" w:rsidR="00A813EE" w:rsidRDefault="00A813EE" w:rsidP="00A813EE">
            <w:pPr>
              <w:pStyle w:val="Paragraphedeliste"/>
              <w:numPr>
                <w:ilvl w:val="0"/>
                <w:numId w:val="45"/>
              </w:numPr>
            </w:pPr>
            <w:r>
              <w:t>Indiquer le chemin à suivre pour atteindre un but donné</w:t>
            </w:r>
          </w:p>
        </w:tc>
        <w:tc>
          <w:tcPr>
            <w:tcW w:w="5920" w:type="dxa"/>
          </w:tcPr>
          <w:p w14:paraId="4CA83E3E" w14:textId="009A3264" w:rsidR="00A813EE" w:rsidRDefault="00A813EE" w:rsidP="00A813EE">
            <w:r w:rsidRPr="00A813EE">
              <w:rPr>
                <w:noProof/>
              </w:rPr>
              <w:drawing>
                <wp:inline distT="0" distB="0" distL="0" distR="0" wp14:anchorId="368BDCF4" wp14:editId="43CA321E">
                  <wp:extent cx="3622272" cy="2045913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418" cy="2058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916BDC" w14:textId="1DF6C6D8" w:rsidR="008C138D" w:rsidRDefault="00124AAE" w:rsidP="00124AAE">
      <w:pPr>
        <w:pStyle w:val="Titre2"/>
        <w:rPr>
          <w:lang w:val="en-GB"/>
        </w:rPr>
      </w:pPr>
      <w:r w:rsidRPr="00124AAE">
        <w:rPr>
          <w:lang w:val="en-GB"/>
        </w:rPr>
        <w:t>Organigramme des taches (OT) Work Breakdown Structure (WBS)</w:t>
      </w:r>
    </w:p>
    <w:p w14:paraId="7212F6FF" w14:textId="77777777" w:rsidR="00AB7EE9" w:rsidRDefault="00AB7EE9" w:rsidP="00AB7EE9">
      <w:pPr>
        <w:pStyle w:val="Paragraphedeliste"/>
        <w:numPr>
          <w:ilvl w:val="0"/>
          <w:numId w:val="47"/>
        </w:numPr>
      </w:pPr>
      <w:r>
        <w:t>Décomposition hiérarchique en tâches à effectuer</w:t>
      </w:r>
    </w:p>
    <w:p w14:paraId="40E799CF" w14:textId="77777777" w:rsidR="001D545B" w:rsidRDefault="00AB7EE9" w:rsidP="001D545B">
      <w:pPr>
        <w:pStyle w:val="Paragraphedeliste"/>
        <w:numPr>
          <w:ilvl w:val="0"/>
          <w:numId w:val="47"/>
        </w:numPr>
      </w:pPr>
      <w:r>
        <w:t>Feuille de l’arbre = tâche élémentaire (lot de travaux)</w:t>
      </w:r>
      <w:r w:rsidR="001D545B">
        <w:t xml:space="preserve"> : </w:t>
      </w:r>
      <w:r>
        <w:t>Spécification, codage, tests, rédaction de docs, management, etc.</w:t>
      </w:r>
    </w:p>
    <w:p w14:paraId="2BFD2FF8" w14:textId="77777777" w:rsidR="001D545B" w:rsidRDefault="00AB7EE9" w:rsidP="001D545B">
      <w:pPr>
        <w:pStyle w:val="Paragraphedeliste"/>
        <w:numPr>
          <w:ilvl w:val="0"/>
          <w:numId w:val="47"/>
        </w:numPr>
      </w:pPr>
      <w:r>
        <w:t>Règles de base</w:t>
      </w:r>
      <w:r w:rsidR="001D545B">
        <w:t xml:space="preserve"> : </w:t>
      </w:r>
      <w:r>
        <w:t>Contient toutes les tâches liées au projet</w:t>
      </w:r>
      <w:r w:rsidR="001D545B">
        <w:t>, p</w:t>
      </w:r>
      <w:r>
        <w:t>eut être affiné progressivement</w:t>
      </w:r>
      <w:r w:rsidR="001D545B">
        <w:t>, é</w:t>
      </w:r>
      <w:r>
        <w:t xml:space="preserve">léments de base du planning et de la structure de coût </w:t>
      </w:r>
    </w:p>
    <w:p w14:paraId="6D117A1A" w14:textId="77777777" w:rsidR="001D545B" w:rsidRDefault="00AB7EE9" w:rsidP="001D545B">
      <w:pPr>
        <w:pStyle w:val="Paragraphedeliste"/>
        <w:numPr>
          <w:ilvl w:val="0"/>
          <w:numId w:val="47"/>
        </w:numPr>
      </w:pPr>
      <w:r>
        <w:t>Démarche générale</w:t>
      </w:r>
    </w:p>
    <w:p w14:paraId="69AAA7D0" w14:textId="77777777" w:rsidR="0067373A" w:rsidRDefault="00AB7EE9" w:rsidP="001D545B">
      <w:pPr>
        <w:pStyle w:val="Paragraphedeliste"/>
        <w:numPr>
          <w:ilvl w:val="1"/>
          <w:numId w:val="47"/>
        </w:numPr>
      </w:pPr>
      <w:r>
        <w:t xml:space="preserve">1. Définir l’arbre produit </w:t>
      </w:r>
    </w:p>
    <w:p w14:paraId="15D46F65" w14:textId="77777777" w:rsidR="0067373A" w:rsidRDefault="00AB7EE9" w:rsidP="001D545B">
      <w:pPr>
        <w:pStyle w:val="Paragraphedeliste"/>
        <w:numPr>
          <w:ilvl w:val="1"/>
          <w:numId w:val="47"/>
        </w:numPr>
      </w:pPr>
      <w:r>
        <w:t xml:space="preserve">2. Identifier les tâches à effectuer pour aboutir à chaque produit </w:t>
      </w:r>
    </w:p>
    <w:p w14:paraId="136AA1D2" w14:textId="52F4D677" w:rsidR="00124AAE" w:rsidRDefault="00AB7EE9" w:rsidP="001D545B">
      <w:pPr>
        <w:pStyle w:val="Paragraphedeliste"/>
        <w:numPr>
          <w:ilvl w:val="1"/>
          <w:numId w:val="47"/>
        </w:numPr>
      </w:pPr>
      <w:r>
        <w:t>3. Regrouper ces tâches en lots de travaux</w:t>
      </w:r>
    </w:p>
    <w:p w14:paraId="63194C9E" w14:textId="5DC52BC7" w:rsidR="0067373A" w:rsidRDefault="0067373A">
      <w:r>
        <w:br w:type="page"/>
      </w:r>
    </w:p>
    <w:p w14:paraId="702D5BB0" w14:textId="023EDBC3" w:rsidR="0067373A" w:rsidRDefault="00A41DF9" w:rsidP="00A41DF9">
      <w:pPr>
        <w:pStyle w:val="Titre3"/>
        <w:rPr>
          <w:lang w:val="en-GB"/>
        </w:rPr>
      </w:pPr>
      <w:r w:rsidRPr="00A41DF9">
        <w:rPr>
          <w:lang w:val="en-GB"/>
        </w:rPr>
        <w:lastRenderedPageBreak/>
        <w:t>Lot de travaux (LT) Work Package (WP)</w:t>
      </w:r>
    </w:p>
    <w:p w14:paraId="1B89FF56" w14:textId="59594561" w:rsidR="00802713" w:rsidRDefault="00A2294E" w:rsidP="00A41DF9">
      <w:r>
        <w:t xml:space="preserve">Un WP est affecté à un responsable unique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0"/>
        <w:gridCol w:w="3792"/>
      </w:tblGrid>
      <w:tr w:rsidR="00802713" w14:paraId="2BE15F03" w14:textId="77777777" w:rsidTr="00802713">
        <w:tc>
          <w:tcPr>
            <w:tcW w:w="0" w:type="auto"/>
          </w:tcPr>
          <w:p w14:paraId="6B100736" w14:textId="53A825A2" w:rsidR="00802713" w:rsidRPr="00802713" w:rsidRDefault="00802713" w:rsidP="00A41DF9">
            <w:pPr>
              <w:rPr>
                <w:rFonts w:ascii="Poppins Bold" w:hAnsi="Poppins Bold"/>
              </w:rPr>
            </w:pPr>
            <w:r w:rsidRPr="00802713">
              <w:rPr>
                <w:rFonts w:ascii="Poppins Bold" w:hAnsi="Poppins Bold"/>
              </w:rPr>
              <w:t>Est défini par :</w:t>
            </w:r>
          </w:p>
        </w:tc>
        <w:tc>
          <w:tcPr>
            <w:tcW w:w="0" w:type="auto"/>
          </w:tcPr>
          <w:p w14:paraId="60F180A7" w14:textId="52C1A84B" w:rsidR="00802713" w:rsidRPr="00802713" w:rsidRDefault="00802713" w:rsidP="00A41DF9">
            <w:pPr>
              <w:rPr>
                <w:rFonts w:ascii="Poppins Bold" w:hAnsi="Poppins Bold"/>
              </w:rPr>
            </w:pPr>
            <w:r w:rsidRPr="00802713">
              <w:rPr>
                <w:rFonts w:ascii="Poppins Bold" w:hAnsi="Poppins Bold"/>
              </w:rPr>
              <w:t>Est caractérisé par :</w:t>
            </w:r>
          </w:p>
        </w:tc>
      </w:tr>
      <w:tr w:rsidR="00802713" w14:paraId="26296A16" w14:textId="77777777" w:rsidTr="00802713">
        <w:tc>
          <w:tcPr>
            <w:tcW w:w="0" w:type="auto"/>
          </w:tcPr>
          <w:p w14:paraId="6789CEA2" w14:textId="77777777" w:rsidR="00802713" w:rsidRDefault="00802713" w:rsidP="00802713">
            <w:pPr>
              <w:pStyle w:val="Paragraphedeliste"/>
              <w:numPr>
                <w:ilvl w:val="0"/>
                <w:numId w:val="47"/>
              </w:numPr>
            </w:pPr>
            <w:r>
              <w:t>Produit des fournitures qui traduisent la fin de la tâche</w:t>
            </w:r>
          </w:p>
          <w:p w14:paraId="2CC9182F" w14:textId="77777777" w:rsidR="00802713" w:rsidRDefault="00802713" w:rsidP="00802713">
            <w:pPr>
              <w:pStyle w:val="Paragraphedeliste"/>
              <w:numPr>
                <w:ilvl w:val="0"/>
                <w:numId w:val="47"/>
              </w:numPr>
            </w:pPr>
            <w:r>
              <w:t>Nécessite des entrées (externes ou fournitures d’autres tâches)</w:t>
            </w:r>
          </w:p>
          <w:p w14:paraId="39B19C2A" w14:textId="77777777" w:rsidR="00802713" w:rsidRDefault="00802713" w:rsidP="00802713">
            <w:pPr>
              <w:pStyle w:val="Paragraphedeliste"/>
              <w:numPr>
                <w:ilvl w:val="0"/>
                <w:numId w:val="47"/>
              </w:numPr>
            </w:pPr>
            <w:r>
              <w:t>Tâches de même nature</w:t>
            </w:r>
          </w:p>
          <w:p w14:paraId="0006AF7D" w14:textId="530CF170" w:rsidR="00802713" w:rsidRDefault="00802713" w:rsidP="00A41DF9">
            <w:pPr>
              <w:pStyle w:val="Paragraphedeliste"/>
              <w:numPr>
                <w:ilvl w:val="0"/>
                <w:numId w:val="47"/>
              </w:numPr>
            </w:pPr>
            <w:r>
              <w:t>Ressources nécessaires à son accomplissement</w:t>
            </w:r>
          </w:p>
        </w:tc>
        <w:tc>
          <w:tcPr>
            <w:tcW w:w="0" w:type="auto"/>
          </w:tcPr>
          <w:p w14:paraId="62833F35" w14:textId="77777777" w:rsidR="00802713" w:rsidRDefault="00802713" w:rsidP="00802713">
            <w:pPr>
              <w:pStyle w:val="Paragraphedeliste"/>
              <w:numPr>
                <w:ilvl w:val="0"/>
                <w:numId w:val="47"/>
              </w:numPr>
            </w:pPr>
            <w:r>
              <w:t>Un planning : date de début et date de fin</w:t>
            </w:r>
          </w:p>
          <w:p w14:paraId="1B870722" w14:textId="76F5A356" w:rsidR="00802713" w:rsidRDefault="00802713" w:rsidP="00802713">
            <w:pPr>
              <w:pStyle w:val="Paragraphedeliste"/>
              <w:numPr>
                <w:ilvl w:val="0"/>
                <w:numId w:val="47"/>
              </w:numPr>
            </w:pPr>
            <w:r>
              <w:t xml:space="preserve">Un budget : estimation de coût (devis) </w:t>
            </w:r>
          </w:p>
        </w:tc>
      </w:tr>
    </w:tbl>
    <w:p w14:paraId="482C5B2D" w14:textId="77777777" w:rsidR="00802713" w:rsidRPr="00A2294E" w:rsidRDefault="00802713" w:rsidP="00802713">
      <w:pPr>
        <w:spacing w:after="0" w:line="240" w:lineRule="auto"/>
      </w:pPr>
      <w:r>
        <w:t>Un WP peut être confié à quelqu’un (sous-projet, sous-traitance)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2"/>
        <w:gridCol w:w="6430"/>
      </w:tblGrid>
      <w:tr w:rsidR="00BA7137" w14:paraId="2EA7114B" w14:textId="77777777" w:rsidTr="00842868">
        <w:trPr>
          <w:jc w:val="center"/>
        </w:trPr>
        <w:tc>
          <w:tcPr>
            <w:tcW w:w="3152" w:type="dxa"/>
            <w:vAlign w:val="center"/>
          </w:tcPr>
          <w:p w14:paraId="2658070C" w14:textId="77777777" w:rsidR="002602BA" w:rsidRDefault="002602BA" w:rsidP="000E5F39">
            <w:r w:rsidRPr="00A813EE">
              <w:rPr>
                <w:rFonts w:ascii="Poppins Bold" w:hAnsi="Poppins Bold"/>
              </w:rPr>
              <w:t>Exemple</w:t>
            </w:r>
            <w:r>
              <w:t> :</w:t>
            </w:r>
            <w:r w:rsidRPr="008C138D">
              <w:t xml:space="preserve"> </w:t>
            </w:r>
            <w:r>
              <w:t>Système de navigation pour véhicule dont les fonctions attendues sont :</w:t>
            </w:r>
          </w:p>
          <w:p w14:paraId="1A131733" w14:textId="77777777" w:rsidR="002602BA" w:rsidRDefault="002602BA" w:rsidP="000E5F39">
            <w:pPr>
              <w:pStyle w:val="Paragraphedeliste"/>
              <w:numPr>
                <w:ilvl w:val="0"/>
                <w:numId w:val="45"/>
              </w:numPr>
            </w:pPr>
            <w:r>
              <w:t>Visualiser une carte routière</w:t>
            </w:r>
          </w:p>
          <w:p w14:paraId="696DD013" w14:textId="77777777" w:rsidR="002602BA" w:rsidRDefault="002602BA" w:rsidP="000E5F39">
            <w:pPr>
              <w:pStyle w:val="Paragraphedeliste"/>
              <w:numPr>
                <w:ilvl w:val="0"/>
                <w:numId w:val="45"/>
              </w:numPr>
            </w:pPr>
            <w:r>
              <w:t>Localiser le véhicule sur la carte</w:t>
            </w:r>
          </w:p>
          <w:p w14:paraId="34D44CDC" w14:textId="77777777" w:rsidR="002602BA" w:rsidRDefault="002602BA" w:rsidP="000E5F39">
            <w:pPr>
              <w:pStyle w:val="Paragraphedeliste"/>
              <w:numPr>
                <w:ilvl w:val="0"/>
                <w:numId w:val="45"/>
              </w:numPr>
            </w:pPr>
            <w:r>
              <w:t>Indiquer le chemin à suivre pour atteindre un but donné</w:t>
            </w:r>
          </w:p>
        </w:tc>
        <w:tc>
          <w:tcPr>
            <w:tcW w:w="5920" w:type="dxa"/>
          </w:tcPr>
          <w:p w14:paraId="4F95533C" w14:textId="3AD2E259" w:rsidR="002602BA" w:rsidRDefault="00BA7137" w:rsidP="000E5F39">
            <w:r w:rsidRPr="00BA7137">
              <w:rPr>
                <w:noProof/>
              </w:rPr>
              <w:drawing>
                <wp:inline distT="0" distB="0" distL="0" distR="0" wp14:anchorId="47425230" wp14:editId="475985A0">
                  <wp:extent cx="3946156" cy="1914551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01" cy="1937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57066" w14:textId="08AC6F94" w:rsidR="00BA7137" w:rsidRDefault="00BA7137"/>
    <w:p w14:paraId="5A413477" w14:textId="77777777" w:rsidR="00BA7137" w:rsidRDefault="00BA7137">
      <w:r>
        <w:br w:type="page"/>
      </w:r>
    </w:p>
    <w:p w14:paraId="1E93017A" w14:textId="5FA1287D" w:rsidR="002602BA" w:rsidRDefault="001D7774" w:rsidP="00BA7137">
      <w:pPr>
        <w:pStyle w:val="Titre1"/>
      </w:pPr>
      <w:r>
        <w:lastRenderedPageBreak/>
        <w:t>Cycles de développement</w:t>
      </w:r>
    </w:p>
    <w:p w14:paraId="333FBCED" w14:textId="77777777" w:rsidR="001D7774" w:rsidRDefault="001D7774" w:rsidP="001D7774">
      <w:pPr>
        <w:pStyle w:val="Paragraphedeliste"/>
        <w:numPr>
          <w:ilvl w:val="0"/>
          <w:numId w:val="48"/>
        </w:numPr>
      </w:pPr>
      <w:r>
        <w:t>Les grandes étapes d’un projet</w:t>
      </w:r>
    </w:p>
    <w:p w14:paraId="527DD796" w14:textId="746C8297" w:rsidR="007C4DB1" w:rsidRDefault="00E7186D" w:rsidP="00E7186D">
      <w:pPr>
        <w:pStyle w:val="Paragraphedeliste"/>
        <w:numPr>
          <w:ilvl w:val="1"/>
          <w:numId w:val="48"/>
        </w:numPr>
      </w:pPr>
      <w:r>
        <w:t>Phase A </w:t>
      </w:r>
      <w:r w:rsidR="0029044D">
        <w:t xml:space="preserve">- </w:t>
      </w:r>
      <w:r w:rsidR="0029044D" w:rsidRPr="004B5E16">
        <w:rPr>
          <w:rFonts w:ascii="Poppins Bold" w:hAnsi="Poppins Bold"/>
        </w:rPr>
        <w:t xml:space="preserve">Avant-projet </w:t>
      </w:r>
      <w:r w:rsidR="0029044D">
        <w:t>(Que nous faut-il</w:t>
      </w:r>
      <w:r w:rsidR="00C11EAA">
        <w:t> ?</w:t>
      </w:r>
      <w:r w:rsidR="0029044D">
        <w:t>)</w:t>
      </w:r>
      <w:r w:rsidR="007C4DB1">
        <w:t xml:space="preserve"> -&gt; </w:t>
      </w:r>
      <w:r w:rsidR="007C4DB1" w:rsidRPr="004B5E16">
        <w:rPr>
          <w:rFonts w:ascii="Poppins Bold" w:hAnsi="Poppins Bold"/>
        </w:rPr>
        <w:t>Besoin</w:t>
      </w:r>
    </w:p>
    <w:p w14:paraId="69AC163C" w14:textId="6FDEC49F" w:rsidR="00C11EAA" w:rsidRDefault="007C4DB1" w:rsidP="00E7186D">
      <w:pPr>
        <w:pStyle w:val="Paragraphedeliste"/>
        <w:numPr>
          <w:ilvl w:val="1"/>
          <w:numId w:val="48"/>
        </w:numPr>
      </w:pPr>
      <w:r>
        <w:t>Phase B</w:t>
      </w:r>
      <w:r w:rsidR="00C11EAA">
        <w:t xml:space="preserve"> – </w:t>
      </w:r>
      <w:r w:rsidR="004B5E16" w:rsidRPr="004B5E16">
        <w:rPr>
          <w:rFonts w:ascii="Poppins Bold" w:hAnsi="Poppins Bold"/>
        </w:rPr>
        <w:t>Définition</w:t>
      </w:r>
      <w:r w:rsidR="00C11EAA" w:rsidRPr="004B5E16">
        <w:rPr>
          <w:rFonts w:ascii="Poppins Bold" w:hAnsi="Poppins Bold"/>
        </w:rPr>
        <w:t xml:space="preserve"> </w:t>
      </w:r>
      <w:r w:rsidR="00C11EAA">
        <w:t xml:space="preserve">(Que faut-il fabriquer ?) -&gt; </w:t>
      </w:r>
      <w:r w:rsidR="00C11EAA" w:rsidRPr="004B5E16">
        <w:rPr>
          <w:rFonts w:ascii="Poppins Bold" w:hAnsi="Poppins Bold"/>
        </w:rPr>
        <w:t>Spécification</w:t>
      </w:r>
    </w:p>
    <w:p w14:paraId="46DC3A2A" w14:textId="77777777" w:rsidR="00C11EAA" w:rsidRDefault="00C11EAA" w:rsidP="00E7186D">
      <w:pPr>
        <w:pStyle w:val="Paragraphedeliste"/>
        <w:numPr>
          <w:ilvl w:val="1"/>
          <w:numId w:val="48"/>
        </w:numPr>
      </w:pPr>
      <w:r>
        <w:t xml:space="preserve">Phase C – </w:t>
      </w:r>
      <w:r w:rsidRPr="004B5E16">
        <w:rPr>
          <w:rFonts w:ascii="Poppins Bold" w:hAnsi="Poppins Bold"/>
        </w:rPr>
        <w:t xml:space="preserve">Conception </w:t>
      </w:r>
      <w:r>
        <w:t xml:space="preserve">(Comment le fabriquer ?) -&gt; </w:t>
      </w:r>
      <w:r w:rsidRPr="004B5E16">
        <w:rPr>
          <w:rFonts w:ascii="Poppins Bold" w:hAnsi="Poppins Bold"/>
        </w:rPr>
        <w:t>Architecture</w:t>
      </w:r>
    </w:p>
    <w:p w14:paraId="43BC86B8" w14:textId="24CC69C5" w:rsidR="00B84D11" w:rsidRDefault="00C11EAA" w:rsidP="004B5E16">
      <w:pPr>
        <w:pStyle w:val="Paragraphedeliste"/>
        <w:numPr>
          <w:ilvl w:val="1"/>
          <w:numId w:val="48"/>
        </w:numPr>
      </w:pPr>
      <w:r>
        <w:t xml:space="preserve">Phase D – </w:t>
      </w:r>
      <w:r w:rsidRPr="004B5E16">
        <w:rPr>
          <w:rFonts w:ascii="Poppins Bold" w:hAnsi="Poppins Bold"/>
        </w:rPr>
        <w:t>Développement</w:t>
      </w:r>
      <w:r w:rsidR="004B5E16" w:rsidRPr="004B5E16">
        <w:rPr>
          <w:rFonts w:ascii="Poppins Bold" w:hAnsi="Poppins Bold"/>
        </w:rPr>
        <w:t xml:space="preserve"> </w:t>
      </w:r>
      <w:r w:rsidR="004B5E16">
        <w:t xml:space="preserve">(Fabrication proprement dite) -&gt; </w:t>
      </w:r>
      <w:r w:rsidR="004B5E16" w:rsidRPr="004B5E16">
        <w:rPr>
          <w:rFonts w:ascii="Poppins Bold" w:hAnsi="Poppins Bold"/>
        </w:rPr>
        <w:t>Produit</w:t>
      </w:r>
      <w:r w:rsidR="0029044D" w:rsidRPr="004B5E16">
        <w:rPr>
          <w:rFonts w:ascii="Poppins Bold" w:hAnsi="Poppins Bold"/>
        </w:rPr>
        <w:t xml:space="preserve"> </w:t>
      </w:r>
    </w:p>
    <w:p w14:paraId="00FD7EAE" w14:textId="77777777" w:rsidR="001D7774" w:rsidRDefault="001D7774" w:rsidP="001D7774">
      <w:pPr>
        <w:pStyle w:val="Paragraphedeliste"/>
        <w:numPr>
          <w:ilvl w:val="0"/>
          <w:numId w:val="48"/>
        </w:numPr>
      </w:pPr>
      <w:r>
        <w:t>Phases de développement standard</w:t>
      </w:r>
    </w:p>
    <w:p w14:paraId="21529169" w14:textId="30826519" w:rsidR="001D7774" w:rsidRDefault="001D7774" w:rsidP="001D7774">
      <w:pPr>
        <w:pStyle w:val="Paragraphedeliste"/>
        <w:numPr>
          <w:ilvl w:val="0"/>
          <w:numId w:val="48"/>
        </w:numPr>
      </w:pPr>
      <w:r>
        <w:t>Les différents cycles de vie logiciel : Cycle en V, Maquettage/prototypage, Incrémental, Itératif, Méthodes « Agiles »</w:t>
      </w:r>
    </w:p>
    <w:p w14:paraId="5BE930BA" w14:textId="259987A0" w:rsidR="00974737" w:rsidRDefault="00974737" w:rsidP="00974737">
      <w:pPr>
        <w:pStyle w:val="Titre2"/>
      </w:pPr>
      <w:r>
        <w:t xml:space="preserve">Cycle </w:t>
      </w:r>
      <w:r w:rsidR="00113AFA">
        <w:t xml:space="preserve">de vie </w:t>
      </w:r>
      <w:r>
        <w:t>en V</w:t>
      </w:r>
    </w:p>
    <w:p w14:paraId="611AF25F" w14:textId="4C76C7C0" w:rsidR="00C0129C" w:rsidRDefault="00C0129C" w:rsidP="00C0129C">
      <w:pPr>
        <w:jc w:val="center"/>
      </w:pPr>
      <w:r w:rsidRPr="003958AD">
        <w:rPr>
          <w:noProof/>
        </w:rPr>
        <w:drawing>
          <wp:inline distT="0" distB="0" distL="0" distR="0" wp14:anchorId="03D9DDEE" wp14:editId="5823AA62">
            <wp:extent cx="2599190" cy="1407036"/>
            <wp:effectExtent l="0" t="0" r="0" b="3175"/>
            <wp:docPr id="12" name="Image 12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diagramm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3666" cy="142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880"/>
        <w:gridCol w:w="5182"/>
      </w:tblGrid>
      <w:tr w:rsidR="00C0129C" w14:paraId="2E41E05C" w14:textId="77777777" w:rsidTr="00C0129C">
        <w:tc>
          <w:tcPr>
            <w:tcW w:w="0" w:type="auto"/>
          </w:tcPr>
          <w:p w14:paraId="4DE5B945" w14:textId="55A160D3" w:rsidR="00C0129C" w:rsidRPr="00C0129C" w:rsidRDefault="00C0129C" w:rsidP="00C0129C">
            <w:pPr>
              <w:rPr>
                <w:rFonts w:ascii="Poppins Bold" w:hAnsi="Poppins Bold"/>
              </w:rPr>
            </w:pPr>
            <w:r w:rsidRPr="00C0129C">
              <w:rPr>
                <w:rFonts w:ascii="Poppins Bold" w:hAnsi="Poppins Bold"/>
              </w:rPr>
              <w:t xml:space="preserve">Avantages </w:t>
            </w:r>
          </w:p>
        </w:tc>
        <w:tc>
          <w:tcPr>
            <w:tcW w:w="0" w:type="auto"/>
          </w:tcPr>
          <w:p w14:paraId="010169BB" w14:textId="55B893D2" w:rsidR="00C0129C" w:rsidRPr="00C0129C" w:rsidRDefault="00C0129C" w:rsidP="00C0129C">
            <w:pPr>
              <w:rPr>
                <w:rFonts w:ascii="Poppins Bold" w:hAnsi="Poppins Bold"/>
              </w:rPr>
            </w:pPr>
            <w:r w:rsidRPr="00C0129C">
              <w:rPr>
                <w:rFonts w:ascii="Poppins Bold" w:hAnsi="Poppins Bold"/>
              </w:rPr>
              <w:t xml:space="preserve">Inconvénients </w:t>
            </w:r>
          </w:p>
        </w:tc>
      </w:tr>
      <w:tr w:rsidR="00C0129C" w14:paraId="207FB729" w14:textId="77777777" w:rsidTr="00C0129C">
        <w:tc>
          <w:tcPr>
            <w:tcW w:w="0" w:type="auto"/>
          </w:tcPr>
          <w:p w14:paraId="18F5267D" w14:textId="77777777" w:rsidR="00C0129C" w:rsidRDefault="00C0129C" w:rsidP="00C0129C">
            <w:pPr>
              <w:pStyle w:val="Paragraphedeliste"/>
              <w:numPr>
                <w:ilvl w:val="0"/>
                <w:numId w:val="49"/>
              </w:numPr>
            </w:pPr>
            <w:r>
              <w:t>Structuration par rapport à l’approche codage direct</w:t>
            </w:r>
          </w:p>
          <w:p w14:paraId="028903C6" w14:textId="77777777" w:rsidR="00C0129C" w:rsidRDefault="00C0129C" w:rsidP="00C0129C">
            <w:pPr>
              <w:pStyle w:val="Paragraphedeliste"/>
              <w:numPr>
                <w:ilvl w:val="0"/>
                <w:numId w:val="49"/>
              </w:numPr>
            </w:pPr>
            <w:r>
              <w:t>Discipline le processus de développement</w:t>
            </w:r>
          </w:p>
          <w:p w14:paraId="3E669A02" w14:textId="77777777" w:rsidR="00C0129C" w:rsidRDefault="00C0129C" w:rsidP="00C0129C">
            <w:pPr>
              <w:pStyle w:val="Paragraphedeliste"/>
              <w:numPr>
                <w:ilvl w:val="0"/>
                <w:numId w:val="49"/>
              </w:numPr>
            </w:pPr>
            <w:r>
              <w:t>Oblige à terminer une étape avant de commencer la suivante (revues)</w:t>
            </w:r>
          </w:p>
          <w:p w14:paraId="33769EC5" w14:textId="06C2C4DE" w:rsidR="00C0129C" w:rsidRDefault="00C0129C" w:rsidP="00C0129C">
            <w:pPr>
              <w:pStyle w:val="Paragraphedeliste"/>
              <w:numPr>
                <w:ilvl w:val="0"/>
                <w:numId w:val="49"/>
              </w:numPr>
            </w:pPr>
            <w:r>
              <w:t>Evite de laisser certaines choses « pour plus tard » … et de les oublier !</w:t>
            </w:r>
          </w:p>
        </w:tc>
        <w:tc>
          <w:tcPr>
            <w:tcW w:w="0" w:type="auto"/>
          </w:tcPr>
          <w:p w14:paraId="400B2032" w14:textId="77777777" w:rsidR="00C0129C" w:rsidRDefault="00C0129C" w:rsidP="00C0129C">
            <w:pPr>
              <w:pStyle w:val="Paragraphedeliste"/>
              <w:numPr>
                <w:ilvl w:val="0"/>
                <w:numId w:val="50"/>
              </w:numPr>
            </w:pPr>
            <w:r>
              <w:t>Illusion de réussir chaque étape du premier coup</w:t>
            </w:r>
          </w:p>
          <w:p w14:paraId="162F5383" w14:textId="77777777" w:rsidR="00C0129C" w:rsidRDefault="00C0129C" w:rsidP="00C0129C">
            <w:pPr>
              <w:pStyle w:val="Paragraphedeliste"/>
              <w:numPr>
                <w:ilvl w:val="0"/>
                <w:numId w:val="50"/>
              </w:numPr>
            </w:pPr>
            <w:r>
              <w:t xml:space="preserve">Risques : spécification / coût / délais </w:t>
            </w:r>
            <w:r>
              <w:sym w:font="Symbol" w:char="F0E0"/>
            </w:r>
            <w:r>
              <w:t xml:space="preserve"> Compromis « à l’aveuglette »</w:t>
            </w:r>
          </w:p>
          <w:p w14:paraId="495AAD24" w14:textId="77777777" w:rsidR="00C0129C" w:rsidRDefault="00C0129C" w:rsidP="00C0129C">
            <w:pPr>
              <w:pStyle w:val="Paragraphedeliste"/>
              <w:numPr>
                <w:ilvl w:val="0"/>
                <w:numId w:val="50"/>
              </w:numPr>
            </w:pPr>
            <w:r>
              <w:t>Réussir une « bonne » spécification/conception est difficile, il faut quelquefois « se donner le temps »</w:t>
            </w:r>
          </w:p>
          <w:p w14:paraId="7F0F2B93" w14:textId="77777777" w:rsidR="00C0129C" w:rsidRDefault="00C0129C" w:rsidP="00C0129C">
            <w:pPr>
              <w:pStyle w:val="Paragraphedeliste"/>
              <w:numPr>
                <w:ilvl w:val="0"/>
                <w:numId w:val="50"/>
              </w:numPr>
            </w:pPr>
            <w:r>
              <w:t>Des évolutions sont inévitables au cours du projet, comment les gérer ?</w:t>
            </w:r>
          </w:p>
          <w:p w14:paraId="37F39931" w14:textId="77777777" w:rsidR="00C0129C" w:rsidRDefault="00C0129C" w:rsidP="00C0129C">
            <w:pPr>
              <w:pStyle w:val="Paragraphedeliste"/>
              <w:numPr>
                <w:ilvl w:val="0"/>
                <w:numId w:val="50"/>
              </w:numPr>
            </w:pPr>
            <w:r>
              <w:t>Obligation de tout concevoir en détail avant de commencer le développement</w:t>
            </w:r>
          </w:p>
          <w:p w14:paraId="68B5C627" w14:textId="5BDCEB90" w:rsidR="00C0129C" w:rsidRDefault="00C0129C" w:rsidP="00C0129C">
            <w:pPr>
              <w:pStyle w:val="Paragraphedeliste"/>
              <w:numPr>
                <w:ilvl w:val="0"/>
                <w:numId w:val="50"/>
              </w:numPr>
            </w:pPr>
            <w:r>
              <w:t>On intègre tous ensemble à la fin : ça passe ou ça casse …</w:t>
            </w:r>
          </w:p>
        </w:tc>
      </w:tr>
    </w:tbl>
    <w:p w14:paraId="7B2133FD" w14:textId="4A8E62F1" w:rsidR="00C0129C" w:rsidRDefault="00113AFA" w:rsidP="00974737">
      <w:pPr>
        <w:pStyle w:val="Titre2"/>
      </w:pPr>
      <w:r>
        <w:t>Cycle de vie en Y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26"/>
        <w:gridCol w:w="6197"/>
      </w:tblGrid>
      <w:tr w:rsidR="000F7BAE" w14:paraId="7C4E7B0B" w14:textId="77777777" w:rsidTr="007A4055">
        <w:tc>
          <w:tcPr>
            <w:tcW w:w="0" w:type="auto"/>
          </w:tcPr>
          <w:p w14:paraId="71E49FD5" w14:textId="5CF3EB7D" w:rsidR="000F7BAE" w:rsidRDefault="00340FE6" w:rsidP="000F7BAE">
            <w:r w:rsidRPr="000F7BAE">
              <w:rPr>
                <w:noProof/>
              </w:rPr>
              <w:drawing>
                <wp:inline distT="0" distB="0" distL="0" distR="0" wp14:anchorId="149E100D" wp14:editId="69F7CB86">
                  <wp:extent cx="1276066" cy="1513801"/>
                  <wp:effectExtent l="0" t="0" r="635" b="0"/>
                  <wp:docPr id="13" name="Image 13" descr="Une image contenant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 descr="Une image contenant diagramme&#10;&#10;Description générée automatiquement"/>
                          <pic:cNvPicPr/>
                        </pic:nvPicPr>
                        <pic:blipFill rotWithShape="1">
                          <a:blip r:embed="rId13"/>
                          <a:srcRect b="1141"/>
                          <a:stretch/>
                        </pic:blipFill>
                        <pic:spPr bwMode="auto">
                          <a:xfrm>
                            <a:off x="0" y="0"/>
                            <a:ext cx="1287288" cy="1527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71FEA04" w14:textId="77777777" w:rsidR="00340FE6" w:rsidRDefault="00340FE6" w:rsidP="00340FE6">
            <w:r>
              <w:t xml:space="preserve">Parallélisme entre spécification et conception </w:t>
            </w:r>
          </w:p>
          <w:p w14:paraId="022FD85E" w14:textId="3959DA7E" w:rsidR="00340FE6" w:rsidRPr="00BB70C7" w:rsidRDefault="00340FE6" w:rsidP="00340FE6">
            <w:pPr>
              <w:rPr>
                <w:rFonts w:ascii="Poppins Bold" w:hAnsi="Poppins Bold"/>
              </w:rPr>
            </w:pPr>
            <w:r w:rsidRPr="00BB70C7">
              <w:rPr>
                <w:rFonts w:ascii="Poppins Bold" w:hAnsi="Poppins Bold"/>
              </w:rPr>
              <w:t xml:space="preserve">Avantages </w:t>
            </w:r>
          </w:p>
          <w:p w14:paraId="31A194E9" w14:textId="77777777" w:rsidR="00340FE6" w:rsidRDefault="00340FE6" w:rsidP="00340FE6">
            <w:pPr>
              <w:pStyle w:val="Paragraphedeliste"/>
              <w:numPr>
                <w:ilvl w:val="0"/>
                <w:numId w:val="51"/>
              </w:numPr>
            </w:pPr>
            <w:r>
              <w:t>Evite de définir des spécifications non réalisables / trop complexes</w:t>
            </w:r>
          </w:p>
          <w:p w14:paraId="18E4526A" w14:textId="77777777" w:rsidR="00340FE6" w:rsidRDefault="00340FE6" w:rsidP="00340FE6">
            <w:pPr>
              <w:pStyle w:val="Paragraphedeliste"/>
              <w:numPr>
                <w:ilvl w:val="0"/>
                <w:numId w:val="51"/>
              </w:numPr>
            </w:pPr>
            <w:r>
              <w:t>Compromis entre spécification, coût et délais moins aléatoire</w:t>
            </w:r>
          </w:p>
          <w:p w14:paraId="2821986C" w14:textId="77777777" w:rsidR="00340FE6" w:rsidRDefault="00340FE6" w:rsidP="00340FE6">
            <w:pPr>
              <w:pStyle w:val="Paragraphedeliste"/>
              <w:numPr>
                <w:ilvl w:val="0"/>
                <w:numId w:val="51"/>
              </w:numPr>
            </w:pPr>
            <w:r>
              <w:t>Analyse de la valeur</w:t>
            </w:r>
          </w:p>
          <w:p w14:paraId="143B40B1" w14:textId="77777777" w:rsidR="00340FE6" w:rsidRPr="00BB70C7" w:rsidRDefault="00340FE6" w:rsidP="00340FE6">
            <w:pPr>
              <w:rPr>
                <w:rFonts w:ascii="Poppins Bold" w:hAnsi="Poppins Bold"/>
              </w:rPr>
            </w:pPr>
            <w:r w:rsidRPr="00BB70C7">
              <w:rPr>
                <w:rFonts w:ascii="Poppins Bold" w:hAnsi="Poppins Bold"/>
              </w:rPr>
              <w:t>Inconvénients</w:t>
            </w:r>
          </w:p>
          <w:p w14:paraId="613DDB9C" w14:textId="77777777" w:rsidR="00340FE6" w:rsidRDefault="00340FE6" w:rsidP="00340FE6">
            <w:pPr>
              <w:pStyle w:val="Paragraphedeliste"/>
              <w:numPr>
                <w:ilvl w:val="0"/>
                <w:numId w:val="51"/>
              </w:numPr>
            </w:pPr>
            <w:r>
              <w:t>Obligation de tout concevoir au début</w:t>
            </w:r>
          </w:p>
          <w:p w14:paraId="6BFCB9FB" w14:textId="77777777" w:rsidR="00340FE6" w:rsidRDefault="00340FE6" w:rsidP="00340FE6">
            <w:pPr>
              <w:pStyle w:val="Paragraphedeliste"/>
              <w:numPr>
                <w:ilvl w:val="0"/>
                <w:numId w:val="51"/>
              </w:numPr>
            </w:pPr>
            <w:r>
              <w:t>Rigidité après début du développement</w:t>
            </w:r>
          </w:p>
          <w:p w14:paraId="1AA7BB3A" w14:textId="77777777" w:rsidR="00340FE6" w:rsidRDefault="00340FE6" w:rsidP="00340FE6">
            <w:pPr>
              <w:pStyle w:val="Paragraphedeliste"/>
              <w:numPr>
                <w:ilvl w:val="0"/>
                <w:numId w:val="51"/>
              </w:numPr>
            </w:pPr>
            <w:r>
              <w:t>Intégration « big bang »</w:t>
            </w:r>
          </w:p>
          <w:p w14:paraId="6AD4AF1A" w14:textId="45DBCFC0" w:rsidR="000F7BAE" w:rsidRDefault="00340FE6" w:rsidP="00340FE6">
            <w:r>
              <w:t>Maquettage / Prototypage</w:t>
            </w:r>
          </w:p>
        </w:tc>
      </w:tr>
    </w:tbl>
    <w:p w14:paraId="31FC70E0" w14:textId="1C426453" w:rsidR="00D23C6F" w:rsidRDefault="00D23C6F" w:rsidP="00D23C6F">
      <w:r>
        <w:br/>
        <w:t>Maquettage / Prototypage</w:t>
      </w:r>
    </w:p>
    <w:p w14:paraId="221A05B0" w14:textId="37617CC5" w:rsidR="009A3522" w:rsidRDefault="009A3522" w:rsidP="009A3522">
      <w:pPr>
        <w:pStyle w:val="Paragraphedeliste"/>
        <w:numPr>
          <w:ilvl w:val="0"/>
          <w:numId w:val="52"/>
        </w:numPr>
      </w:pPr>
      <w:r>
        <w:t>Pour quoi faire ? : Pour approfondir / valider les besoins / spécifications ou pour valider un choix de conception (faisabilité)</w:t>
      </w:r>
    </w:p>
    <w:p w14:paraId="6E987980" w14:textId="6C61DD40" w:rsidR="007B0D60" w:rsidRDefault="009A3522" w:rsidP="009A3522">
      <w:pPr>
        <w:pStyle w:val="Paragraphedeliste"/>
        <w:numPr>
          <w:ilvl w:val="0"/>
          <w:numId w:val="52"/>
        </w:numPr>
      </w:pPr>
      <w:r>
        <w:t>Comment ? : Ne prend pas en compte toutes les contraintes (fonctionnelle / archi / perfs)</w:t>
      </w:r>
    </w:p>
    <w:p w14:paraId="05D6F542" w14:textId="61400338" w:rsidR="009A3522" w:rsidRDefault="00FF4112" w:rsidP="00FF4112">
      <w:pPr>
        <w:jc w:val="center"/>
      </w:pPr>
      <w:r w:rsidRPr="00FF4112">
        <w:rPr>
          <w:noProof/>
        </w:rPr>
        <w:lastRenderedPageBreak/>
        <w:drawing>
          <wp:inline distT="0" distB="0" distL="0" distR="0" wp14:anchorId="6FC87600" wp14:editId="4344F460">
            <wp:extent cx="3582538" cy="1013315"/>
            <wp:effectExtent l="0" t="0" r="0" b="0"/>
            <wp:docPr id="14" name="Image 14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diagramm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069" cy="101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5B56" w14:textId="77777777" w:rsidR="00FF4112" w:rsidRDefault="00FF4112" w:rsidP="00FF4112">
      <w:pPr>
        <w:pStyle w:val="Paragraphedeliste"/>
        <w:numPr>
          <w:ilvl w:val="0"/>
          <w:numId w:val="53"/>
        </w:numPr>
      </w:pPr>
      <w:r>
        <w:t>Maquette = réalisation rapide, non réutilisée par la suite</w:t>
      </w:r>
    </w:p>
    <w:p w14:paraId="44425DE5" w14:textId="119BB181" w:rsidR="00FF4112" w:rsidRDefault="00FF4112" w:rsidP="00FF4112">
      <w:pPr>
        <w:pStyle w:val="Paragraphedeliste"/>
        <w:numPr>
          <w:ilvl w:val="0"/>
          <w:numId w:val="53"/>
        </w:numPr>
      </w:pPr>
      <w:r>
        <w:t>Prototype = implémentation partielle, base pour construire le produit final</w:t>
      </w:r>
    </w:p>
    <w:p w14:paraId="22CF1384" w14:textId="527F0966" w:rsidR="000F7BAE" w:rsidRDefault="00BF0622" w:rsidP="00B315E1">
      <w:pPr>
        <w:pStyle w:val="Titre2"/>
      </w:pPr>
      <w:r w:rsidRPr="00BF0622">
        <w:t>Cycle de vie incrémental</w:t>
      </w:r>
    </w:p>
    <w:p w14:paraId="28A88871" w14:textId="40900C9B" w:rsidR="0015300C" w:rsidRPr="0015300C" w:rsidRDefault="0015300C" w:rsidP="0015300C">
      <w:pPr>
        <w:jc w:val="center"/>
      </w:pPr>
      <w:r w:rsidRPr="0015300C">
        <w:rPr>
          <w:noProof/>
        </w:rPr>
        <w:drawing>
          <wp:inline distT="0" distB="0" distL="0" distR="0" wp14:anchorId="714066DB" wp14:editId="0C9094DF">
            <wp:extent cx="2572603" cy="1391792"/>
            <wp:effectExtent l="0" t="0" r="0" b="0"/>
            <wp:docPr id="15" name="Image 15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diagramm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4824" cy="139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5B77" w14:textId="77777777" w:rsidR="008269C8" w:rsidRDefault="008269C8" w:rsidP="00BF0622">
      <w:r>
        <w:t>Principe : Développer le système ou le logiciel en plusieurs versions intermédiaires successives de plus en plus complètes</w:t>
      </w:r>
    </w:p>
    <w:p w14:paraId="1844C3EF" w14:textId="4B1D22AB" w:rsidR="0015300C" w:rsidRDefault="00110BF8" w:rsidP="00BF0622">
      <w:r>
        <w:t>Versions intermédiaires • Livraisons intermédiaires vers le client – A identifier dès le début du projet – Souvent demandées par le client pour les gros systèmes • Concrétise le futur système plus tôt • Permet aux futurs utilisateurs de le manipuler plus tôt • Revient à une sorte de prototypage grandeur nature – Peuvent aider à résoudre un problème de délai • Le client ne veut pas toujours « tout, tout de suite » ! • Intégration &amp; validation incrémentales – Les première versions permettent de mettre au point les outils de tests– Versions intermédiaires demandées aux fournisseurs (évite « effet tunnel »)</w:t>
      </w:r>
    </w:p>
    <w:p w14:paraId="0F8BB769" w14:textId="5C197031" w:rsidR="008269C8" w:rsidRDefault="008269C8" w:rsidP="00BF0622">
      <w:r>
        <w:t>Avantages</w:t>
      </w:r>
    </w:p>
    <w:p w14:paraId="0BBDEB3A" w14:textId="77777777" w:rsidR="008269C8" w:rsidRDefault="008269C8" w:rsidP="008269C8">
      <w:pPr>
        <w:pStyle w:val="Paragraphedeliste"/>
        <w:numPr>
          <w:ilvl w:val="0"/>
          <w:numId w:val="54"/>
        </w:numPr>
      </w:pPr>
      <w:r>
        <w:t>Permet de donner plus de temps à la conception détaillée des composants les moins bien connus au départ</w:t>
      </w:r>
    </w:p>
    <w:p w14:paraId="16407B2E" w14:textId="77777777" w:rsidR="008269C8" w:rsidRDefault="008269C8" w:rsidP="008269C8">
      <w:pPr>
        <w:pStyle w:val="Paragraphedeliste"/>
        <w:numPr>
          <w:ilvl w:val="0"/>
          <w:numId w:val="54"/>
        </w:numPr>
      </w:pPr>
      <w:r>
        <w:t>Permet de s’attaquer rapidement aux composants critiques sans attendre de définir dans le détail les composants accessoires</w:t>
      </w:r>
    </w:p>
    <w:p w14:paraId="07BD1E9A" w14:textId="110EAAB2" w:rsidR="008269C8" w:rsidRDefault="008269C8" w:rsidP="008269C8">
      <w:pPr>
        <w:pStyle w:val="Paragraphedeliste"/>
        <w:numPr>
          <w:ilvl w:val="0"/>
          <w:numId w:val="54"/>
        </w:numPr>
      </w:pPr>
      <w:r>
        <w:t>Première version incluant les mécanismes de base du système (maquette d’architecture = interfaces internes seulement)</w:t>
      </w:r>
    </w:p>
    <w:p w14:paraId="60540881" w14:textId="77777777" w:rsidR="008269C8" w:rsidRDefault="008269C8" w:rsidP="008269C8">
      <w:pPr>
        <w:pStyle w:val="Paragraphedeliste"/>
        <w:numPr>
          <w:ilvl w:val="1"/>
          <w:numId w:val="54"/>
        </w:numPr>
      </w:pPr>
      <w:r>
        <w:t>Permet d’en valider le fonctionnement plus tôt</w:t>
      </w:r>
    </w:p>
    <w:p w14:paraId="602B0F8B" w14:textId="77777777" w:rsidR="008269C8" w:rsidRDefault="008269C8" w:rsidP="008269C8">
      <w:pPr>
        <w:pStyle w:val="Paragraphedeliste"/>
        <w:numPr>
          <w:ilvl w:val="1"/>
          <w:numId w:val="54"/>
        </w:numPr>
      </w:pPr>
      <w:r>
        <w:t>Permet de les valider plus longuement, meilleure confiance</w:t>
      </w:r>
    </w:p>
    <w:p w14:paraId="5F9F8BCD" w14:textId="77777777" w:rsidR="008269C8" w:rsidRDefault="008269C8" w:rsidP="008269C8">
      <w:pPr>
        <w:pStyle w:val="Paragraphedeliste"/>
        <w:numPr>
          <w:ilvl w:val="1"/>
          <w:numId w:val="54"/>
        </w:numPr>
      </w:pPr>
      <w:r>
        <w:t>Peut servir de base pour l’ajout des autres fonctions</w:t>
      </w:r>
    </w:p>
    <w:p w14:paraId="6CBD403D" w14:textId="75D3F65F" w:rsidR="00BF0622" w:rsidRPr="00BF0622" w:rsidRDefault="008269C8" w:rsidP="008269C8">
      <w:pPr>
        <w:pStyle w:val="Paragraphedeliste"/>
        <w:numPr>
          <w:ilvl w:val="0"/>
          <w:numId w:val="54"/>
        </w:numPr>
      </w:pPr>
      <w:r>
        <w:t>Etale les développements et fractionne la validation</w:t>
      </w:r>
    </w:p>
    <w:p w14:paraId="05BE7F8B" w14:textId="2BEDF6FA" w:rsidR="00113AFA" w:rsidRDefault="00647EF7" w:rsidP="00113AFA">
      <w:r>
        <w:t>Inconvénients</w:t>
      </w:r>
    </w:p>
    <w:p w14:paraId="360E047E" w14:textId="22D8DFFD" w:rsidR="00647EF7" w:rsidRDefault="00E35DE3" w:rsidP="00647EF7">
      <w:pPr>
        <w:pStyle w:val="Paragraphedeliste"/>
        <w:numPr>
          <w:ilvl w:val="0"/>
          <w:numId w:val="55"/>
        </w:numPr>
      </w:pPr>
      <w:r>
        <w:t>Coût plus élevé – Tests de régression des fonctions déjà validées sur les versions suivantes– Plus de revues, d’installations, de recettes – Nécessité de gérer plusieurs versions en parallèle</w:t>
      </w:r>
    </w:p>
    <w:p w14:paraId="6F658946" w14:textId="676DDB32" w:rsidR="00E35DE3" w:rsidRDefault="00E35DE3" w:rsidP="00E35DE3">
      <w:pPr>
        <w:jc w:val="center"/>
      </w:pPr>
      <w:r w:rsidRPr="00E35DE3">
        <w:rPr>
          <w:noProof/>
        </w:rPr>
        <w:drawing>
          <wp:inline distT="0" distB="0" distL="0" distR="0" wp14:anchorId="7C7EF1CA" wp14:editId="317E7944">
            <wp:extent cx="3009332" cy="707883"/>
            <wp:effectExtent l="0" t="0" r="635" b="0"/>
            <wp:docPr id="16" name="Image 16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diagramm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0339" cy="71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5277" w14:textId="77777777" w:rsidR="00DF4BD0" w:rsidRDefault="00DF4BD0" w:rsidP="00DF4BD0">
      <w:pPr>
        <w:pStyle w:val="Paragraphedeliste"/>
        <w:numPr>
          <w:ilvl w:val="0"/>
          <w:numId w:val="55"/>
        </w:numPr>
      </w:pPr>
      <w:r>
        <w:lastRenderedPageBreak/>
        <w:t>Remise en cause de l’architecture possible par une version évoluée</w:t>
      </w:r>
    </w:p>
    <w:p w14:paraId="60760AFA" w14:textId="019463AB" w:rsidR="00E35DE3" w:rsidRPr="00113AFA" w:rsidRDefault="00DF4BD0" w:rsidP="00DF4BD0">
      <w:pPr>
        <w:pStyle w:val="Paragraphedeliste"/>
        <w:numPr>
          <w:ilvl w:val="0"/>
          <w:numId w:val="55"/>
        </w:numPr>
      </w:pPr>
      <w:r>
        <w:t>Toujours une conception linéaire en début de projet (spécification)</w:t>
      </w:r>
    </w:p>
    <w:p w14:paraId="3F530197" w14:textId="39588AE8" w:rsidR="00C0129C" w:rsidRDefault="00E91FB2" w:rsidP="00E91FB2">
      <w:pPr>
        <w:pStyle w:val="Titre2"/>
      </w:pPr>
      <w:r>
        <w:t>Cycle itératif</w:t>
      </w:r>
    </w:p>
    <w:p w14:paraId="368B6822" w14:textId="77777777" w:rsidR="006A0E34" w:rsidRDefault="006A0E34" w:rsidP="006A0E34">
      <w:pPr>
        <w:pStyle w:val="Paragraphedeliste"/>
        <w:numPr>
          <w:ilvl w:val="0"/>
          <w:numId w:val="56"/>
        </w:numPr>
      </w:pPr>
      <w:r>
        <w:t>Pas toujours possible de faire une spécification complète, stable et satisfaisant le besoin réel au début du projet !</w:t>
      </w:r>
    </w:p>
    <w:p w14:paraId="19EFF2CD" w14:textId="77777777" w:rsidR="006A0E34" w:rsidRDefault="006A0E34" w:rsidP="006A0E34">
      <w:pPr>
        <w:pStyle w:val="Paragraphedeliste"/>
        <w:numPr>
          <w:ilvl w:val="1"/>
          <w:numId w:val="56"/>
        </w:numPr>
      </w:pPr>
      <w:r>
        <w:t>Le client ne sait pas bien ce qu’il veut</w:t>
      </w:r>
    </w:p>
    <w:p w14:paraId="54D0B96C" w14:textId="77777777" w:rsidR="006A0E34" w:rsidRDefault="006A0E34" w:rsidP="006A0E34">
      <w:pPr>
        <w:pStyle w:val="Paragraphedeliste"/>
        <w:numPr>
          <w:ilvl w:val="1"/>
          <w:numId w:val="56"/>
        </w:numPr>
      </w:pPr>
      <w:r>
        <w:t>Priorité au délai plus qu’à la spécification</w:t>
      </w:r>
    </w:p>
    <w:p w14:paraId="60E9F592" w14:textId="77777777" w:rsidR="006A0E34" w:rsidRDefault="006A0E34" w:rsidP="006A0E34">
      <w:pPr>
        <w:pStyle w:val="Paragraphedeliste"/>
        <w:numPr>
          <w:ilvl w:val="1"/>
          <w:numId w:val="56"/>
        </w:numPr>
      </w:pPr>
      <w:r>
        <w:t>Les premières versions donnent des idées de solutions meilleures</w:t>
      </w:r>
    </w:p>
    <w:p w14:paraId="519C25AD" w14:textId="77777777" w:rsidR="006A0E34" w:rsidRDefault="006A0E34" w:rsidP="006A0E34">
      <w:pPr>
        <w:pStyle w:val="Paragraphedeliste"/>
        <w:numPr>
          <w:ilvl w:val="1"/>
          <w:numId w:val="56"/>
        </w:numPr>
      </w:pPr>
      <w:r>
        <w:t>Problème délicat de faisabilité à résoudre d’abord</w:t>
      </w:r>
    </w:p>
    <w:p w14:paraId="0B48ADEA" w14:textId="77777777" w:rsidR="006A0E34" w:rsidRDefault="006A0E34" w:rsidP="006A0E34">
      <w:pPr>
        <w:pStyle w:val="Paragraphedeliste"/>
        <w:numPr>
          <w:ilvl w:val="0"/>
          <w:numId w:val="56"/>
        </w:numPr>
      </w:pPr>
      <w:r>
        <w:t>Idée : Itérations successives de cycles complets Spécification / Conception / Développement / Validation</w:t>
      </w:r>
    </w:p>
    <w:p w14:paraId="5E387E1F" w14:textId="77777777" w:rsidR="006A0E34" w:rsidRDefault="006A0E34" w:rsidP="006A0E34">
      <w:pPr>
        <w:pStyle w:val="Paragraphedeliste"/>
        <w:numPr>
          <w:ilvl w:val="1"/>
          <w:numId w:val="56"/>
        </w:numPr>
      </w:pPr>
      <w:r>
        <w:t>Le besoin se précise sur la base des versions successives : démonstrations, discussions, brainstorming</w:t>
      </w:r>
    </w:p>
    <w:p w14:paraId="4F06DB6D" w14:textId="598BAB53" w:rsidR="000F2D57" w:rsidRDefault="006A0E34" w:rsidP="006A0E34">
      <w:pPr>
        <w:pStyle w:val="Paragraphedeliste"/>
        <w:numPr>
          <w:ilvl w:val="1"/>
          <w:numId w:val="56"/>
        </w:numPr>
      </w:pPr>
      <w:r>
        <w:t>La conception elle aussi peut s’affiner et s’améliorer</w:t>
      </w:r>
    </w:p>
    <w:p w14:paraId="3AB52779" w14:textId="26848225" w:rsidR="006A0E34" w:rsidRDefault="0049067D" w:rsidP="0049067D">
      <w:pPr>
        <w:jc w:val="center"/>
      </w:pPr>
      <w:r w:rsidRPr="0049067D">
        <w:rPr>
          <w:noProof/>
        </w:rPr>
        <w:drawing>
          <wp:inline distT="0" distB="0" distL="0" distR="0" wp14:anchorId="44818222" wp14:editId="3373B212">
            <wp:extent cx="3761507" cy="1848827"/>
            <wp:effectExtent l="0" t="0" r="0" b="0"/>
            <wp:docPr id="17" name="Image 17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diagramm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343" cy="185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4962" w14:textId="77777777" w:rsidR="0079602B" w:rsidRDefault="0079602B" w:rsidP="0049067D">
      <w:pPr>
        <w:pStyle w:val="Paragraphedeliste"/>
        <w:numPr>
          <w:ilvl w:val="0"/>
          <w:numId w:val="57"/>
        </w:numPr>
      </w:pPr>
      <w:r>
        <w:t xml:space="preserve">Relation contractuelle « non classique » </w:t>
      </w:r>
    </w:p>
    <w:p w14:paraId="325B43B3" w14:textId="77777777" w:rsidR="0079602B" w:rsidRDefault="0079602B" w:rsidP="0079602B">
      <w:pPr>
        <w:pStyle w:val="Paragraphedeliste"/>
        <w:numPr>
          <w:ilvl w:val="1"/>
          <w:numId w:val="57"/>
        </w:numPr>
      </w:pPr>
      <w:r>
        <w:t xml:space="preserve">Difficile de s’engager sur un prix au départ </w:t>
      </w:r>
    </w:p>
    <w:p w14:paraId="1E3F7A4B" w14:textId="77777777" w:rsidR="0079602B" w:rsidRDefault="0079602B" w:rsidP="0079602B">
      <w:pPr>
        <w:pStyle w:val="Paragraphedeliste"/>
        <w:numPr>
          <w:ilvl w:val="1"/>
          <w:numId w:val="57"/>
        </w:numPr>
      </w:pPr>
      <w:r>
        <w:t>Le cycle s’arrête quand le client est satisfait, au bout d’un temps fixé ou au bout d’un budget donné, possibilité de « refaire un cycle »</w:t>
      </w:r>
    </w:p>
    <w:p w14:paraId="3377C58F" w14:textId="77777777" w:rsidR="0079602B" w:rsidRDefault="0079602B" w:rsidP="0079602B">
      <w:pPr>
        <w:pStyle w:val="Paragraphedeliste"/>
        <w:numPr>
          <w:ilvl w:val="1"/>
          <w:numId w:val="57"/>
        </w:numPr>
      </w:pPr>
      <w:r>
        <w:t>Fondé sur une relation de confiance</w:t>
      </w:r>
    </w:p>
    <w:p w14:paraId="664ACEA9" w14:textId="77777777" w:rsidR="0079602B" w:rsidRDefault="0079602B" w:rsidP="0079602B">
      <w:pPr>
        <w:pStyle w:val="Paragraphedeliste"/>
        <w:numPr>
          <w:ilvl w:val="0"/>
          <w:numId w:val="57"/>
        </w:numPr>
      </w:pPr>
      <w:r>
        <w:t>Suivant la taille du projet</w:t>
      </w:r>
    </w:p>
    <w:p w14:paraId="7131611C" w14:textId="77777777" w:rsidR="0079602B" w:rsidRDefault="0079602B" w:rsidP="0079602B">
      <w:pPr>
        <w:pStyle w:val="Paragraphedeliste"/>
        <w:numPr>
          <w:ilvl w:val="1"/>
          <w:numId w:val="57"/>
        </w:numPr>
      </w:pPr>
      <w:r>
        <w:t>Bien adapté aux projets de petite taille (logiciels de bureau)</w:t>
      </w:r>
    </w:p>
    <w:p w14:paraId="7B00DBD3" w14:textId="77777777" w:rsidR="0079602B" w:rsidRDefault="0079602B" w:rsidP="0079602B">
      <w:pPr>
        <w:pStyle w:val="Paragraphedeliste"/>
        <w:numPr>
          <w:ilvl w:val="1"/>
          <w:numId w:val="57"/>
        </w:numPr>
      </w:pPr>
      <w:r>
        <w:t>Jamais vu sur des gros systèmes opérationnels critiques</w:t>
      </w:r>
    </w:p>
    <w:p w14:paraId="705C1EB1" w14:textId="77777777" w:rsidR="0079602B" w:rsidRDefault="0079602B" w:rsidP="0079602B">
      <w:pPr>
        <w:pStyle w:val="Paragraphedeliste"/>
        <w:numPr>
          <w:ilvl w:val="0"/>
          <w:numId w:val="57"/>
        </w:numPr>
      </w:pPr>
      <w:r>
        <w:t>Exemples</w:t>
      </w:r>
    </w:p>
    <w:p w14:paraId="507603A9" w14:textId="77777777" w:rsidR="0079602B" w:rsidRDefault="0079602B" w:rsidP="0079602B">
      <w:pPr>
        <w:pStyle w:val="Paragraphedeliste"/>
        <w:numPr>
          <w:ilvl w:val="1"/>
          <w:numId w:val="57"/>
        </w:numPr>
        <w:rPr>
          <w:lang w:val="en-GB"/>
        </w:rPr>
      </w:pPr>
      <w:r w:rsidRPr="0079602B">
        <w:rPr>
          <w:lang w:val="en-GB"/>
        </w:rPr>
        <w:t>Rapid Application Development (RAD)</w:t>
      </w:r>
    </w:p>
    <w:p w14:paraId="585A8BFE" w14:textId="699D3E90" w:rsidR="0049067D" w:rsidRDefault="0079602B" w:rsidP="0079602B">
      <w:pPr>
        <w:pStyle w:val="Paragraphedeliste"/>
        <w:numPr>
          <w:ilvl w:val="1"/>
          <w:numId w:val="57"/>
        </w:numPr>
        <w:rPr>
          <w:lang w:val="en-GB"/>
        </w:rPr>
      </w:pPr>
      <w:r w:rsidRPr="0079602B">
        <w:rPr>
          <w:lang w:val="en-GB"/>
        </w:rPr>
        <w:t>Extreme programming</w:t>
      </w:r>
    </w:p>
    <w:p w14:paraId="112BFB32" w14:textId="6114A359" w:rsidR="0070265F" w:rsidRDefault="0070265F" w:rsidP="0070265F">
      <w:pPr>
        <w:pStyle w:val="Titre2"/>
        <w:rPr>
          <w:lang w:val="en-GB"/>
        </w:rPr>
      </w:pPr>
      <w:proofErr w:type="spellStart"/>
      <w:r w:rsidRPr="0070265F">
        <w:rPr>
          <w:lang w:val="en-GB"/>
        </w:rPr>
        <w:t>Méthodes</w:t>
      </w:r>
      <w:proofErr w:type="spellEnd"/>
      <w:r w:rsidRPr="0070265F">
        <w:rPr>
          <w:lang w:val="en-GB"/>
        </w:rPr>
        <w:t xml:space="preserve"> « </w:t>
      </w:r>
      <w:proofErr w:type="spellStart"/>
      <w:r w:rsidRPr="0070265F">
        <w:rPr>
          <w:lang w:val="en-GB"/>
        </w:rPr>
        <w:t>Agiles</w:t>
      </w:r>
      <w:proofErr w:type="spellEnd"/>
      <w:r w:rsidRPr="0070265F">
        <w:rPr>
          <w:lang w:val="en-GB"/>
        </w:rPr>
        <w:t xml:space="preserve"> »</w:t>
      </w:r>
    </w:p>
    <w:p w14:paraId="24A99C55" w14:textId="77777777" w:rsidR="007B302E" w:rsidRDefault="00C243E7" w:rsidP="0070265F">
      <w:r>
        <w:t xml:space="preserve">Méthode de développement flexibles : RAD, </w:t>
      </w:r>
      <w:proofErr w:type="spellStart"/>
      <w:r>
        <w:t>Extreme</w:t>
      </w:r>
      <w:proofErr w:type="spellEnd"/>
      <w:r>
        <w:t>, SCRUM, etc.</w:t>
      </w:r>
    </w:p>
    <w:p w14:paraId="404C0C51" w14:textId="694A1EE3" w:rsidR="007B302E" w:rsidRDefault="00C243E7" w:rsidP="007B302E">
      <w:pPr>
        <w:pStyle w:val="Paragraphedeliste"/>
        <w:numPr>
          <w:ilvl w:val="0"/>
          <w:numId w:val="58"/>
        </w:numPr>
      </w:pPr>
      <w:r>
        <w:t>Démarche</w:t>
      </w:r>
    </w:p>
    <w:p w14:paraId="22FDC6AC" w14:textId="5CEE62AA" w:rsidR="007B302E" w:rsidRDefault="00C243E7" w:rsidP="007B302E">
      <w:pPr>
        <w:pStyle w:val="Paragraphedeliste"/>
        <w:numPr>
          <w:ilvl w:val="1"/>
          <w:numId w:val="58"/>
        </w:numPr>
      </w:pPr>
      <w:r>
        <w:t>Spécification grossière en entrée (p. ex. « logiciel de gestion de stock »)</w:t>
      </w:r>
    </w:p>
    <w:p w14:paraId="70E86F4A" w14:textId="77777777" w:rsidR="007B302E" w:rsidRDefault="00C243E7" w:rsidP="007B302E">
      <w:pPr>
        <w:pStyle w:val="Paragraphedeliste"/>
        <w:numPr>
          <w:ilvl w:val="1"/>
          <w:numId w:val="58"/>
        </w:numPr>
      </w:pPr>
      <w:r>
        <w:t>Développement (rapide) d’un premier prototype</w:t>
      </w:r>
    </w:p>
    <w:p w14:paraId="2544E685" w14:textId="77777777" w:rsidR="007B302E" w:rsidRDefault="00C243E7" w:rsidP="007B302E">
      <w:pPr>
        <w:pStyle w:val="Paragraphedeliste"/>
        <w:numPr>
          <w:ilvl w:val="1"/>
          <w:numId w:val="58"/>
        </w:numPr>
      </w:pPr>
      <w:r>
        <w:t xml:space="preserve">Cycle itératif court (mensuel, hebdo, …) : </w:t>
      </w:r>
    </w:p>
    <w:p w14:paraId="6725CDA1" w14:textId="77777777" w:rsidR="007B302E" w:rsidRDefault="00C243E7" w:rsidP="007B302E">
      <w:pPr>
        <w:pStyle w:val="Paragraphedeliste"/>
        <w:numPr>
          <w:ilvl w:val="2"/>
          <w:numId w:val="58"/>
        </w:numPr>
      </w:pPr>
      <w:r>
        <w:t>Démonstration au client / aux utilisateurs</w:t>
      </w:r>
    </w:p>
    <w:p w14:paraId="0FDBC5D7" w14:textId="77777777" w:rsidR="007B302E" w:rsidRDefault="00C243E7" w:rsidP="007B302E">
      <w:pPr>
        <w:pStyle w:val="Paragraphedeliste"/>
        <w:numPr>
          <w:ilvl w:val="2"/>
          <w:numId w:val="58"/>
        </w:numPr>
      </w:pPr>
      <w:r>
        <w:t xml:space="preserve">Commentaires, critiques, idées -&gt; nouvelle spécification </w:t>
      </w:r>
    </w:p>
    <w:p w14:paraId="1D3081EB" w14:textId="77777777" w:rsidR="007B302E" w:rsidRDefault="00C243E7" w:rsidP="007B302E">
      <w:pPr>
        <w:pStyle w:val="Paragraphedeliste"/>
        <w:numPr>
          <w:ilvl w:val="2"/>
          <w:numId w:val="58"/>
        </w:numPr>
      </w:pPr>
      <w:r>
        <w:t>Implémentation des modifications</w:t>
      </w:r>
    </w:p>
    <w:p w14:paraId="7D5349A2" w14:textId="77777777" w:rsidR="00A42C49" w:rsidRDefault="00C243E7" w:rsidP="007B302E">
      <w:pPr>
        <w:pStyle w:val="Paragraphedeliste"/>
        <w:numPr>
          <w:ilvl w:val="1"/>
          <w:numId w:val="58"/>
        </w:numPr>
      </w:pPr>
      <w:r>
        <w:t>Domaines d’application</w:t>
      </w:r>
    </w:p>
    <w:p w14:paraId="2B1602B7" w14:textId="77777777" w:rsidR="00A42C49" w:rsidRDefault="00C243E7" w:rsidP="00A42C49">
      <w:pPr>
        <w:pStyle w:val="Paragraphedeliste"/>
        <w:numPr>
          <w:ilvl w:val="2"/>
          <w:numId w:val="58"/>
        </w:numPr>
      </w:pPr>
      <w:r>
        <w:t>Besoin grossier, mais besoin urgent</w:t>
      </w:r>
    </w:p>
    <w:p w14:paraId="1E67188A" w14:textId="77777777" w:rsidR="00A42C49" w:rsidRDefault="00C243E7" w:rsidP="00A42C49">
      <w:pPr>
        <w:pStyle w:val="Paragraphedeliste"/>
        <w:numPr>
          <w:ilvl w:val="2"/>
          <w:numId w:val="58"/>
        </w:numPr>
      </w:pPr>
      <w:r>
        <w:lastRenderedPageBreak/>
        <w:t>Logiciel simple (pas système distribué sinon modifications trop coûteuses)</w:t>
      </w:r>
    </w:p>
    <w:p w14:paraId="6944B486" w14:textId="3C36D3C6" w:rsidR="0070265F" w:rsidRDefault="00C243E7" w:rsidP="00A42C49">
      <w:pPr>
        <w:pStyle w:val="Paragraphedeliste"/>
        <w:numPr>
          <w:ilvl w:val="2"/>
          <w:numId w:val="58"/>
        </w:numPr>
      </w:pPr>
      <w:r>
        <w:t>Phase de maquettage</w:t>
      </w:r>
    </w:p>
    <w:p w14:paraId="529B7612" w14:textId="7DC712F4" w:rsidR="00A42C49" w:rsidRDefault="00886222" w:rsidP="0095284F">
      <w:pPr>
        <w:pStyle w:val="Titre1"/>
      </w:pPr>
      <w:r>
        <w:t>Planification</w:t>
      </w:r>
    </w:p>
    <w:p w14:paraId="5753D85D" w14:textId="77777777" w:rsidR="00886222" w:rsidRDefault="00886222" w:rsidP="003B08B5">
      <w:pPr>
        <w:pStyle w:val="Paragraphedeliste"/>
        <w:numPr>
          <w:ilvl w:val="0"/>
          <w:numId w:val="58"/>
        </w:numPr>
      </w:pPr>
      <w:r>
        <w:t xml:space="preserve">Qu’est-ce que le planning d’un projet ? </w:t>
      </w:r>
    </w:p>
    <w:p w14:paraId="75F7B1F9" w14:textId="77777777" w:rsidR="00886222" w:rsidRDefault="00886222" w:rsidP="003B08B5">
      <w:pPr>
        <w:pStyle w:val="Paragraphedeliste"/>
        <w:numPr>
          <w:ilvl w:val="1"/>
          <w:numId w:val="58"/>
        </w:numPr>
      </w:pPr>
      <w:r>
        <w:t xml:space="preserve">Il définit l’ordre et les dates d’exécution des tâches </w:t>
      </w:r>
    </w:p>
    <w:p w14:paraId="35CB746E" w14:textId="77777777" w:rsidR="003B08B5" w:rsidRDefault="00886222" w:rsidP="003B08B5">
      <w:pPr>
        <w:pStyle w:val="Paragraphedeliste"/>
        <w:numPr>
          <w:ilvl w:val="1"/>
          <w:numId w:val="58"/>
        </w:numPr>
      </w:pPr>
      <w:r>
        <w:t xml:space="preserve">C’est un vecteur majeur de l’organisation entre les membres de l’équipe projet, </w:t>
      </w:r>
      <w:r w:rsidR="003B08B5">
        <w:t>de la c</w:t>
      </w:r>
      <w:r>
        <w:t xml:space="preserve">ommunication vers le projet / l’entreprise / le client </w:t>
      </w:r>
      <w:r w:rsidR="003B08B5">
        <w:t xml:space="preserve">et le </w:t>
      </w:r>
      <w:r>
        <w:t xml:space="preserve">Suivi &amp; Gestion du projet </w:t>
      </w:r>
    </w:p>
    <w:p w14:paraId="17AEE5CD" w14:textId="3165B2BA" w:rsidR="00886222" w:rsidRDefault="00886222" w:rsidP="003B08B5">
      <w:pPr>
        <w:pStyle w:val="Paragraphedeliste"/>
        <w:numPr>
          <w:ilvl w:val="1"/>
          <w:numId w:val="58"/>
        </w:numPr>
      </w:pPr>
      <w:r>
        <w:t>Il doit prendre en compte</w:t>
      </w:r>
      <w:r w:rsidR="003B08B5">
        <w:t> l</w:t>
      </w:r>
      <w:r>
        <w:t>’organigramme des tâches (OT / WBS)</w:t>
      </w:r>
      <w:r w:rsidR="003B08B5">
        <w:t>, l</w:t>
      </w:r>
      <w:r>
        <w:t>a logique de déroulement du projet</w:t>
      </w:r>
      <w:r w:rsidR="003B08B5">
        <w:t>, l</w:t>
      </w:r>
      <w:r>
        <w:t xml:space="preserve">es ressources disponibles </w:t>
      </w:r>
      <w:r w:rsidR="003B08B5">
        <w:t>et l</w:t>
      </w:r>
      <w:r>
        <w:t>es contraintes du projet</w:t>
      </w:r>
      <w:r w:rsidR="003B08B5">
        <w:t>.</w:t>
      </w:r>
    </w:p>
    <w:p w14:paraId="7EC01F46" w14:textId="77777777" w:rsidR="00787EAD" w:rsidRDefault="00787EAD" w:rsidP="003B08B5">
      <w:pPr>
        <w:pStyle w:val="Paragraphedeliste"/>
        <w:numPr>
          <w:ilvl w:val="0"/>
          <w:numId w:val="58"/>
        </w:numPr>
      </w:pPr>
      <w:r>
        <w:t xml:space="preserve">Un planning est composé de </w:t>
      </w:r>
    </w:p>
    <w:p w14:paraId="132096BB" w14:textId="77777777" w:rsidR="00787EAD" w:rsidRDefault="00787EAD" w:rsidP="00787EAD">
      <w:pPr>
        <w:pStyle w:val="Paragraphedeliste"/>
        <w:numPr>
          <w:ilvl w:val="1"/>
          <w:numId w:val="58"/>
        </w:numPr>
      </w:pPr>
      <w:r>
        <w:t>Activités = tâches de l’OT qui ont une durée et nécessitent des ressources pour être réalisées</w:t>
      </w:r>
    </w:p>
    <w:p w14:paraId="1EDE9DDF" w14:textId="77777777" w:rsidR="00707ADD" w:rsidRDefault="00787EAD" w:rsidP="00787EAD">
      <w:pPr>
        <w:pStyle w:val="Paragraphedeliste"/>
        <w:numPr>
          <w:ilvl w:val="1"/>
          <w:numId w:val="58"/>
        </w:numPr>
      </w:pPr>
      <w:r>
        <w:t xml:space="preserve">Evénements = livraisons, réunions, revues </w:t>
      </w:r>
      <w:r w:rsidR="00707ADD">
        <w:t>qui n</w:t>
      </w:r>
      <w:r>
        <w:t xml:space="preserve">’ont pas de durée </w:t>
      </w:r>
      <w:r w:rsidR="00707ADD">
        <w:t>(</w:t>
      </w:r>
      <w:r>
        <w:t>date ponctuelle</w:t>
      </w:r>
      <w:r w:rsidR="00707ADD">
        <w:t>) et n</w:t>
      </w:r>
      <w:r>
        <w:t>’ont pas besoin de ressources</w:t>
      </w:r>
    </w:p>
    <w:p w14:paraId="778C7B25" w14:textId="77777777" w:rsidR="00707ADD" w:rsidRDefault="00787EAD" w:rsidP="00787EAD">
      <w:pPr>
        <w:pStyle w:val="Paragraphedeliste"/>
        <w:numPr>
          <w:ilvl w:val="1"/>
          <w:numId w:val="58"/>
        </w:numPr>
      </w:pPr>
      <w:r>
        <w:t>Ressources</w:t>
      </w:r>
      <w:r w:rsidR="00707ADD">
        <w:t> : p</w:t>
      </w:r>
      <w:r>
        <w:t xml:space="preserve">ersonnel </w:t>
      </w:r>
      <w:r w:rsidR="00707ADD">
        <w:t>ou mo</w:t>
      </w:r>
      <w:r>
        <w:t>yens (machines, instruments, données, etc.)</w:t>
      </w:r>
    </w:p>
    <w:p w14:paraId="70A3E365" w14:textId="69302872" w:rsidR="003B08B5" w:rsidRDefault="00787EAD" w:rsidP="00787EAD">
      <w:pPr>
        <w:pStyle w:val="Paragraphedeliste"/>
        <w:numPr>
          <w:ilvl w:val="1"/>
          <w:numId w:val="58"/>
        </w:numPr>
      </w:pPr>
      <w:r>
        <w:t>Liens temporels entre activités et événements</w:t>
      </w:r>
    </w:p>
    <w:p w14:paraId="2C114DD0" w14:textId="712DADB0" w:rsidR="003B08B5" w:rsidRDefault="00964552" w:rsidP="00964552">
      <w:pPr>
        <w:pStyle w:val="Titre2"/>
      </w:pPr>
      <w:r>
        <w:t>Réseau PERT</w:t>
      </w:r>
    </w:p>
    <w:p w14:paraId="0568A4E5" w14:textId="77777777" w:rsidR="00CC1DCD" w:rsidRDefault="00CC1DCD" w:rsidP="00CC1DCD">
      <w:pPr>
        <w:pStyle w:val="Paragraphedeliste"/>
        <w:numPr>
          <w:ilvl w:val="0"/>
          <w:numId w:val="59"/>
        </w:numPr>
      </w:pPr>
      <w:r>
        <w:t>Réseau logique d’enchaînement des tâches</w:t>
      </w:r>
    </w:p>
    <w:p w14:paraId="215D4623" w14:textId="77777777" w:rsidR="00CC1DCD" w:rsidRDefault="00CC1DCD" w:rsidP="00CC1DCD">
      <w:pPr>
        <w:pStyle w:val="Paragraphedeliste"/>
        <w:numPr>
          <w:ilvl w:val="0"/>
          <w:numId w:val="59"/>
        </w:numPr>
      </w:pPr>
      <w:r>
        <w:t>Tâches + liens de séquence entre elles</w:t>
      </w:r>
    </w:p>
    <w:p w14:paraId="340D6E88" w14:textId="77777777" w:rsidR="00CC1DCD" w:rsidRDefault="00CC1DCD" w:rsidP="00CC1DCD">
      <w:pPr>
        <w:pStyle w:val="Paragraphedeliste"/>
        <w:numPr>
          <w:ilvl w:val="0"/>
          <w:numId w:val="59"/>
        </w:numPr>
      </w:pPr>
      <w:r>
        <w:t>Indication des informations de planning (dates, durées)</w:t>
      </w:r>
    </w:p>
    <w:p w14:paraId="25AC9161" w14:textId="361739B4" w:rsidR="00CC1DCD" w:rsidRDefault="00CC1DCD" w:rsidP="00CC1DCD">
      <w:pPr>
        <w:pStyle w:val="Paragraphedeliste"/>
        <w:numPr>
          <w:ilvl w:val="0"/>
          <w:numId w:val="59"/>
        </w:numPr>
      </w:pPr>
      <w:proofErr w:type="gramStart"/>
      <w:r>
        <w:t>Permet le</w:t>
      </w:r>
      <w:proofErr w:type="gramEnd"/>
      <w:r>
        <w:t xml:space="preserve"> calcul/évaluations de propriétés du planning</w:t>
      </w:r>
    </w:p>
    <w:p w14:paraId="1821226B" w14:textId="3856774A" w:rsidR="00F351D6" w:rsidRDefault="00AC6003" w:rsidP="00F351D6">
      <w:pPr>
        <w:jc w:val="center"/>
      </w:pPr>
      <w:r w:rsidRPr="00F351D6">
        <w:rPr>
          <w:noProof/>
        </w:rPr>
        <w:drawing>
          <wp:inline distT="0" distB="0" distL="0" distR="0" wp14:anchorId="682B1B76" wp14:editId="0412157C">
            <wp:extent cx="2872853" cy="1013668"/>
            <wp:effectExtent l="0" t="0" r="3810" b="0"/>
            <wp:docPr id="18" name="Image 18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diagramm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3781" cy="101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003">
        <w:rPr>
          <w:noProof/>
        </w:rPr>
        <w:drawing>
          <wp:inline distT="0" distB="0" distL="0" distR="0" wp14:anchorId="653CCF6A" wp14:editId="40D6A2C6">
            <wp:extent cx="2402006" cy="1094406"/>
            <wp:effectExtent l="0" t="0" r="0" b="0"/>
            <wp:docPr id="19" name="Image 19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diagramm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1686" cy="110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E015" w14:textId="77777777" w:rsidR="00AC6003" w:rsidRDefault="00F351D6" w:rsidP="00F351D6">
      <w:pPr>
        <w:pStyle w:val="Paragraphedeliste"/>
        <w:numPr>
          <w:ilvl w:val="0"/>
          <w:numId w:val="60"/>
        </w:numPr>
      </w:pPr>
      <w:r>
        <w:t>Date au plus tôt : la tâche ne peut pas commencer avant cette date</w:t>
      </w:r>
    </w:p>
    <w:p w14:paraId="7E6F2C4A" w14:textId="0CB404B0" w:rsidR="00F351D6" w:rsidRDefault="00F351D6" w:rsidP="00F351D6">
      <w:pPr>
        <w:pStyle w:val="Paragraphedeliste"/>
        <w:numPr>
          <w:ilvl w:val="0"/>
          <w:numId w:val="60"/>
        </w:numPr>
      </w:pPr>
      <w:r>
        <w:t>Date au plus tard : la tâche doit être achevée à cette date</w:t>
      </w:r>
    </w:p>
    <w:p w14:paraId="4F187FEA" w14:textId="7E73E110" w:rsidR="00AC6003" w:rsidRDefault="00C81E9C" w:rsidP="00AC6003">
      <w:pPr>
        <w:pStyle w:val="Titre2"/>
      </w:pPr>
      <w:r w:rsidRPr="00C81E9C">
        <w:t>Diagramme de GANTT</w:t>
      </w:r>
    </w:p>
    <w:p w14:paraId="6D77C70F" w14:textId="0E06583C" w:rsidR="00C81E9C" w:rsidRDefault="00C81E9C" w:rsidP="00C81E9C">
      <w:pPr>
        <w:jc w:val="center"/>
      </w:pPr>
      <w:r w:rsidRPr="00C81E9C">
        <w:rPr>
          <w:noProof/>
        </w:rPr>
        <w:drawing>
          <wp:inline distT="0" distB="0" distL="0" distR="0" wp14:anchorId="383DF317" wp14:editId="6AD688EE">
            <wp:extent cx="2826720" cy="1552329"/>
            <wp:effectExtent l="0" t="0" r="0" b="0"/>
            <wp:docPr id="20" name="Image 20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diagramm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4180" cy="156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24A" w:rsidRPr="00C7324A">
        <w:rPr>
          <w:noProof/>
        </w:rPr>
        <w:t xml:space="preserve"> </w:t>
      </w:r>
      <w:r w:rsidR="00C7324A" w:rsidRPr="00C7324A">
        <w:rPr>
          <w:noProof/>
        </w:rPr>
        <w:drawing>
          <wp:inline distT="0" distB="0" distL="0" distR="0" wp14:anchorId="4405AF71" wp14:editId="5FE0B8AA">
            <wp:extent cx="2786685" cy="1560138"/>
            <wp:effectExtent l="0" t="0" r="0" b="2540"/>
            <wp:docPr id="21" name="Image 2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diagramm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2276" cy="156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895A" w14:textId="77777777" w:rsidR="00F923F4" w:rsidRDefault="00C7324A" w:rsidP="00F923F4">
      <w:pPr>
        <w:pStyle w:val="Paragraphedeliste"/>
        <w:numPr>
          <w:ilvl w:val="0"/>
          <w:numId w:val="61"/>
        </w:numPr>
      </w:pPr>
      <w:r w:rsidRPr="00F923F4">
        <w:rPr>
          <w:rFonts w:ascii="Poppins Bold" w:hAnsi="Poppins Bold"/>
        </w:rPr>
        <w:t>Marge globale</w:t>
      </w:r>
      <w:r>
        <w:t xml:space="preserve"> du projet</w:t>
      </w:r>
      <w:r w:rsidR="00F923F4">
        <w:t xml:space="preserve"> : </w:t>
      </w:r>
      <w:r>
        <w:t>Possibilité de retard de la date de fin prévue sans problème de livraison</w:t>
      </w:r>
      <w:r w:rsidR="00F923F4">
        <w:t>.</w:t>
      </w:r>
      <w:r>
        <w:t xml:space="preserve"> Fin contractuelle (promise) – Fin au plus tôt (prévue)</w:t>
      </w:r>
    </w:p>
    <w:p w14:paraId="2FC6762B" w14:textId="77777777" w:rsidR="00F923F4" w:rsidRDefault="00C7324A" w:rsidP="00F923F4">
      <w:pPr>
        <w:pStyle w:val="Paragraphedeliste"/>
        <w:numPr>
          <w:ilvl w:val="0"/>
          <w:numId w:val="61"/>
        </w:numPr>
      </w:pPr>
      <w:r w:rsidRPr="00F923F4">
        <w:rPr>
          <w:rFonts w:ascii="Poppins Bold" w:hAnsi="Poppins Bold"/>
        </w:rPr>
        <w:t>Marge brute</w:t>
      </w:r>
      <w:r>
        <w:t xml:space="preserve"> (ou globale) d’une activité</w:t>
      </w:r>
      <w:r w:rsidR="00F923F4">
        <w:t> :</w:t>
      </w:r>
      <w:r>
        <w:t xml:space="preserve"> Possibilité de retard de sa date de fin sans problème de livraison</w:t>
      </w:r>
    </w:p>
    <w:p w14:paraId="699FA0C6" w14:textId="77777777" w:rsidR="00F923F4" w:rsidRDefault="00C7324A" w:rsidP="00F923F4">
      <w:pPr>
        <w:pStyle w:val="Paragraphedeliste"/>
        <w:numPr>
          <w:ilvl w:val="0"/>
          <w:numId w:val="61"/>
        </w:numPr>
      </w:pPr>
      <w:r w:rsidRPr="00F923F4">
        <w:rPr>
          <w:rFonts w:ascii="Poppins Bold" w:hAnsi="Poppins Bold"/>
        </w:rPr>
        <w:t>Marge propre</w:t>
      </w:r>
      <w:r>
        <w:t xml:space="preserve"> d’une activité</w:t>
      </w:r>
      <w:r w:rsidR="00F923F4">
        <w:t xml:space="preserve"> : </w:t>
      </w:r>
      <w:r>
        <w:t>Possibilité de retard de sa date de fin sans retarder la fin du projet</w:t>
      </w:r>
      <w:r w:rsidR="00F923F4">
        <w:t xml:space="preserve">. </w:t>
      </w:r>
      <w:r>
        <w:t>C’est une marge au départ et/ou dans la durée</w:t>
      </w:r>
    </w:p>
    <w:p w14:paraId="40FA17D0" w14:textId="77777777" w:rsidR="00F923F4" w:rsidRDefault="00C7324A" w:rsidP="00F923F4">
      <w:pPr>
        <w:pStyle w:val="Paragraphedeliste"/>
        <w:numPr>
          <w:ilvl w:val="0"/>
          <w:numId w:val="61"/>
        </w:numPr>
      </w:pPr>
      <w:r w:rsidRPr="00F923F4">
        <w:rPr>
          <w:rFonts w:ascii="Poppins Bold" w:hAnsi="Poppins Bold"/>
        </w:rPr>
        <w:lastRenderedPageBreak/>
        <w:t>Tâche critique</w:t>
      </w:r>
      <w:r w:rsidR="00F923F4">
        <w:t xml:space="preserve"> : </w:t>
      </w:r>
      <w:r>
        <w:t>Activité dont la marge brute est égale à la marge globale du projet</w:t>
      </w:r>
      <w:r w:rsidR="00F923F4">
        <w:t xml:space="preserve">. </w:t>
      </w:r>
      <w:r>
        <w:t>Tout retard impacte directement la fin du projet</w:t>
      </w:r>
    </w:p>
    <w:p w14:paraId="1F95E8A2" w14:textId="55706ABE" w:rsidR="00C81E9C" w:rsidRDefault="00C7324A" w:rsidP="00F923F4">
      <w:pPr>
        <w:pStyle w:val="Paragraphedeliste"/>
        <w:numPr>
          <w:ilvl w:val="0"/>
          <w:numId w:val="61"/>
        </w:numPr>
      </w:pPr>
      <w:r w:rsidRPr="00F923F4">
        <w:rPr>
          <w:rFonts w:ascii="Poppins Bold" w:hAnsi="Poppins Bold"/>
        </w:rPr>
        <w:t>Chemin critique</w:t>
      </w:r>
      <w:r>
        <w:t xml:space="preserve"> – Chemin allant du début à la fin du projet, composé uniquement de tâches critiques</w:t>
      </w:r>
    </w:p>
    <w:p w14:paraId="2928C6AC" w14:textId="5C78DF81" w:rsidR="00E03CC1" w:rsidRDefault="00E03CC1" w:rsidP="00E03CC1">
      <w:pPr>
        <w:pStyle w:val="Titre2"/>
      </w:pPr>
      <w:r>
        <w:t>Conseil planning</w:t>
      </w:r>
    </w:p>
    <w:p w14:paraId="70572E20" w14:textId="77777777" w:rsidR="00E03CC1" w:rsidRDefault="00E03CC1" w:rsidP="00E03CC1">
      <w:pPr>
        <w:pStyle w:val="Paragraphedeliste"/>
        <w:numPr>
          <w:ilvl w:val="0"/>
          <w:numId w:val="62"/>
        </w:numPr>
      </w:pPr>
      <w:r>
        <w:t>Conserver une marge globale</w:t>
      </w:r>
    </w:p>
    <w:p w14:paraId="44D5E324" w14:textId="77777777" w:rsidR="00E03CC1" w:rsidRDefault="00E03CC1" w:rsidP="00E03CC1">
      <w:pPr>
        <w:pStyle w:val="Paragraphedeliste"/>
        <w:numPr>
          <w:ilvl w:val="0"/>
          <w:numId w:val="62"/>
        </w:numPr>
      </w:pPr>
      <w:r>
        <w:t>Pas plus d’un chemin critique</w:t>
      </w:r>
    </w:p>
    <w:p w14:paraId="4E2D02B4" w14:textId="77777777" w:rsidR="00E03CC1" w:rsidRDefault="00E03CC1" w:rsidP="00E03CC1">
      <w:pPr>
        <w:pStyle w:val="Paragraphedeliste"/>
        <w:numPr>
          <w:ilvl w:val="0"/>
          <w:numId w:val="62"/>
        </w:numPr>
      </w:pPr>
      <w:r>
        <w:t xml:space="preserve">Minimiser les interdépendances entre tâches : en particulier les dépendances à cause des ressources </w:t>
      </w:r>
    </w:p>
    <w:p w14:paraId="1E47C6A7" w14:textId="77777777" w:rsidR="00E03CC1" w:rsidRDefault="00E03CC1" w:rsidP="00E03CC1">
      <w:pPr>
        <w:pStyle w:val="Paragraphedeliste"/>
        <w:numPr>
          <w:ilvl w:val="0"/>
          <w:numId w:val="62"/>
        </w:numPr>
      </w:pPr>
      <w:r>
        <w:t>Associer les marges possibles aux tâches les plus risquées</w:t>
      </w:r>
    </w:p>
    <w:p w14:paraId="3B770EF5" w14:textId="77777777" w:rsidR="00E03CC1" w:rsidRDefault="00E03CC1" w:rsidP="00E03CC1">
      <w:pPr>
        <w:pStyle w:val="Paragraphedeliste"/>
        <w:numPr>
          <w:ilvl w:val="0"/>
          <w:numId w:val="62"/>
        </w:numPr>
      </w:pPr>
      <w:r>
        <w:t>Anticiper autant que possible</w:t>
      </w:r>
    </w:p>
    <w:p w14:paraId="62C90319" w14:textId="2774809F" w:rsidR="00E03CC1" w:rsidRPr="00C81E9C" w:rsidRDefault="00E03CC1" w:rsidP="00E03CC1">
      <w:pPr>
        <w:pStyle w:val="Paragraphedeliste"/>
        <w:numPr>
          <w:ilvl w:val="0"/>
          <w:numId w:val="62"/>
        </w:numPr>
      </w:pPr>
      <w:r>
        <w:t>Faire les tâches risquées au plus tôt</w:t>
      </w:r>
    </w:p>
    <w:p w14:paraId="60D5C345" w14:textId="68C61135" w:rsidR="00AC6003" w:rsidRDefault="00E03CC1" w:rsidP="00E03CC1">
      <w:pPr>
        <w:pStyle w:val="Titre1"/>
      </w:pPr>
      <w:r>
        <w:t>Analyse des risques</w:t>
      </w:r>
    </w:p>
    <w:p w14:paraId="4AA68FDA" w14:textId="2C6CEBB5" w:rsidR="00E03CC1" w:rsidRDefault="008534E6" w:rsidP="008534E6">
      <w:pPr>
        <w:jc w:val="center"/>
      </w:pPr>
      <w:r w:rsidRPr="008534E6">
        <w:rPr>
          <w:noProof/>
        </w:rPr>
        <w:drawing>
          <wp:inline distT="0" distB="0" distL="0" distR="0" wp14:anchorId="699B3C7E" wp14:editId="773605E2">
            <wp:extent cx="4142522" cy="2197290"/>
            <wp:effectExtent l="0" t="0" r="0" b="0"/>
            <wp:docPr id="22" name="Image 22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diagramm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5920" cy="22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71"/>
        <w:gridCol w:w="2359"/>
      </w:tblGrid>
      <w:tr w:rsidR="003A3643" w14:paraId="71D0FCD0" w14:textId="77777777" w:rsidTr="000A4FCD">
        <w:tc>
          <w:tcPr>
            <w:tcW w:w="0" w:type="auto"/>
            <w:vAlign w:val="center"/>
          </w:tcPr>
          <w:p w14:paraId="1408776D" w14:textId="77777777" w:rsidR="003A3643" w:rsidRDefault="003A3643" w:rsidP="003A3643">
            <w:r w:rsidRPr="000A4FCD">
              <w:rPr>
                <w:rFonts w:ascii="Poppins Bold" w:hAnsi="Poppins Bold"/>
              </w:rPr>
              <w:t>Caractéristiques</w:t>
            </w:r>
            <w:r>
              <w:t xml:space="preserve"> d’un risque</w:t>
            </w:r>
          </w:p>
          <w:p w14:paraId="23DA4EA4" w14:textId="77777777" w:rsidR="003A3643" w:rsidRDefault="003A3643" w:rsidP="003A3643">
            <w:pPr>
              <w:pStyle w:val="Paragraphedeliste"/>
              <w:numPr>
                <w:ilvl w:val="0"/>
                <w:numId w:val="63"/>
              </w:numPr>
            </w:pPr>
            <w:r>
              <w:t>Description : événement pouvant arriver et gênant les objectifs du projet</w:t>
            </w:r>
          </w:p>
          <w:p w14:paraId="0907AC58" w14:textId="77777777" w:rsidR="003A3643" w:rsidRDefault="003A3643" w:rsidP="003A3643">
            <w:pPr>
              <w:pStyle w:val="Paragraphedeliste"/>
              <w:numPr>
                <w:ilvl w:val="0"/>
                <w:numId w:val="63"/>
              </w:numPr>
            </w:pPr>
            <w:r>
              <w:t>Causes : causes directes, ou plus profondes</w:t>
            </w:r>
          </w:p>
          <w:p w14:paraId="066B5961" w14:textId="77777777" w:rsidR="003A3643" w:rsidRDefault="003A3643" w:rsidP="003A3643">
            <w:pPr>
              <w:pStyle w:val="Paragraphedeliste"/>
              <w:numPr>
                <w:ilvl w:val="0"/>
                <w:numId w:val="63"/>
              </w:numPr>
            </w:pPr>
            <w:r>
              <w:t>Date/Jalon d’occurrence : quand le risque peut arriver</w:t>
            </w:r>
          </w:p>
          <w:p w14:paraId="5F50948F" w14:textId="77777777" w:rsidR="003A3643" w:rsidRDefault="003A3643" w:rsidP="003A3643">
            <w:pPr>
              <w:pStyle w:val="Paragraphedeliste"/>
              <w:numPr>
                <w:ilvl w:val="0"/>
                <w:numId w:val="63"/>
              </w:numPr>
            </w:pPr>
            <w:r>
              <w:t>Effets : impacts sur les objectifs (délais, coût, qualité, etc.)</w:t>
            </w:r>
          </w:p>
          <w:p w14:paraId="3160263D" w14:textId="77777777" w:rsidR="003A3643" w:rsidRDefault="003A3643" w:rsidP="003A3643">
            <w:pPr>
              <w:pStyle w:val="Paragraphedeliste"/>
              <w:numPr>
                <w:ilvl w:val="0"/>
                <w:numId w:val="63"/>
              </w:numPr>
            </w:pPr>
            <w:r>
              <w:t>Probabilité d’occurrence (Haute, Moyenne, Basse)</w:t>
            </w:r>
          </w:p>
          <w:p w14:paraId="50A7C867" w14:textId="77777777" w:rsidR="003A3643" w:rsidRDefault="003A3643" w:rsidP="003A3643">
            <w:pPr>
              <w:pStyle w:val="Paragraphedeliste"/>
              <w:numPr>
                <w:ilvl w:val="0"/>
                <w:numId w:val="63"/>
              </w:numPr>
            </w:pPr>
            <w:r>
              <w:t>Gravité des effets (Haute, Moyenne, Basse)</w:t>
            </w:r>
          </w:p>
          <w:p w14:paraId="28FC554D" w14:textId="2A282453" w:rsidR="003A3643" w:rsidRDefault="003A3643" w:rsidP="003A3643">
            <w:pPr>
              <w:pStyle w:val="Paragraphedeliste"/>
              <w:numPr>
                <w:ilvl w:val="0"/>
                <w:numId w:val="63"/>
              </w:numPr>
              <w:spacing w:after="200" w:line="276" w:lineRule="auto"/>
            </w:pPr>
            <w:r>
              <w:t>Criticité du risque</w:t>
            </w:r>
          </w:p>
        </w:tc>
        <w:tc>
          <w:tcPr>
            <w:tcW w:w="0" w:type="auto"/>
            <w:vAlign w:val="center"/>
          </w:tcPr>
          <w:p w14:paraId="73612B8F" w14:textId="1646FA22" w:rsidR="003A3643" w:rsidRDefault="003A3643" w:rsidP="003A3643">
            <w:r w:rsidRPr="003A3643">
              <w:rPr>
                <w:noProof/>
              </w:rPr>
              <w:drawing>
                <wp:inline distT="0" distB="0" distL="0" distR="0" wp14:anchorId="3BF699DB" wp14:editId="4C64732B">
                  <wp:extent cx="1361365" cy="969457"/>
                  <wp:effectExtent l="0" t="0" r="0" b="254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808" cy="97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335F54" w14:textId="6F7D3400" w:rsidR="005A7349" w:rsidRDefault="005A7349" w:rsidP="005A7349">
      <w:pPr>
        <w:pStyle w:val="Paragraphedeliste"/>
        <w:numPr>
          <w:ilvl w:val="0"/>
          <w:numId w:val="65"/>
        </w:numPr>
      </w:pPr>
      <w:r w:rsidRPr="000A4FCD">
        <w:rPr>
          <w:rFonts w:ascii="Poppins Bold" w:hAnsi="Poppins Bold"/>
        </w:rPr>
        <w:t>Actions préventives</w:t>
      </w:r>
      <w:r>
        <w:t> : Ce que l’on peut faire avant pour réduire la probabilité d’occurrence / Ce que l’on peut faire avant pour réduire la gravité des effets</w:t>
      </w:r>
    </w:p>
    <w:p w14:paraId="781CDEAC" w14:textId="6A7A7DAC" w:rsidR="005A7349" w:rsidRDefault="005A7349" w:rsidP="005A7349">
      <w:pPr>
        <w:pStyle w:val="Paragraphedeliste"/>
        <w:numPr>
          <w:ilvl w:val="0"/>
          <w:numId w:val="65"/>
        </w:numPr>
      </w:pPr>
      <w:r w:rsidRPr="000A4FCD">
        <w:rPr>
          <w:rFonts w:ascii="Poppins Bold" w:hAnsi="Poppins Bold"/>
        </w:rPr>
        <w:t>Actions correctives</w:t>
      </w:r>
      <w:r>
        <w:t xml:space="preserve"> /de secours : Ce que l’on peut faire après pour réduire la gravité des effets</w:t>
      </w:r>
    </w:p>
    <w:p w14:paraId="23BD10D8" w14:textId="6DDB9A05" w:rsidR="005A7349" w:rsidRDefault="005A7349" w:rsidP="005A7349">
      <w:pPr>
        <w:pStyle w:val="Paragraphedeliste"/>
        <w:numPr>
          <w:ilvl w:val="0"/>
          <w:numId w:val="65"/>
        </w:numPr>
      </w:pPr>
      <w:r>
        <w:t xml:space="preserve">Si la </w:t>
      </w:r>
      <w:r w:rsidRPr="000A4FCD">
        <w:rPr>
          <w:rFonts w:ascii="Poppins Bold" w:hAnsi="Poppins Bold"/>
        </w:rPr>
        <w:t>criticité</w:t>
      </w:r>
      <w:r>
        <w:t xml:space="preserve"> du risque est </w:t>
      </w:r>
      <w:r w:rsidRPr="000A4FCD">
        <w:rPr>
          <w:rFonts w:ascii="Poppins Bold" w:hAnsi="Poppins Bold"/>
        </w:rPr>
        <w:t>Haute</w:t>
      </w:r>
      <w:r>
        <w:t xml:space="preserve"> (H) -&gt; On intègre les actions préventives dans le plan de développement</w:t>
      </w:r>
    </w:p>
    <w:p w14:paraId="7AE8EE3D" w14:textId="3131D648" w:rsidR="003A3643" w:rsidRDefault="005A7349" w:rsidP="005A7349">
      <w:pPr>
        <w:pStyle w:val="Paragraphedeliste"/>
        <w:numPr>
          <w:ilvl w:val="0"/>
          <w:numId w:val="65"/>
        </w:numPr>
      </w:pPr>
      <w:r>
        <w:t xml:space="preserve">Si la </w:t>
      </w:r>
      <w:r w:rsidRPr="000A4FCD">
        <w:rPr>
          <w:rFonts w:ascii="Poppins Bold" w:hAnsi="Poppins Bold"/>
        </w:rPr>
        <w:t>criticité</w:t>
      </w:r>
      <w:r>
        <w:t xml:space="preserve"> du risque est </w:t>
      </w:r>
      <w:r w:rsidRPr="000A4FCD">
        <w:rPr>
          <w:rFonts w:ascii="Poppins Bold" w:hAnsi="Poppins Bold"/>
        </w:rPr>
        <w:t>Moyenne</w:t>
      </w:r>
      <w:r>
        <w:t xml:space="preserve"> (M) -&gt; On intègre le coût d’actions correctives dans les provisions pour risque (marges de manœuvre)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5"/>
        <w:gridCol w:w="4247"/>
      </w:tblGrid>
      <w:tr w:rsidR="00C740FC" w14:paraId="7348C61A" w14:textId="77777777" w:rsidTr="000A4FCD">
        <w:tc>
          <w:tcPr>
            <w:tcW w:w="0" w:type="auto"/>
            <w:vAlign w:val="center"/>
          </w:tcPr>
          <w:p w14:paraId="1420CD8D" w14:textId="43477DD4" w:rsidR="00C740FC" w:rsidRDefault="00C740FC" w:rsidP="005D52FA">
            <w:r w:rsidRPr="00C740FC">
              <w:rPr>
                <w:noProof/>
              </w:rPr>
              <w:drawing>
                <wp:inline distT="0" distB="0" distL="0" distR="0" wp14:anchorId="28B2F62C" wp14:editId="3980A2B0">
                  <wp:extent cx="2941093" cy="1293536"/>
                  <wp:effectExtent l="0" t="0" r="0" b="1905"/>
                  <wp:docPr id="24" name="Image 24" descr="Une image contenant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 descr="Une image contenant diagramme&#10;&#10;Description générée automatiquement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843" cy="129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97A48D4" w14:textId="0B637B58" w:rsidR="00C740FC" w:rsidRDefault="005D52FA" w:rsidP="005D52FA">
            <w:r w:rsidRPr="005D52FA">
              <w:rPr>
                <w:noProof/>
              </w:rPr>
              <w:drawing>
                <wp:inline distT="0" distB="0" distL="0" distR="0" wp14:anchorId="027F863C" wp14:editId="7BEFAACD">
                  <wp:extent cx="2567144" cy="1461563"/>
                  <wp:effectExtent l="0" t="0" r="5080" b="5715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543" cy="1464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88F435" w14:textId="1D1CDAE8" w:rsidR="00C740FC" w:rsidRDefault="000A4FCD" w:rsidP="000A4FCD">
      <w:pPr>
        <w:pStyle w:val="Titre1"/>
      </w:pPr>
      <w:r>
        <w:lastRenderedPageBreak/>
        <w:t>Suivi</w:t>
      </w:r>
    </w:p>
    <w:p w14:paraId="7B575D3B" w14:textId="77777777" w:rsidR="00FF3725" w:rsidRDefault="00330B01" w:rsidP="000A4FCD">
      <w:r>
        <w:t>Le chef de projet doit connaître l’état de réalisation de son projet : Etat d’exécution de toutes les tâches du projet, besoin d’une information (synthétique, objective, quantitative, fiable, facile à obtenir</w:t>
      </w:r>
    </w:p>
    <w:p w14:paraId="5A26358C" w14:textId="5E303B14" w:rsidR="000A4FCD" w:rsidRDefault="00330B01" w:rsidP="000A4FCD">
      <w:r>
        <w:t xml:space="preserve">Indicateurs d’avancement </w:t>
      </w:r>
      <w:r>
        <w:rPr>
          <w:rFonts w:ascii="Segoe UI Symbol" w:hAnsi="Segoe UI Symbol" w:cs="Segoe UI Symbol"/>
        </w:rPr>
        <w:t>➔</w:t>
      </w:r>
      <w:r>
        <w:t xml:space="preserve"> </w:t>
      </w:r>
      <w:r>
        <w:rPr>
          <w:rFonts w:cs="Poppins Light"/>
        </w:rPr>
        <w:t>«</w:t>
      </w:r>
      <w:r>
        <w:t xml:space="preserve"> </w:t>
      </w:r>
      <w:r w:rsidRPr="00680319">
        <w:rPr>
          <w:rFonts w:ascii="Poppins Bold" w:hAnsi="Poppins Bold"/>
        </w:rPr>
        <w:t>Tableau de bord</w:t>
      </w:r>
      <w:r>
        <w:t xml:space="preserve"> »</w:t>
      </w:r>
    </w:p>
    <w:p w14:paraId="2A50E3F3" w14:textId="40B22A14" w:rsidR="00FF3725" w:rsidRDefault="00FF3725" w:rsidP="000A4FCD">
      <w:r w:rsidRPr="00680319">
        <w:rPr>
          <w:rFonts w:ascii="Poppins Bold" w:hAnsi="Poppins Bold"/>
        </w:rPr>
        <w:t>Avancement physique</w:t>
      </w:r>
      <w:r>
        <w:t xml:space="preserve"> = pourcentage des travaux réalisés par rapport aux travaux prévus</w:t>
      </w:r>
      <w:r>
        <w:br/>
        <w:t>Exemples : 3 unités livrées sur 4, Spécifications faites à 50%, 5 fenêtres d’IHM réalisées sur 7, Tests réussis à 20%, etc.</w:t>
      </w:r>
    </w:p>
    <w:p w14:paraId="58542521" w14:textId="77777777" w:rsidR="00FF3725" w:rsidRDefault="00FF3725" w:rsidP="00C0543E">
      <w:pPr>
        <w:pStyle w:val="Titre2"/>
      </w:pPr>
      <w:r>
        <w:t>Méthodes de mesure</w:t>
      </w:r>
    </w:p>
    <w:p w14:paraId="7E90D44B" w14:textId="4A07CEE6" w:rsidR="00FF3725" w:rsidRDefault="00FF3725" w:rsidP="00FF3725">
      <w:pPr>
        <w:pStyle w:val="Paragraphedeliste"/>
        <w:numPr>
          <w:ilvl w:val="0"/>
          <w:numId w:val="66"/>
        </w:numPr>
      </w:pPr>
      <w:r>
        <w:t>A l’estime : la plus rapide et la plus risquée</w:t>
      </w:r>
      <w:r w:rsidR="00D21C38">
        <w:t xml:space="preserve"> -&gt; Syndrome des 90%</w:t>
      </w:r>
    </w:p>
    <w:p w14:paraId="6A4DBE3D" w14:textId="459B31A4" w:rsidR="00FF3725" w:rsidRDefault="00FF3725" w:rsidP="00FF3725">
      <w:pPr>
        <w:pStyle w:val="Paragraphedeliste"/>
        <w:numPr>
          <w:ilvl w:val="0"/>
          <w:numId w:val="66"/>
        </w:numPr>
      </w:pPr>
      <w:r>
        <w:t>Décomposer les travaux en petites unités de réalisation</w:t>
      </w:r>
      <w:r w:rsidR="00E62B66">
        <w:t xml:space="preserve"> : </w:t>
      </w:r>
      <w:r>
        <w:t>Nombre d’unités à livrer ou à réceptionner</w:t>
      </w:r>
      <w:r w:rsidR="00E62B66">
        <w:t xml:space="preserve">, </w:t>
      </w:r>
      <w:r>
        <w:t>Nombre de tests à écrire</w:t>
      </w:r>
      <w:r w:rsidR="00E62B66">
        <w:t>/</w:t>
      </w:r>
      <w:r>
        <w:t>à préparer</w:t>
      </w:r>
      <w:r w:rsidR="00E62B66">
        <w:t>/</w:t>
      </w:r>
      <w:r>
        <w:t>à passer</w:t>
      </w:r>
      <w:r w:rsidR="00E62B66">
        <w:t xml:space="preserve">, </w:t>
      </w:r>
      <w:r>
        <w:t>Nombre de spécifications à écrire</w:t>
      </w:r>
      <w:r w:rsidR="00E62B66">
        <w:t xml:space="preserve">, </w:t>
      </w:r>
      <w:r>
        <w:t xml:space="preserve">Nombre de classes à développer </w:t>
      </w:r>
      <w:r w:rsidR="00E62B66">
        <w:t>…</w:t>
      </w:r>
      <w:r w:rsidR="00D21C38">
        <w:t xml:space="preserve"> -&gt; Risque de lourdeur/complexité</w:t>
      </w:r>
    </w:p>
    <w:p w14:paraId="25E2084F" w14:textId="2A59FFFD" w:rsidR="00D21C38" w:rsidRDefault="00D21C38" w:rsidP="00A27027">
      <w:pPr>
        <w:pStyle w:val="Paragraphedeliste"/>
        <w:numPr>
          <w:ilvl w:val="0"/>
          <w:numId w:val="67"/>
        </w:numPr>
      </w:pPr>
      <w:r>
        <w:t>D’où les indicateurs d’avancement</w:t>
      </w:r>
    </w:p>
    <w:p w14:paraId="11A29810" w14:textId="77777777" w:rsidR="00A27027" w:rsidRDefault="00A27027" w:rsidP="00C0543E">
      <w:pPr>
        <w:pStyle w:val="Titre2"/>
      </w:pPr>
      <w:r>
        <w:t>Indicateurs de base</w:t>
      </w:r>
    </w:p>
    <w:p w14:paraId="58669BC0" w14:textId="77777777" w:rsidR="00A27027" w:rsidRDefault="00A27027" w:rsidP="00A27027">
      <w:pPr>
        <w:pStyle w:val="Paragraphedeliste"/>
        <w:numPr>
          <w:ilvl w:val="0"/>
          <w:numId w:val="66"/>
        </w:numPr>
      </w:pPr>
      <w:r>
        <w:t>Avancement des phases amont (</w:t>
      </w:r>
      <w:proofErr w:type="spellStart"/>
      <w:r>
        <w:t>specs</w:t>
      </w:r>
      <w:proofErr w:type="spellEnd"/>
      <w:r>
        <w:t>, conception) : pas évident</w:t>
      </w:r>
    </w:p>
    <w:p w14:paraId="54BCEFD2" w14:textId="77777777" w:rsidR="009C7F4E" w:rsidRDefault="00A27027" w:rsidP="00A27027">
      <w:pPr>
        <w:pStyle w:val="Paragraphedeliste"/>
        <w:numPr>
          <w:ilvl w:val="0"/>
          <w:numId w:val="66"/>
        </w:numPr>
      </w:pPr>
      <w:r>
        <w:t>Avancement du développement logiciel : décomposition en modules élémentaires,</w:t>
      </w:r>
      <w:r w:rsidR="009C7F4E">
        <w:t xml:space="preserve"> </w:t>
      </w:r>
      <w:r>
        <w:t>associer développement et tests unitaires</w:t>
      </w:r>
    </w:p>
    <w:p w14:paraId="2BB0DAB0" w14:textId="0B7B383F" w:rsidR="009C7F4E" w:rsidRDefault="00A27027" w:rsidP="00A27027">
      <w:pPr>
        <w:pStyle w:val="Paragraphedeliste"/>
        <w:numPr>
          <w:ilvl w:val="0"/>
          <w:numId w:val="66"/>
        </w:numPr>
      </w:pPr>
      <w:r>
        <w:t>Avancement des tests d’intégration et de validation</w:t>
      </w:r>
      <w:r w:rsidR="009C7F4E">
        <w:t xml:space="preserve"> : </w:t>
      </w:r>
      <w:r>
        <w:t>Nb de tests préparés/écrits/passés/OK/NOK</w:t>
      </w:r>
      <w:r w:rsidR="009C7F4E">
        <w:t xml:space="preserve">, </w:t>
      </w:r>
      <w:r>
        <w:t>Nb d’anomalies/critiques, majeures, mineures/ouvertes, closes</w:t>
      </w:r>
      <w:r w:rsidR="00EB1F1A">
        <w:t xml:space="preserve"> -&gt; pour éviter les surprises</w:t>
      </w:r>
    </w:p>
    <w:p w14:paraId="61D8F91B" w14:textId="77777777" w:rsidR="009C7F4E" w:rsidRDefault="00A27027" w:rsidP="00A27027">
      <w:pPr>
        <w:pStyle w:val="Paragraphedeliste"/>
        <w:numPr>
          <w:ilvl w:val="0"/>
          <w:numId w:val="66"/>
        </w:numPr>
      </w:pPr>
      <w:r>
        <w:t>Avancement de la documentation</w:t>
      </w:r>
      <w:r w:rsidR="009C7F4E">
        <w:t> :</w:t>
      </w:r>
      <w:r>
        <w:t xml:space="preserve"> Nombre de documents rédigés, relus, finalisés</w:t>
      </w:r>
    </w:p>
    <w:p w14:paraId="5361EBBD" w14:textId="735A14B2" w:rsidR="00D21C38" w:rsidRDefault="00A27027" w:rsidP="00A27027">
      <w:pPr>
        <w:pStyle w:val="Paragraphedeliste"/>
        <w:numPr>
          <w:ilvl w:val="0"/>
          <w:numId w:val="66"/>
        </w:numPr>
      </w:pPr>
      <w:r>
        <w:t>Autres indicateurs : au besoin du projet</w:t>
      </w:r>
    </w:p>
    <w:p w14:paraId="1226E12C" w14:textId="262364FC" w:rsidR="00E62B66" w:rsidRDefault="00EB1F1A" w:rsidP="00C0543E">
      <w:pPr>
        <w:pStyle w:val="Titre2"/>
      </w:pPr>
      <w:r>
        <w:t>Suivi des coûts (Notions de base)</w:t>
      </w:r>
    </w:p>
    <w:p w14:paraId="40721445" w14:textId="77777777" w:rsidR="00A06199" w:rsidRDefault="00A06199" w:rsidP="00A06199">
      <w:pPr>
        <w:pStyle w:val="Paragraphedeliste"/>
        <w:numPr>
          <w:ilvl w:val="0"/>
          <w:numId w:val="68"/>
        </w:numPr>
      </w:pPr>
      <w:r w:rsidRPr="00C0543E">
        <w:rPr>
          <w:rFonts w:ascii="Poppins Bold" w:hAnsi="Poppins Bold"/>
        </w:rPr>
        <w:t>Prix</w:t>
      </w:r>
      <w:r>
        <w:t xml:space="preserve"> : montant agréé avec le client = recettes</w:t>
      </w:r>
    </w:p>
    <w:p w14:paraId="795214FB" w14:textId="77777777" w:rsidR="00A06199" w:rsidRDefault="00A06199" w:rsidP="00A06199">
      <w:pPr>
        <w:pStyle w:val="Paragraphedeliste"/>
        <w:numPr>
          <w:ilvl w:val="1"/>
          <w:numId w:val="68"/>
        </w:numPr>
      </w:pPr>
      <w:r>
        <w:t>Plan de paiement : paiement échelonné, par tranches</w:t>
      </w:r>
    </w:p>
    <w:p w14:paraId="74609534" w14:textId="77777777" w:rsidR="00A06199" w:rsidRDefault="00A06199" w:rsidP="00A06199">
      <w:pPr>
        <w:pStyle w:val="Paragraphedeliste"/>
        <w:numPr>
          <w:ilvl w:val="0"/>
          <w:numId w:val="68"/>
        </w:numPr>
      </w:pPr>
      <w:r w:rsidRPr="00C0543E">
        <w:rPr>
          <w:rFonts w:ascii="Poppins Bold" w:hAnsi="Poppins Bold"/>
        </w:rPr>
        <w:t>Coût</w:t>
      </w:r>
      <w:r>
        <w:t xml:space="preserve"> : montant utilisé pour réaliser le projet = dépenses </w:t>
      </w:r>
    </w:p>
    <w:p w14:paraId="11330CF6" w14:textId="77777777" w:rsidR="006F21E2" w:rsidRDefault="00A06199" w:rsidP="00A06199">
      <w:pPr>
        <w:pStyle w:val="Paragraphedeliste"/>
        <w:numPr>
          <w:ilvl w:val="1"/>
          <w:numId w:val="68"/>
        </w:numPr>
      </w:pPr>
      <w:r>
        <w:t>Heures de travail</w:t>
      </w:r>
      <w:r w:rsidR="006F21E2">
        <w:t xml:space="preserve">, </w:t>
      </w:r>
      <w:r>
        <w:t>Achats de matériel, de licences</w:t>
      </w:r>
    </w:p>
    <w:p w14:paraId="489BBBB4" w14:textId="77777777" w:rsidR="006F21E2" w:rsidRDefault="00A06199" w:rsidP="00A06199">
      <w:pPr>
        <w:pStyle w:val="Paragraphedeliste"/>
        <w:numPr>
          <w:ilvl w:val="1"/>
          <w:numId w:val="68"/>
        </w:numPr>
      </w:pPr>
      <w:r>
        <w:t>Sous-projets sous-traités</w:t>
      </w:r>
    </w:p>
    <w:p w14:paraId="58BD1783" w14:textId="77777777" w:rsidR="006F21E2" w:rsidRDefault="00A06199" w:rsidP="00A06199">
      <w:pPr>
        <w:pStyle w:val="Paragraphedeliste"/>
        <w:numPr>
          <w:ilvl w:val="1"/>
          <w:numId w:val="68"/>
        </w:numPr>
      </w:pPr>
      <w:r>
        <w:t>Voyages, frais de représentation, hébergement, etc.</w:t>
      </w:r>
    </w:p>
    <w:p w14:paraId="1C7A7C1C" w14:textId="77777777" w:rsidR="006F21E2" w:rsidRDefault="00A06199" w:rsidP="00A06199">
      <w:pPr>
        <w:pStyle w:val="Paragraphedeliste"/>
        <w:numPr>
          <w:ilvl w:val="1"/>
          <w:numId w:val="68"/>
        </w:numPr>
      </w:pPr>
      <w:r>
        <w:t>Services internes (machines, reprographie des documents, etc…)</w:t>
      </w:r>
    </w:p>
    <w:p w14:paraId="17DB2463" w14:textId="77777777" w:rsidR="00076128" w:rsidRDefault="00A06199" w:rsidP="00496237">
      <w:pPr>
        <w:pStyle w:val="Paragraphedeliste"/>
        <w:numPr>
          <w:ilvl w:val="0"/>
          <w:numId w:val="68"/>
        </w:numPr>
      </w:pPr>
      <w:r w:rsidRPr="00C0543E">
        <w:rPr>
          <w:rFonts w:ascii="Poppins Bold" w:hAnsi="Poppins Bold"/>
        </w:rPr>
        <w:t>Marge</w:t>
      </w:r>
      <w:r>
        <w:t xml:space="preserve"> = Prix </w:t>
      </w:r>
      <w:r w:rsidR="00496237">
        <w:t>–</w:t>
      </w:r>
      <w:r>
        <w:t xml:space="preserve"> Coût</w:t>
      </w:r>
      <w:r w:rsidR="00496237">
        <w:t> : Marge positive = gain/Marge négative= perte</w:t>
      </w:r>
    </w:p>
    <w:p w14:paraId="6E8A4204" w14:textId="3FBEAE8A" w:rsidR="00076128" w:rsidRDefault="00076128" w:rsidP="00076128">
      <w:pPr>
        <w:jc w:val="center"/>
      </w:pPr>
      <w:r w:rsidRPr="00076128">
        <w:rPr>
          <w:noProof/>
        </w:rPr>
        <w:drawing>
          <wp:inline distT="0" distB="0" distL="0" distR="0" wp14:anchorId="113AABC4" wp14:editId="4A9711EB">
            <wp:extent cx="2060812" cy="406288"/>
            <wp:effectExtent l="0" t="0" r="0" b="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3804" cy="4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CF9C" w14:textId="77777777" w:rsidR="00076128" w:rsidRDefault="00076128" w:rsidP="00496237">
      <w:pPr>
        <w:pStyle w:val="Paragraphedeliste"/>
        <w:numPr>
          <w:ilvl w:val="0"/>
          <w:numId w:val="68"/>
        </w:numPr>
      </w:pPr>
      <w:r w:rsidRPr="00C0543E">
        <w:rPr>
          <w:rFonts w:ascii="Poppins Bold" w:hAnsi="Poppins Bold"/>
        </w:rPr>
        <w:t>Devis</w:t>
      </w:r>
      <w:r>
        <w:t xml:space="preserve"> : coût estimé au départ (budget)</w:t>
      </w:r>
    </w:p>
    <w:p w14:paraId="39C4A1BA" w14:textId="77777777" w:rsidR="00076128" w:rsidRDefault="00076128" w:rsidP="00496237">
      <w:pPr>
        <w:pStyle w:val="Paragraphedeliste"/>
        <w:numPr>
          <w:ilvl w:val="0"/>
          <w:numId w:val="68"/>
        </w:numPr>
      </w:pPr>
      <w:r w:rsidRPr="00C0543E">
        <w:rPr>
          <w:rFonts w:ascii="Poppins Bold" w:hAnsi="Poppins Bold"/>
        </w:rPr>
        <w:t>Réalisé</w:t>
      </w:r>
      <w:r>
        <w:t xml:space="preserve"> : coût réel déjà dépensé</w:t>
      </w:r>
    </w:p>
    <w:p w14:paraId="160C2DDA" w14:textId="77777777" w:rsidR="00076128" w:rsidRDefault="00076128" w:rsidP="00496237">
      <w:pPr>
        <w:pStyle w:val="Paragraphedeliste"/>
        <w:numPr>
          <w:ilvl w:val="0"/>
          <w:numId w:val="68"/>
        </w:numPr>
      </w:pPr>
      <w:r w:rsidRPr="00C0543E">
        <w:rPr>
          <w:rFonts w:ascii="Poppins Bold" w:hAnsi="Poppins Bold"/>
        </w:rPr>
        <w:t>Engagé</w:t>
      </w:r>
      <w:r>
        <w:t xml:space="preserve"> : coût réel décidé mais pas encore dépensé effectivement (exemple : commande de matériel pas encore payé)</w:t>
      </w:r>
    </w:p>
    <w:p w14:paraId="345A4E28" w14:textId="77777777" w:rsidR="00C0543E" w:rsidRDefault="00076128" w:rsidP="00496237">
      <w:pPr>
        <w:pStyle w:val="Paragraphedeliste"/>
        <w:numPr>
          <w:ilvl w:val="0"/>
          <w:numId w:val="68"/>
        </w:numPr>
      </w:pPr>
      <w:r w:rsidRPr="00C0543E">
        <w:rPr>
          <w:rFonts w:ascii="Poppins Bold" w:hAnsi="Poppins Bold"/>
        </w:rPr>
        <w:t>Reste</w:t>
      </w:r>
      <w:r>
        <w:t xml:space="preserve"> </w:t>
      </w:r>
      <w:r w:rsidRPr="00C0543E">
        <w:rPr>
          <w:rFonts w:ascii="Poppins Bold" w:hAnsi="Poppins Bold"/>
        </w:rPr>
        <w:t>à faire</w:t>
      </w:r>
      <w:r>
        <w:t xml:space="preserve"> : coût estimé pour terminer le projet</w:t>
      </w:r>
    </w:p>
    <w:p w14:paraId="645BEB51" w14:textId="12E9F4A0" w:rsidR="00496237" w:rsidRDefault="00076128" w:rsidP="00496237">
      <w:pPr>
        <w:pStyle w:val="Paragraphedeliste"/>
        <w:numPr>
          <w:ilvl w:val="0"/>
          <w:numId w:val="68"/>
        </w:numPr>
      </w:pPr>
      <w:r w:rsidRPr="00C0543E">
        <w:rPr>
          <w:rFonts w:ascii="Poppins Bold" w:hAnsi="Poppins Bold"/>
        </w:rPr>
        <w:t>Prévision à Fin d’Affaire</w:t>
      </w:r>
      <w:r>
        <w:t xml:space="preserve"> (PFA) = (Réalisé + Engagé) + Reste à faire Marge = Prix – PFA</w:t>
      </w:r>
    </w:p>
    <w:p w14:paraId="68622AF2" w14:textId="1ED1C997" w:rsidR="00076128" w:rsidRPr="000A4FCD" w:rsidRDefault="00076128" w:rsidP="00076128">
      <w:pPr>
        <w:jc w:val="center"/>
      </w:pPr>
      <w:r w:rsidRPr="00076128">
        <w:rPr>
          <w:noProof/>
        </w:rPr>
        <w:drawing>
          <wp:inline distT="0" distB="0" distL="0" distR="0" wp14:anchorId="712F6431" wp14:editId="4461120C">
            <wp:extent cx="3200400" cy="577850"/>
            <wp:effectExtent l="0" t="0" r="0" b="0"/>
            <wp:docPr id="27" name="Image 2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abl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3448" cy="58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A8F3" w14:textId="517EF64C" w:rsidR="004F77A5" w:rsidRDefault="004F77A5">
      <w:r>
        <w:br w:type="page"/>
      </w:r>
    </w:p>
    <w:p w14:paraId="7C5FB128" w14:textId="77777777" w:rsidR="004F77A5" w:rsidRDefault="004F77A5" w:rsidP="000A4FCD">
      <w:r>
        <w:lastRenderedPageBreak/>
        <w:t xml:space="preserve">Le suivi se fait par rapport à une « </w:t>
      </w:r>
      <w:proofErr w:type="spellStart"/>
      <w:r>
        <w:t>baseline</w:t>
      </w:r>
      <w:proofErr w:type="spellEnd"/>
      <w:r>
        <w:t xml:space="preserve"> »</w:t>
      </w:r>
    </w:p>
    <w:p w14:paraId="23DFB246" w14:textId="77777777" w:rsidR="004F77A5" w:rsidRDefault="004F77A5" w:rsidP="004F77A5">
      <w:pPr>
        <w:pStyle w:val="Paragraphedeliste"/>
        <w:numPr>
          <w:ilvl w:val="0"/>
          <w:numId w:val="69"/>
        </w:numPr>
      </w:pPr>
      <w:r>
        <w:t>Programme nominal prévu du projet</w:t>
      </w:r>
    </w:p>
    <w:p w14:paraId="364DB419" w14:textId="77777777" w:rsidR="004F77A5" w:rsidRDefault="004F77A5" w:rsidP="004F77A5">
      <w:pPr>
        <w:pStyle w:val="Paragraphedeliste"/>
        <w:numPr>
          <w:ilvl w:val="0"/>
          <w:numId w:val="69"/>
        </w:numPr>
      </w:pPr>
      <w:r>
        <w:t>Etalement dans le temps des travaux devant être accomplis et de leur valeur</w:t>
      </w:r>
    </w:p>
    <w:p w14:paraId="0EBB96A8" w14:textId="5F616432" w:rsidR="005A7349" w:rsidRDefault="004F77A5" w:rsidP="004F77A5">
      <w:pPr>
        <w:pStyle w:val="Paragraphedeliste"/>
        <w:numPr>
          <w:ilvl w:val="0"/>
          <w:numId w:val="69"/>
        </w:numPr>
      </w:pPr>
      <w:r>
        <w:t>La Baseline est un planning de l’avancement et des coûts prévus</w:t>
      </w:r>
    </w:p>
    <w:p w14:paraId="304102DA" w14:textId="78F8F672" w:rsidR="004F77A5" w:rsidRDefault="004F77A5" w:rsidP="004F77A5">
      <w:pPr>
        <w:jc w:val="center"/>
      </w:pPr>
      <w:r w:rsidRPr="004F77A5">
        <w:rPr>
          <w:noProof/>
        </w:rPr>
        <w:drawing>
          <wp:inline distT="0" distB="0" distL="0" distR="0" wp14:anchorId="02136FCD" wp14:editId="788C0058">
            <wp:extent cx="3077036" cy="1549020"/>
            <wp:effectExtent l="0" t="0" r="0" b="0"/>
            <wp:docPr id="28" name="Image 28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diagramm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1776" cy="155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8E17" w14:textId="567290F2" w:rsidR="004F77A5" w:rsidRDefault="00BC62D4" w:rsidP="00BC62D4">
      <w:pPr>
        <w:pStyle w:val="Titre2"/>
      </w:pPr>
      <w:r>
        <w:t xml:space="preserve">Valeur réalisée / </w:t>
      </w:r>
      <w:proofErr w:type="spellStart"/>
      <w:r>
        <w:t>Earned</w:t>
      </w:r>
      <w:proofErr w:type="spellEnd"/>
      <w:r>
        <w:t xml:space="preserve"> value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6"/>
        <w:gridCol w:w="4746"/>
      </w:tblGrid>
      <w:tr w:rsidR="00427EB1" w14:paraId="3A32FCEA" w14:textId="77777777" w:rsidTr="009B1514">
        <w:tc>
          <w:tcPr>
            <w:tcW w:w="4531" w:type="dxa"/>
          </w:tcPr>
          <w:p w14:paraId="1C5CC816" w14:textId="66F92AAF" w:rsidR="00427EB1" w:rsidRDefault="00427EB1" w:rsidP="00427EB1">
            <w:r>
              <w:t>Valeur des travaux déjà réalisés à une date donnée</w:t>
            </w:r>
          </w:p>
          <w:p w14:paraId="010599D4" w14:textId="77777777" w:rsidR="00427EB1" w:rsidRDefault="00427EB1" w:rsidP="00427EB1"/>
          <w:p w14:paraId="2E74C07F" w14:textId="77B8A101" w:rsidR="00427EB1" w:rsidRDefault="00427EB1" w:rsidP="00427EB1">
            <m:oMathPara>
              <m:oMath>
                <m:r>
                  <w:rPr>
                    <w:rFonts w:ascii="Cambria Math" w:hAnsi="Cambria Math"/>
                  </w:rPr>
                  <m:t>∑tâches (Coût estimé tâche×Avancement physique)</m:t>
                </m:r>
              </m:oMath>
            </m:oMathPara>
          </w:p>
          <w:p w14:paraId="46918E5F" w14:textId="77777777" w:rsidR="00427EB1" w:rsidRDefault="00427EB1" w:rsidP="00427EB1"/>
          <w:p w14:paraId="3920F5CA" w14:textId="77777777" w:rsidR="00427EB1" w:rsidRDefault="00427EB1" w:rsidP="00427EB1">
            <w:r>
              <w:t xml:space="preserve">C’est une valorisation de l’avancement physique </w:t>
            </w:r>
          </w:p>
          <w:p w14:paraId="407DF515" w14:textId="617AA536" w:rsidR="00427EB1" w:rsidRDefault="00427EB1" w:rsidP="00427EB1">
            <w:r w:rsidRPr="00427EB1">
              <w:rPr>
                <w:rFonts w:ascii="Segoe UI Symbol" w:hAnsi="Segoe UI Symbol" w:cs="Segoe UI Symbol"/>
              </w:rPr>
              <w:t>➔</w:t>
            </w:r>
            <w:r>
              <w:t xml:space="preserve"> permet de comparer sur un même schéma : Baseline, Consommé et Valeur réalisée</w:t>
            </w:r>
          </w:p>
        </w:tc>
        <w:tc>
          <w:tcPr>
            <w:tcW w:w="4531" w:type="dxa"/>
          </w:tcPr>
          <w:p w14:paraId="3B2FF767" w14:textId="3EB90123" w:rsidR="00427EB1" w:rsidRDefault="00427EB1" w:rsidP="00427EB1">
            <w:r w:rsidRPr="00262B7D">
              <w:rPr>
                <w:noProof/>
              </w:rPr>
              <w:drawing>
                <wp:inline distT="0" distB="0" distL="0" distR="0" wp14:anchorId="5A6D7969" wp14:editId="24440B85">
                  <wp:extent cx="2875494" cy="1119117"/>
                  <wp:effectExtent l="0" t="0" r="1270" b="5080"/>
                  <wp:docPr id="29" name="Image 29" descr="Une image contenant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 descr="Une image contenant diagramme&#10;&#10;Description générée automatiquement"/>
                          <pic:cNvPicPr/>
                        </pic:nvPicPr>
                        <pic:blipFill rotWithShape="1">
                          <a:blip r:embed="rId29"/>
                          <a:srcRect l="1692" r="-1"/>
                          <a:stretch/>
                        </pic:blipFill>
                        <pic:spPr bwMode="auto">
                          <a:xfrm>
                            <a:off x="0" y="0"/>
                            <a:ext cx="2918192" cy="1135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9695B5" w14:textId="755EC806" w:rsidR="00262B7D" w:rsidRDefault="00262B7D" w:rsidP="00262B7D">
      <w:pPr>
        <w:pStyle w:val="Titre2"/>
      </w:pPr>
      <w:r>
        <w:t>Estimation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46"/>
        <w:gridCol w:w="5226"/>
      </w:tblGrid>
      <w:tr w:rsidR="00262B7D" w14:paraId="4DE3CAC3" w14:textId="77777777" w:rsidTr="008476C2">
        <w:tc>
          <w:tcPr>
            <w:tcW w:w="4286" w:type="dxa"/>
            <w:vAlign w:val="center"/>
          </w:tcPr>
          <w:p w14:paraId="3ABF0B0F" w14:textId="77777777" w:rsidR="008476C2" w:rsidRDefault="006D1088" w:rsidP="0067094D">
            <m:oMathPara>
              <m:oMath>
                <m:r>
                  <w:rPr>
                    <w:rFonts w:ascii="Cambria Math" w:hAnsi="Cambria Math"/>
                  </w:rPr>
                  <m:t>(Valeur réalisée - Baseline) = Ecart planning</m:t>
                </m:r>
              </m:oMath>
            </m:oMathPara>
          </w:p>
          <w:p w14:paraId="4CF5B8DC" w14:textId="77777777" w:rsidR="008476C2" w:rsidRDefault="008476C2" w:rsidP="0067094D"/>
          <w:p w14:paraId="660B8AA3" w14:textId="0BFB90FC" w:rsidR="008476C2" w:rsidRDefault="00262B7D" w:rsidP="0067094D">
            <w:r>
              <w:t>Indique s</w:t>
            </w:r>
            <w:r w:rsidR="006D1088">
              <w:t>’</w:t>
            </w:r>
            <w:r>
              <w:t xml:space="preserve">il y a + ou - de choses faites par rapport </w:t>
            </w:r>
            <w:proofErr w:type="gramStart"/>
            <w:r w:rsidR="0067094D">
              <w:t>au</w:t>
            </w:r>
            <w:proofErr w:type="gramEnd"/>
            <w:r w:rsidR="0067094D">
              <w:t xml:space="preserve"> plan</w:t>
            </w:r>
            <w:r>
              <w:t xml:space="preserve"> prévu au départ</w:t>
            </w:r>
          </w:p>
          <w:p w14:paraId="64383E26" w14:textId="63D27125" w:rsidR="006D1088" w:rsidRDefault="00262B7D" w:rsidP="0067094D">
            <w:r>
              <w:rPr>
                <w:rFonts w:ascii="Times New Roman" w:hAnsi="Times New Roman" w:cs="Times New Roman"/>
              </w:rPr>
              <w:t>→</w:t>
            </w:r>
            <w:r>
              <w:t xml:space="preserve"> positif = avance planning</w:t>
            </w:r>
          </w:p>
          <w:p w14:paraId="34EF008E" w14:textId="77777777" w:rsidR="006D1088" w:rsidRDefault="006D1088" w:rsidP="0067094D"/>
          <w:p w14:paraId="4410EDDE" w14:textId="77777777" w:rsidR="008476C2" w:rsidRDefault="008476C2" w:rsidP="0067094D"/>
          <w:p w14:paraId="67473896" w14:textId="77777777" w:rsidR="008476C2" w:rsidRPr="008476C2" w:rsidRDefault="00000000" w:rsidP="0067094D"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Consommé – Valeur réalisée</m:t>
                    </m:r>
                  </m:e>
                </m:d>
                <m:r>
                  <w:rPr>
                    <w:rFonts w:ascii="Cambria Math" w:hAnsi="Cambria Math"/>
                  </w:rPr>
                  <m:t>= Ecart de coût</m:t>
                </m:r>
              </m:oMath>
            </m:oMathPara>
          </w:p>
          <w:p w14:paraId="2B226E1A" w14:textId="77777777" w:rsidR="008476C2" w:rsidRDefault="008476C2" w:rsidP="0067094D"/>
          <w:p w14:paraId="450209A3" w14:textId="3252BCD1" w:rsidR="008476C2" w:rsidRPr="008476C2" w:rsidRDefault="00262B7D" w:rsidP="0067094D">
            <w:r>
              <w:t xml:space="preserve">Indique </w:t>
            </w:r>
            <w:r w:rsidR="006D1088">
              <w:t>s’il</w:t>
            </w:r>
            <w:r>
              <w:t xml:space="preserve"> a été + ou - consommé que prévu pour faire ce qui a été déjà fait </w:t>
            </w:r>
          </w:p>
          <w:p w14:paraId="6ACEDEBC" w14:textId="522733FB" w:rsidR="00262B7D" w:rsidRDefault="00262B7D" w:rsidP="0067094D">
            <w:r>
              <w:rPr>
                <w:rFonts w:ascii="Times New Roman" w:hAnsi="Times New Roman" w:cs="Times New Roman"/>
              </w:rPr>
              <w:t>→</w:t>
            </w:r>
            <w:r>
              <w:t xml:space="preserve"> positif = surco</w:t>
            </w:r>
            <w:r>
              <w:rPr>
                <w:rFonts w:cs="Poppins Light"/>
              </w:rPr>
              <w:t>û</w:t>
            </w:r>
            <w:r>
              <w:t>t</w:t>
            </w:r>
          </w:p>
        </w:tc>
        <w:tc>
          <w:tcPr>
            <w:tcW w:w="4776" w:type="dxa"/>
            <w:vAlign w:val="center"/>
          </w:tcPr>
          <w:p w14:paraId="1D43D234" w14:textId="198E2683" w:rsidR="00262B7D" w:rsidRDefault="008476C2" w:rsidP="0067094D">
            <w:r w:rsidRPr="006D1088">
              <w:rPr>
                <w:noProof/>
              </w:rPr>
              <w:drawing>
                <wp:inline distT="0" distB="0" distL="0" distR="0" wp14:anchorId="7D683B30" wp14:editId="24EDCEE7">
                  <wp:extent cx="3099354" cy="852985"/>
                  <wp:effectExtent l="0" t="0" r="6350" b="4445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110" cy="86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311AF">
              <w:rPr>
                <w:noProof/>
              </w:rPr>
              <w:drawing>
                <wp:inline distT="0" distB="0" distL="0" distR="0" wp14:anchorId="3DB39421" wp14:editId="2D4682B7">
                  <wp:extent cx="3179929" cy="871396"/>
                  <wp:effectExtent l="0" t="0" r="1905" b="5080"/>
                  <wp:docPr id="31" name="Image 31" descr="Une image contenant graphiq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 descr="Une image contenant graphique&#10;&#10;Description générée automatiquement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647" cy="880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CC880" w14:textId="4E522CFF" w:rsidR="00C311AF" w:rsidRDefault="00C311AF" w:rsidP="00C311AF">
      <w:pPr>
        <w:jc w:val="center"/>
      </w:pPr>
    </w:p>
    <w:p w14:paraId="038C39CE" w14:textId="5994A4BB" w:rsidR="00C311AF" w:rsidRDefault="009B1514" w:rsidP="00C311AF">
      <w:r>
        <w:t>Exercice</w:t>
      </w:r>
      <w:r w:rsidR="008476C2">
        <w:t xml:space="preserve"> : </w:t>
      </w:r>
      <w:r>
        <w:t>Dessiner les courbes Baseline / Consommé / Valeur réalisée</w:t>
      </w:r>
    </w:p>
    <w:p w14:paraId="7D092FBF" w14:textId="44C19C90" w:rsidR="009B1514" w:rsidRDefault="009B1514" w:rsidP="009B1514">
      <w:pPr>
        <w:jc w:val="center"/>
      </w:pPr>
      <w:r w:rsidRPr="009B1514">
        <w:rPr>
          <w:noProof/>
        </w:rPr>
        <w:drawing>
          <wp:inline distT="0" distB="0" distL="0" distR="0" wp14:anchorId="52A01940" wp14:editId="37C1862C">
            <wp:extent cx="3609833" cy="1709419"/>
            <wp:effectExtent l="0" t="0" r="0" b="5715"/>
            <wp:docPr id="32" name="Image 32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graphiqu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0896" cy="171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A1F0" w14:textId="77777777" w:rsidR="009B1514" w:rsidRDefault="009B1514" w:rsidP="009B1514"/>
    <w:p w14:paraId="4200F9D6" w14:textId="0476575A" w:rsidR="003D1ADF" w:rsidRDefault="005D6A5D" w:rsidP="003D1ADF">
      <w:r>
        <w:lastRenderedPageBreak/>
        <w:t>Réestimation</w:t>
      </w:r>
      <w:r w:rsidR="003D1ADF">
        <w:t xml:space="preserve"> régulière du coût final et du planning</w:t>
      </w:r>
    </w:p>
    <w:p w14:paraId="22888B64" w14:textId="77777777" w:rsidR="003D1ADF" w:rsidRDefault="003D1ADF" w:rsidP="003D1ADF">
      <w:pPr>
        <w:pStyle w:val="Paragraphedeliste"/>
        <w:numPr>
          <w:ilvl w:val="0"/>
          <w:numId w:val="71"/>
        </w:numPr>
      </w:pPr>
      <w:r>
        <w:t>Recueil auprès des membres de l’équipe pour chaque tâche</w:t>
      </w:r>
    </w:p>
    <w:p w14:paraId="75262683" w14:textId="5571C623" w:rsidR="003D1ADF" w:rsidRDefault="003D1ADF" w:rsidP="003D1ADF">
      <w:pPr>
        <w:pStyle w:val="Paragraphedeliste"/>
        <w:numPr>
          <w:ilvl w:val="1"/>
          <w:numId w:val="71"/>
        </w:numPr>
      </w:pPr>
      <w:r>
        <w:t>Avancement physique (indicateurs) -&gt; Objectif</w:t>
      </w:r>
    </w:p>
    <w:p w14:paraId="54A82861" w14:textId="51E5841D" w:rsidR="003D1ADF" w:rsidRDefault="003D1ADF" w:rsidP="003D1ADF">
      <w:pPr>
        <w:pStyle w:val="Paragraphedeliste"/>
        <w:numPr>
          <w:ilvl w:val="1"/>
          <w:numId w:val="71"/>
        </w:numPr>
      </w:pPr>
      <w:r>
        <w:t>Coût - Réalisé + Engagé -&gt; Objectif</w:t>
      </w:r>
    </w:p>
    <w:p w14:paraId="2EF42CFF" w14:textId="77777777" w:rsidR="005D6A5D" w:rsidRDefault="003D1ADF" w:rsidP="003D1ADF">
      <w:pPr>
        <w:pStyle w:val="Paragraphedeliste"/>
        <w:numPr>
          <w:ilvl w:val="1"/>
          <w:numId w:val="71"/>
        </w:numPr>
      </w:pPr>
      <w:r>
        <w:t>Coût - Reste à faire -&gt; Subjectif … C’est le plus difficile</w:t>
      </w:r>
    </w:p>
    <w:p w14:paraId="69652A5C" w14:textId="77777777" w:rsidR="005D6A5D" w:rsidRDefault="003D1ADF" w:rsidP="005D6A5D">
      <w:pPr>
        <w:pStyle w:val="Paragraphedeliste"/>
        <w:numPr>
          <w:ilvl w:val="0"/>
          <w:numId w:val="71"/>
        </w:numPr>
      </w:pPr>
      <w:r>
        <w:t>Consolidation globale</w:t>
      </w:r>
    </w:p>
    <w:p w14:paraId="70D08D8A" w14:textId="77777777" w:rsidR="005D6A5D" w:rsidRDefault="003D1ADF" w:rsidP="005D6A5D">
      <w:pPr>
        <w:pStyle w:val="Paragraphedeliste"/>
        <w:numPr>
          <w:ilvl w:val="1"/>
          <w:numId w:val="71"/>
        </w:numPr>
      </w:pPr>
      <w:r>
        <w:t>Coût : Prévision de coût à Fin d’Affaire</w:t>
      </w:r>
    </w:p>
    <w:p w14:paraId="221ADC4B" w14:textId="77777777" w:rsidR="005D6A5D" w:rsidRDefault="003D1ADF" w:rsidP="005D6A5D">
      <w:pPr>
        <w:pStyle w:val="Paragraphedeliste"/>
        <w:numPr>
          <w:ilvl w:val="1"/>
          <w:numId w:val="71"/>
        </w:numPr>
      </w:pPr>
      <w:r>
        <w:t>Avancement : indicateurs d’avancement</w:t>
      </w:r>
    </w:p>
    <w:p w14:paraId="06AB2652" w14:textId="77777777" w:rsidR="005D6A5D" w:rsidRDefault="003D1ADF" w:rsidP="005D6A5D">
      <w:pPr>
        <w:pStyle w:val="Paragraphedeliste"/>
        <w:numPr>
          <w:ilvl w:val="0"/>
          <w:numId w:val="71"/>
        </w:numPr>
      </w:pPr>
      <w:r>
        <w:t>Mise à jour du planning à partir du reste à faire</w:t>
      </w:r>
    </w:p>
    <w:p w14:paraId="2F8050D1" w14:textId="77777777" w:rsidR="005D6A5D" w:rsidRDefault="003D1ADF" w:rsidP="005D6A5D">
      <w:r>
        <w:t>Détecter les éventuelles dérives le plus tôt possible</w:t>
      </w:r>
      <w:r w:rsidR="005D6A5D">
        <w:t xml:space="preserve"> et r</w:t>
      </w:r>
      <w:r>
        <w:t>éagir</w:t>
      </w:r>
      <w:r w:rsidR="005D6A5D">
        <w:t xml:space="preserve"> e</w:t>
      </w:r>
      <w:r>
        <w:t xml:space="preserve">n cas de « dérive » </w:t>
      </w:r>
      <w:r w:rsidR="005D6A5D">
        <w:t>(</w:t>
      </w:r>
      <w:r>
        <w:t>éviter que le problème s’aggrave</w:t>
      </w:r>
      <w:r w:rsidR="005D6A5D">
        <w:t>) ou e</w:t>
      </w:r>
      <w:r>
        <w:t>n cas d’amélioration</w:t>
      </w:r>
      <w:r w:rsidR="005D6A5D">
        <w:t xml:space="preserve"> (</w:t>
      </w:r>
      <w:r>
        <w:t>en profiter pour se donner des marges</w:t>
      </w:r>
      <w:r w:rsidR="005D6A5D">
        <w:t>)</w:t>
      </w:r>
    </w:p>
    <w:p w14:paraId="693824E2" w14:textId="46E738F1" w:rsidR="009B1514" w:rsidRDefault="003D1ADF" w:rsidP="005D6A5D">
      <w:r>
        <w:t>Plus une erreur est détectée tard, plus ses conséquences sont graves</w:t>
      </w:r>
    </w:p>
    <w:p w14:paraId="3B059250" w14:textId="0A666719" w:rsidR="005D6A5D" w:rsidRDefault="00141464" w:rsidP="00141464">
      <w:pPr>
        <w:pStyle w:val="Titre1"/>
      </w:pPr>
      <w:r>
        <w:t>Architecture des systèmes</w:t>
      </w:r>
    </w:p>
    <w:p w14:paraId="57A9CA96" w14:textId="5E27157B" w:rsidR="001E2053" w:rsidRDefault="007F5D65" w:rsidP="001E2053">
      <w:r>
        <w:t>Architecture</w:t>
      </w:r>
      <w:r w:rsidR="0076653F">
        <w:t> : Décomposition d’un système en éléments</w:t>
      </w:r>
      <w:r w:rsidR="003D6EFA">
        <w:t>. Les éléments sont assemblés et interagissent via les interfaces</w:t>
      </w:r>
    </w:p>
    <w:p w14:paraId="3498C876" w14:textId="2603E919" w:rsidR="00D62AC9" w:rsidRDefault="003D6EFA" w:rsidP="001E2053">
      <w:r>
        <w:t>Type d’architecture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54"/>
        <w:gridCol w:w="2632"/>
        <w:gridCol w:w="1243"/>
      </w:tblGrid>
      <w:tr w:rsidR="00C06832" w14:paraId="5CBC6D92" w14:textId="77777777" w:rsidTr="00040A16">
        <w:trPr>
          <w:jc w:val="center"/>
        </w:trPr>
        <w:tc>
          <w:tcPr>
            <w:tcW w:w="0" w:type="auto"/>
            <w:vAlign w:val="center"/>
          </w:tcPr>
          <w:p w14:paraId="46477613" w14:textId="7BB8AF25" w:rsidR="00C06832" w:rsidRDefault="00C06832" w:rsidP="00040A16">
            <w:r>
              <w:t>Architecture fonctionnelle</w:t>
            </w:r>
          </w:p>
        </w:tc>
        <w:tc>
          <w:tcPr>
            <w:tcW w:w="0" w:type="auto"/>
            <w:vAlign w:val="center"/>
          </w:tcPr>
          <w:p w14:paraId="3E8993D0" w14:textId="4C501F72" w:rsidR="00C06832" w:rsidRDefault="00C06832" w:rsidP="00040A16">
            <w:r>
              <w:t>Le système fait quoi ?</w:t>
            </w:r>
          </w:p>
        </w:tc>
        <w:tc>
          <w:tcPr>
            <w:tcW w:w="0" w:type="auto"/>
            <w:vAlign w:val="center"/>
          </w:tcPr>
          <w:p w14:paraId="3EF87565" w14:textId="7F12B6D1" w:rsidR="00C06832" w:rsidRDefault="00C06832" w:rsidP="00040A16">
            <w:r>
              <w:t>Spécification</w:t>
            </w:r>
          </w:p>
        </w:tc>
      </w:tr>
      <w:tr w:rsidR="00C06832" w14:paraId="5DE55122" w14:textId="77777777" w:rsidTr="00040A16">
        <w:trPr>
          <w:jc w:val="center"/>
        </w:trPr>
        <w:tc>
          <w:tcPr>
            <w:tcW w:w="0" w:type="auto"/>
            <w:vAlign w:val="center"/>
          </w:tcPr>
          <w:p w14:paraId="0DCA219B" w14:textId="77777777" w:rsidR="00C06832" w:rsidRDefault="00C06832" w:rsidP="00040A16">
            <w:r>
              <w:t>Architecture logicielle (organique)</w:t>
            </w:r>
          </w:p>
          <w:p w14:paraId="43C457A0" w14:textId="2ABA5820" w:rsidR="00C06832" w:rsidRDefault="00C06832" w:rsidP="00040A16">
            <w:r>
              <w:t>Architecture physique (organique)</w:t>
            </w:r>
          </w:p>
        </w:tc>
        <w:tc>
          <w:tcPr>
            <w:tcW w:w="0" w:type="auto"/>
            <w:vAlign w:val="center"/>
          </w:tcPr>
          <w:p w14:paraId="5E6269F1" w14:textId="7FCE463A" w:rsidR="00C06832" w:rsidRDefault="00C06832" w:rsidP="00040A16">
            <w:r>
              <w:t>Le système est fait comment ?</w:t>
            </w:r>
          </w:p>
        </w:tc>
        <w:tc>
          <w:tcPr>
            <w:tcW w:w="0" w:type="auto"/>
            <w:vAlign w:val="center"/>
          </w:tcPr>
          <w:p w14:paraId="00873412" w14:textId="444165D0" w:rsidR="00C06832" w:rsidRDefault="00C06832" w:rsidP="00040A16">
            <w:r>
              <w:t>Conception</w:t>
            </w:r>
          </w:p>
        </w:tc>
      </w:tr>
    </w:tbl>
    <w:p w14:paraId="5AC9A86A" w14:textId="36D0CB04" w:rsidR="00D62AC9" w:rsidRDefault="00C06832" w:rsidP="00614ECB">
      <w:r>
        <w:t>Les trois architectures sont liées</w:t>
      </w:r>
      <w:r w:rsidR="00614ECB">
        <w:t> : Les fonctions sont réalisées par des logiciels et du matériel</w:t>
      </w:r>
      <w:r>
        <w:t xml:space="preserve"> </w:t>
      </w:r>
      <w:r w:rsidR="00614ECB">
        <w:t xml:space="preserve">et les logiciels </w:t>
      </w:r>
      <w:r w:rsidR="00FD6E73">
        <w:t>fonctionnent sur du matériel</w:t>
      </w:r>
    </w:p>
    <w:p w14:paraId="5884348B" w14:textId="317DFAEB" w:rsidR="003D06FB" w:rsidRDefault="003D06FB" w:rsidP="003D06FB">
      <w:pPr>
        <w:pStyle w:val="Titre2"/>
      </w:pPr>
      <w:r>
        <w:t>Architecture fonctionnelle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824"/>
        <w:gridCol w:w="2238"/>
      </w:tblGrid>
      <w:tr w:rsidR="003679DC" w14:paraId="66D8803C" w14:textId="77777777" w:rsidTr="00D4477D">
        <w:tc>
          <w:tcPr>
            <w:tcW w:w="0" w:type="auto"/>
            <w:vAlign w:val="center"/>
          </w:tcPr>
          <w:p w14:paraId="6D834F93" w14:textId="77777777" w:rsidR="003679DC" w:rsidRDefault="003679DC" w:rsidP="00D4477D">
            <w:r>
              <w:t>Structure du système en éléments fonctionnels : Fonctions (boites), Interfaces fonctionnelles (échange de données, commande (flèches))</w:t>
            </w:r>
          </w:p>
          <w:p w14:paraId="3935FCF8" w14:textId="77777777" w:rsidR="003679DC" w:rsidRDefault="003679DC" w:rsidP="00D4477D">
            <w:r>
              <w:t>Bien adaptée à l’analyse des besoins : Approche intuitive</w:t>
            </w:r>
            <w:r w:rsidR="00A50FF5">
              <w:t>, expression du besoin de l’utilisateur</w:t>
            </w:r>
          </w:p>
          <w:p w14:paraId="68FEEAAA" w14:textId="72418737" w:rsidR="00A50FF5" w:rsidRDefault="00A50FF5" w:rsidP="00D4477D">
            <w:r>
              <w:t>Ne préjuge pas des produits</w:t>
            </w:r>
            <w:r w:rsidR="00D272E1">
              <w:t xml:space="preserve"> </w:t>
            </w:r>
            <w:r w:rsidR="00D4477D">
              <w:t>à</w:t>
            </w:r>
            <w:r w:rsidR="00D272E1">
              <w:t xml:space="preserve"> réaliser :  Ce n’est ni une architecture logicielle ni une architecture matérielle</w:t>
            </w:r>
            <w:r w:rsidR="00E52D78">
              <w:t>. Une fonction est réalisée (en général) par du logiciel et d</w:t>
            </w:r>
            <w:r w:rsidR="00D4477D">
              <w:t>u matériel.</w:t>
            </w:r>
          </w:p>
        </w:tc>
        <w:tc>
          <w:tcPr>
            <w:tcW w:w="0" w:type="auto"/>
            <w:vAlign w:val="center"/>
          </w:tcPr>
          <w:p w14:paraId="167D7AB0" w14:textId="394B3E8A" w:rsidR="003679DC" w:rsidRDefault="003679DC" w:rsidP="00D4477D">
            <w:r w:rsidRPr="003679DC">
              <w:rPr>
                <w:noProof/>
              </w:rPr>
              <w:drawing>
                <wp:inline distT="0" distB="0" distL="0" distR="0" wp14:anchorId="16AB000A" wp14:editId="7D42336C">
                  <wp:extent cx="1284311" cy="701515"/>
                  <wp:effectExtent l="0" t="0" r="0" b="381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455" cy="70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1F21ED" w14:textId="69925766" w:rsidR="00E1404D" w:rsidRDefault="009E5907" w:rsidP="009E5907">
      <w:pPr>
        <w:pStyle w:val="Titre2"/>
      </w:pPr>
      <w:r>
        <w:t>Architecture matérielle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499"/>
        <w:gridCol w:w="2563"/>
      </w:tblGrid>
      <w:tr w:rsidR="0090323E" w14:paraId="600E7B7D" w14:textId="77777777" w:rsidTr="001E139D">
        <w:tc>
          <w:tcPr>
            <w:tcW w:w="0" w:type="auto"/>
            <w:vAlign w:val="center"/>
          </w:tcPr>
          <w:p w14:paraId="41791A32" w14:textId="77777777" w:rsidR="0090323E" w:rsidRDefault="0090323E" w:rsidP="001E139D">
            <w:r>
              <w:t>Structure du système en éléments matériels (hardware) : éléments matériels (électroniques, mécaniques), Interface physique (bus, liaisons, mécaniques), une instance par instance physique réelle.</w:t>
            </w:r>
          </w:p>
          <w:p w14:paraId="47BB4800" w14:textId="7B0FF24D" w:rsidR="0090323E" w:rsidRDefault="0090323E" w:rsidP="001E139D">
            <w:r>
              <w:t>Phase de conception du système</w:t>
            </w:r>
          </w:p>
          <w:p w14:paraId="6B30910E" w14:textId="0ABFB310" w:rsidR="0090323E" w:rsidRDefault="0090323E" w:rsidP="001E139D">
            <w:r>
              <w:t xml:space="preserve">Ne montre pas </w:t>
            </w:r>
            <w:r w:rsidR="001E139D">
              <w:t>les données échangées entre les logiciels</w:t>
            </w:r>
          </w:p>
        </w:tc>
        <w:tc>
          <w:tcPr>
            <w:tcW w:w="0" w:type="auto"/>
            <w:vAlign w:val="center"/>
          </w:tcPr>
          <w:p w14:paraId="4139C384" w14:textId="058C47BA" w:rsidR="0090323E" w:rsidRDefault="0090323E" w:rsidP="001E139D">
            <w:r w:rsidRPr="0090323E">
              <w:rPr>
                <w:noProof/>
              </w:rPr>
              <w:drawing>
                <wp:inline distT="0" distB="0" distL="0" distR="0" wp14:anchorId="71A850A2" wp14:editId="6C17EA9D">
                  <wp:extent cx="1490777" cy="959182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050" cy="96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53B13" w14:textId="2AC1BE75" w:rsidR="0090323E" w:rsidRDefault="00E14E84" w:rsidP="00E14E84">
      <w:pPr>
        <w:pStyle w:val="Titre2"/>
      </w:pPr>
      <w:r>
        <w:lastRenderedPageBreak/>
        <w:t>Architecture logicielle</w:t>
      </w:r>
    </w:p>
    <w:p w14:paraId="53E0377A" w14:textId="11893F14" w:rsidR="00E14E84" w:rsidRDefault="00E14E84" w:rsidP="00E14E84">
      <w:pPr>
        <w:jc w:val="center"/>
      </w:pPr>
      <w:r w:rsidRPr="00E14E84">
        <w:rPr>
          <w:noProof/>
        </w:rPr>
        <w:drawing>
          <wp:inline distT="0" distB="0" distL="0" distR="0" wp14:anchorId="5945A447" wp14:editId="576A7519">
            <wp:extent cx="3640798" cy="1958454"/>
            <wp:effectExtent l="0" t="0" r="0" b="3810"/>
            <wp:docPr id="35" name="Image 35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diagramm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6197" cy="196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032B" w14:textId="319B13E8" w:rsidR="00E14E84" w:rsidRDefault="00E14E84" w:rsidP="00E14E84">
      <w:pPr>
        <w:pStyle w:val="Titre1"/>
      </w:pPr>
      <w:r>
        <w:t xml:space="preserve">Phase de vérification </w:t>
      </w:r>
      <w:r w:rsidR="00AD715A">
        <w:t>(AIV)</w:t>
      </w:r>
    </w:p>
    <w:p w14:paraId="04E01CE6" w14:textId="40E9D85E" w:rsidR="0090323E" w:rsidRDefault="00AD715A" w:rsidP="00AD715A">
      <w:pPr>
        <w:jc w:val="center"/>
      </w:pPr>
      <w:r w:rsidRPr="00AD715A">
        <w:rPr>
          <w:noProof/>
        </w:rPr>
        <w:drawing>
          <wp:inline distT="0" distB="0" distL="0" distR="0" wp14:anchorId="661E7207" wp14:editId="6D8B95CB">
            <wp:extent cx="4314413" cy="2367886"/>
            <wp:effectExtent l="0" t="0" r="0" b="0"/>
            <wp:docPr id="36" name="Image 36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diagramm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7495" cy="23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BBB8" w14:textId="586A4767" w:rsidR="00D11432" w:rsidRDefault="001700FC" w:rsidP="001700FC">
      <w:pPr>
        <w:pStyle w:val="Titre2"/>
      </w:pPr>
      <w:r>
        <w:t>Anticipation des vérifications</w:t>
      </w:r>
    </w:p>
    <w:p w14:paraId="6EF39F83" w14:textId="1D7EA660" w:rsidR="001700FC" w:rsidRDefault="001700FC" w:rsidP="001700FC">
      <w:pPr>
        <w:pStyle w:val="Paragraphedeliste"/>
        <w:numPr>
          <w:ilvl w:val="0"/>
          <w:numId w:val="71"/>
        </w:numPr>
      </w:pPr>
      <w:r>
        <w:t>Phase de spécification : plan de tests préliminaires (RDP)</w:t>
      </w:r>
    </w:p>
    <w:p w14:paraId="70A22C0C" w14:textId="77777777" w:rsidR="001700FC" w:rsidRPr="001700FC" w:rsidRDefault="001700FC" w:rsidP="001700FC">
      <w:pPr>
        <w:pStyle w:val="Paragraphedeliste"/>
        <w:numPr>
          <w:ilvl w:val="0"/>
          <w:numId w:val="71"/>
        </w:numPr>
      </w:pPr>
    </w:p>
    <w:sectPr w:rsidR="001700FC" w:rsidRPr="001700FC" w:rsidSect="00EE6893">
      <w:headerReference w:type="default" r:id="rId37"/>
      <w:foot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C005D" w14:textId="77777777" w:rsidR="00DF5AB4" w:rsidRDefault="00DF5AB4" w:rsidP="00232FE5">
      <w:pPr>
        <w:spacing w:after="0" w:line="240" w:lineRule="auto"/>
      </w:pPr>
      <w:r>
        <w:separator/>
      </w:r>
    </w:p>
  </w:endnote>
  <w:endnote w:type="continuationSeparator" w:id="0">
    <w:p w14:paraId="2AC1DD1A" w14:textId="77777777" w:rsidR="00DF5AB4" w:rsidRDefault="00DF5AB4" w:rsidP="00232FE5">
      <w:pPr>
        <w:spacing w:after="0" w:line="240" w:lineRule="auto"/>
      </w:pPr>
      <w:r>
        <w:continuationSeparator/>
      </w:r>
    </w:p>
  </w:endnote>
  <w:endnote w:type="continuationNotice" w:id="1">
    <w:p w14:paraId="7E435417" w14:textId="77777777" w:rsidR="00DF5AB4" w:rsidRDefault="00DF5AB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Poppins Bold">
    <w:panose1 w:val="00000000000000000000"/>
    <w:charset w:val="00"/>
    <w:family w:val="roman"/>
    <w:notTrueType/>
    <w:pitch w:val="default"/>
  </w:font>
  <w:font w:name="Roboto Black">
    <w:altName w:val="Roboto Black"/>
    <w:charset w:val="00"/>
    <w:family w:val="auto"/>
    <w:pitch w:val="variable"/>
    <w:sig w:usb0="E0000AFF" w:usb1="5000217F" w:usb2="00000021" w:usb3="00000000" w:csb0="0000019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93B7D" w14:textId="77777777" w:rsidR="003226E7" w:rsidRDefault="003226E7">
    <w:pPr>
      <w:pStyle w:val="Pieddepage"/>
    </w:pPr>
    <w:r>
      <w:rPr>
        <w:noProof/>
        <w:lang w:val="en-GB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8CC6148" wp14:editId="43BCDCCD">
              <wp:simplePos x="0" y="0"/>
              <wp:positionH relativeFrom="column">
                <wp:posOffset>6101896</wp:posOffset>
              </wp:positionH>
              <wp:positionV relativeFrom="paragraph">
                <wp:posOffset>-2256790</wp:posOffset>
              </wp:positionV>
              <wp:extent cx="336550" cy="2607945"/>
              <wp:effectExtent l="0" t="0" r="6350" b="1905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0" cy="260794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E66E252" w14:textId="77777777" w:rsidR="003226E7" w:rsidRPr="003226E7" w:rsidRDefault="00757B18" w:rsidP="003226E7">
                          <w:pPr>
                            <w:rPr>
                              <w:rFonts w:ascii="Roboto Black" w:hAnsi="Roboto Black"/>
                            </w:rPr>
                          </w:pPr>
                          <w:r>
                            <w:rPr>
                              <w:rFonts w:ascii="Roboto Black" w:hAnsi="Roboto Black"/>
                            </w:rPr>
                            <w:t xml:space="preserve">Alexis GIBERT </w:t>
                          </w:r>
                          <w:r w:rsidR="004B13A9">
                            <w:rPr>
                              <w:rFonts w:ascii="Roboto Black" w:hAnsi="Roboto Black"/>
                            </w:rPr>
                            <w:t>//</w:t>
                          </w:r>
                          <w:r w:rsidR="002C5EA8">
                            <w:rPr>
                              <w:rFonts w:ascii="Roboto Black" w:hAnsi="Roboto Black"/>
                            </w:rPr>
                            <w:t xml:space="preserve"> </w:t>
                          </w:r>
                          <w:r w:rsidR="00F96292">
                            <w:rPr>
                              <w:rFonts w:ascii="Roboto Black" w:hAnsi="Roboto Black"/>
                            </w:rPr>
                            <w:t>UPSSITECH 1A SRI</w:t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CC6148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8" type="#_x0000_t202" style="position:absolute;margin-left:480.45pt;margin-top:-177.7pt;width:26.5pt;height:205.3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" fillcolor="white [3201]" stroked="f" strokeweight=".5pt">
              <v:textbox style="layout-flow:vertical;mso-layout-flow-alt:bottom-to-top">
                <w:txbxContent>
                  <w:p w14:paraId="1E66E252" w14:textId="77777777" w:rsidR="003226E7" w:rsidRPr="003226E7" w:rsidRDefault="00757B18" w:rsidP="003226E7">
                    <w:pPr>
                      <w:rPr>
                        <w:rFonts w:ascii="Roboto Black" w:hAnsi="Roboto Black"/>
                      </w:rPr>
                    </w:pPr>
                    <w:r>
                      <w:rPr>
                        <w:rFonts w:ascii="Roboto Black" w:hAnsi="Roboto Black"/>
                      </w:rPr>
                      <w:t xml:space="preserve">Alexis GIBERT </w:t>
                    </w:r>
                    <w:r w:rsidR="004B13A9">
                      <w:rPr>
                        <w:rFonts w:ascii="Roboto Black" w:hAnsi="Roboto Black"/>
                      </w:rPr>
                      <w:t>//</w:t>
                    </w:r>
                    <w:r w:rsidR="002C5EA8">
                      <w:rPr>
                        <w:rFonts w:ascii="Roboto Black" w:hAnsi="Roboto Black"/>
                      </w:rPr>
                      <w:t xml:space="preserve"> </w:t>
                    </w:r>
                    <w:r w:rsidR="00F96292">
                      <w:rPr>
                        <w:rFonts w:ascii="Roboto Black" w:hAnsi="Roboto Black"/>
                      </w:rPr>
                      <w:t>UPSSITECH 1A SRI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5E2D1" w14:textId="77777777" w:rsidR="00DF5AB4" w:rsidRDefault="00DF5AB4" w:rsidP="00232FE5">
      <w:pPr>
        <w:spacing w:after="0" w:line="240" w:lineRule="auto"/>
      </w:pPr>
      <w:r>
        <w:separator/>
      </w:r>
    </w:p>
  </w:footnote>
  <w:footnote w:type="continuationSeparator" w:id="0">
    <w:p w14:paraId="6E7C4849" w14:textId="77777777" w:rsidR="00DF5AB4" w:rsidRDefault="00DF5AB4" w:rsidP="00232FE5">
      <w:pPr>
        <w:spacing w:after="0" w:line="240" w:lineRule="auto"/>
      </w:pPr>
      <w:r>
        <w:continuationSeparator/>
      </w:r>
    </w:p>
  </w:footnote>
  <w:footnote w:type="continuationNotice" w:id="1">
    <w:p w14:paraId="3911E4B6" w14:textId="77777777" w:rsidR="00DF5AB4" w:rsidRDefault="00DF5AB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82943" w14:textId="77777777" w:rsidR="003226E7" w:rsidRPr="003226E7" w:rsidRDefault="0084373C" w:rsidP="003226E7">
    <w:pPr>
      <w:pStyle w:val="Pieddepage"/>
      <w:jc w:val="right"/>
      <w:rPr>
        <w:rFonts w:ascii="Roboto Black" w:hAnsi="Roboto Black"/>
      </w:rPr>
    </w:pPr>
    <w:r>
      <w:rPr>
        <w:noProof/>
        <w:lang w:val="en-GB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165D097A" wp14:editId="721CB5BD">
              <wp:simplePos x="0" y="0"/>
              <wp:positionH relativeFrom="column">
                <wp:posOffset>5903614</wp:posOffset>
              </wp:positionH>
              <wp:positionV relativeFrom="paragraph">
                <wp:posOffset>-128859</wp:posOffset>
              </wp:positionV>
              <wp:extent cx="1366520" cy="907577"/>
              <wp:effectExtent l="0" t="0" r="5080" b="6985"/>
              <wp:wrapNone/>
              <wp:docPr id="5" name="Zone de text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flipH="1">
                        <a:off x="0" y="0"/>
                        <a:ext cx="1366520" cy="907577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F6F6F8D" w14:textId="77777777" w:rsidR="003226E7" w:rsidRPr="00374E88" w:rsidRDefault="003226E7" w:rsidP="00811F50">
                          <w:pPr>
                            <w:pStyle w:val="Titre"/>
                            <w:jc w:val="right"/>
                          </w:pPr>
                          <w:r w:rsidRPr="00374E88">
                            <w:t>0</w:t>
                          </w:r>
                          <w:r w:rsidR="00284E66" w:rsidRPr="00374E88">
                            <w:fldChar w:fldCharType="begin"/>
                          </w:r>
                          <w:r w:rsidR="00284E66" w:rsidRPr="00374E88">
                            <w:instrText xml:space="preserve"> PAGE  \* Arabic  \* MERGEFORMAT </w:instrText>
                          </w:r>
                          <w:r w:rsidR="00284E66" w:rsidRPr="00374E88">
                            <w:fldChar w:fldCharType="separate"/>
                          </w:r>
                          <w:r w:rsidR="00284E66" w:rsidRPr="00374E88">
                            <w:rPr>
                              <w:noProof/>
                            </w:rPr>
                            <w:t>1</w:t>
                          </w:r>
                          <w:r w:rsidR="00284E66" w:rsidRPr="00374E88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5D097A" id="_x0000_t202" coordsize="21600,21600" o:spt="202" path="m,l,21600r21600,l21600,xe">
              <v:stroke joinstyle="miter"/>
              <v:path gradientshapeok="t" o:connecttype="rect"/>
            </v:shapetype>
            <v:shape id="Zone de texte 5" o:spid="_x0000_s1026" type="#_x0000_t202" style="position:absolute;left:0;text-align:left;margin-left:464.85pt;margin-top:-10.15pt;width:107.6pt;height:71.45pt;flip:x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" fillcolor="white [3201]" stroked="f" strokeweight=".5pt">
              <v:textbox style="layout-flow:vertical;mso-layout-flow-alt:bottom-to-top">
                <w:txbxContent>
                  <w:p w14:paraId="3F6F6F8D" w14:textId="77777777" w:rsidR="003226E7" w:rsidRPr="00374E88" w:rsidRDefault="003226E7" w:rsidP="00811F50">
                    <w:pPr>
                      <w:pStyle w:val="Titre"/>
                      <w:jc w:val="right"/>
                    </w:pPr>
                    <w:r w:rsidRPr="00374E88">
                      <w:t>0</w:t>
                    </w:r>
                    <w:r w:rsidR="00284E66" w:rsidRPr="00374E88">
                      <w:fldChar w:fldCharType="begin"/>
                    </w:r>
                    <w:r w:rsidR="00284E66" w:rsidRPr="00374E88">
                      <w:instrText xml:space="preserve"> PAGE  \* Arabic  \* MERGEFORMAT </w:instrText>
                    </w:r>
                    <w:r w:rsidR="00284E66" w:rsidRPr="00374E88">
                      <w:fldChar w:fldCharType="separate"/>
                    </w:r>
                    <w:r w:rsidR="00284E66" w:rsidRPr="00374E88">
                      <w:rPr>
                        <w:noProof/>
                      </w:rPr>
                      <w:t>1</w:t>
                    </w:r>
                    <w:r w:rsidR="00284E66" w:rsidRPr="00374E88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D811A3">
      <w:rPr>
        <w:noProof/>
        <w:lang w:val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802F9E2" wp14:editId="75390D9E">
              <wp:simplePos x="0" y="0"/>
              <wp:positionH relativeFrom="column">
                <wp:posOffset>-677821</wp:posOffset>
              </wp:positionH>
              <wp:positionV relativeFrom="paragraph">
                <wp:posOffset>-32137</wp:posOffset>
              </wp:positionV>
              <wp:extent cx="425450" cy="9362661"/>
              <wp:effectExtent l="0" t="0" r="0" b="0"/>
              <wp:wrapNone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5450" cy="9362661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6204D39" w14:textId="3BBB5223" w:rsidR="00EE6893" w:rsidRPr="00374E88" w:rsidRDefault="00000000" w:rsidP="00D811A3">
                          <w:pPr>
                            <w:jc w:val="right"/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Roboto Black" w:hAnsi="Roboto Black"/>
                                <w:sz w:val="24"/>
                                <w:szCs w:val="36"/>
                              </w:rPr>
                              <w:alias w:val="Titre "/>
                              <w:tag w:val=""/>
                              <w:id w:val="24014697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041F5">
                                <w:rPr>
                                  <w:rFonts w:ascii="Roboto Black" w:hAnsi="Roboto Black"/>
                                  <w:sz w:val="24"/>
                                  <w:szCs w:val="36"/>
                                </w:rPr>
                                <w:t>Conduite de projet</w:t>
                              </w:r>
                            </w:sdtContent>
                          </w:sdt>
                          <w:r w:rsidR="00284E66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fldChar w:fldCharType="begin"/>
                          </w:r>
                          <w:r w:rsidR="00284E66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instrText xml:space="preserve"> SUBJECT  \* Upper  \* MERGEFORMAT </w:instrText>
                          </w:r>
                          <w:r w:rsidR="00284E66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fldChar w:fldCharType="end"/>
                          </w:r>
                          <w:r w:rsidR="003226E7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fldChar w:fldCharType="begin"/>
                          </w:r>
                          <w:r w:rsidR="003226E7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instrText xml:space="preserve"> XE </w:instrText>
                          </w:r>
                          <w:r w:rsidR="003226E7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02F9E2" id="_x0000_t202" coordsize="21600,21600" o:spt="202" path="m,l,21600r21600,l21600,xe">
              <v:stroke joinstyle="miter"/>
              <v:path gradientshapeok="t" o:connecttype="rect"/>
            </v:shapetype>
            <v:shape id="Zone de texte 1" o:spid="_x0000_s1027" type="#_x0000_t202" style="position:absolute;left:0;text-align:left;margin-left:-53.35pt;margin-top:-2.55pt;width:33.5pt;height:737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" fillcolor="white [3201]" stroked="f" strokeweight=".5pt">
              <v:textbox style="layout-flow:vertical;mso-layout-flow-alt:bottom-to-top">
                <w:txbxContent>
                  <w:p w14:paraId="66204D39" w14:textId="3BBB5223" w:rsidR="00EE6893" w:rsidRPr="00374E88" w:rsidRDefault="00000000" w:rsidP="00D811A3">
                    <w:pPr>
                      <w:jc w:val="right"/>
                      <w:rPr>
                        <w:rFonts w:ascii="Roboto Black" w:hAnsi="Roboto Black"/>
                        <w:sz w:val="24"/>
                        <w:szCs w:val="36"/>
                      </w:rPr>
                    </w:pPr>
                    <w:sdt>
                      <w:sdtPr>
                        <w:rPr>
                          <w:rFonts w:ascii="Roboto Black" w:hAnsi="Roboto Black"/>
                          <w:sz w:val="24"/>
                          <w:szCs w:val="36"/>
                        </w:rPr>
                        <w:alias w:val="Titre "/>
                        <w:tag w:val=""/>
                        <w:id w:val="240146975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 w:rsidR="006041F5">
                          <w:rPr>
                            <w:rFonts w:ascii="Roboto Black" w:hAnsi="Roboto Black"/>
                            <w:sz w:val="24"/>
                            <w:szCs w:val="36"/>
                          </w:rPr>
                          <w:t>Conduite de projet</w:t>
                        </w:r>
                      </w:sdtContent>
                    </w:sdt>
                    <w:r w:rsidR="00284E66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fldChar w:fldCharType="begin"/>
                    </w:r>
                    <w:r w:rsidR="00284E66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instrText xml:space="preserve"> SUBJECT  \* Upper  \* MERGEFORMAT </w:instrText>
                    </w:r>
                    <w:r w:rsidR="00284E66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fldChar w:fldCharType="end"/>
                    </w:r>
                    <w:r w:rsidR="003226E7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fldChar w:fldCharType="begin"/>
                    </w:r>
                    <w:r w:rsidR="003226E7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instrText xml:space="preserve"> XE </w:instrText>
                    </w:r>
                    <w:r w:rsidR="003226E7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731070" w:rsidRPr="0061625A">
      <w:tab/>
    </w:r>
  </w:p>
  <w:p w14:paraId="0503C6C9" w14:textId="77777777" w:rsidR="00232FE5" w:rsidRPr="0061625A" w:rsidRDefault="00232FE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B8ECB9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F8BA8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3D65F7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E62A7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078ECE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D203C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E0EE4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058E26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7284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68AE2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4429E"/>
    <w:multiLevelType w:val="hybridMultilevel"/>
    <w:tmpl w:val="F0D818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624694"/>
    <w:multiLevelType w:val="hybridMultilevel"/>
    <w:tmpl w:val="AE740D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30C24EE"/>
    <w:multiLevelType w:val="hybridMultilevel"/>
    <w:tmpl w:val="E28CAB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3B02B6C"/>
    <w:multiLevelType w:val="hybridMultilevel"/>
    <w:tmpl w:val="2C7ABE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5275EAC"/>
    <w:multiLevelType w:val="hybridMultilevel"/>
    <w:tmpl w:val="8AB6FF58"/>
    <w:lvl w:ilvl="0" w:tplc="026C4E6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7BE23F0"/>
    <w:multiLevelType w:val="hybridMultilevel"/>
    <w:tmpl w:val="A2EE1C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9D1589F"/>
    <w:multiLevelType w:val="hybridMultilevel"/>
    <w:tmpl w:val="205028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CD7368F"/>
    <w:multiLevelType w:val="hybridMultilevel"/>
    <w:tmpl w:val="71C4F2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F62583A"/>
    <w:multiLevelType w:val="hybridMultilevel"/>
    <w:tmpl w:val="ED64A2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10228FB"/>
    <w:multiLevelType w:val="hybridMultilevel"/>
    <w:tmpl w:val="A7922C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1E81A21"/>
    <w:multiLevelType w:val="hybridMultilevel"/>
    <w:tmpl w:val="569ACD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5842B98"/>
    <w:multiLevelType w:val="hybridMultilevel"/>
    <w:tmpl w:val="25D60D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5E51D1C"/>
    <w:multiLevelType w:val="hybridMultilevel"/>
    <w:tmpl w:val="D12868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61962CB"/>
    <w:multiLevelType w:val="hybridMultilevel"/>
    <w:tmpl w:val="5FCEE090"/>
    <w:lvl w:ilvl="0" w:tplc="A5C29CA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7A42CA7"/>
    <w:multiLevelType w:val="hybridMultilevel"/>
    <w:tmpl w:val="7FCADB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7C47BCB"/>
    <w:multiLevelType w:val="hybridMultilevel"/>
    <w:tmpl w:val="F0406D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A805B4C"/>
    <w:multiLevelType w:val="hybridMultilevel"/>
    <w:tmpl w:val="9E62B5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BFC4185"/>
    <w:multiLevelType w:val="hybridMultilevel"/>
    <w:tmpl w:val="912CD1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EBD0190"/>
    <w:multiLevelType w:val="hybridMultilevel"/>
    <w:tmpl w:val="5B983C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5090754"/>
    <w:multiLevelType w:val="hybridMultilevel"/>
    <w:tmpl w:val="837497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60555A3"/>
    <w:multiLevelType w:val="hybridMultilevel"/>
    <w:tmpl w:val="3BAC9A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6716E0B"/>
    <w:multiLevelType w:val="hybridMultilevel"/>
    <w:tmpl w:val="F88496C6"/>
    <w:lvl w:ilvl="0" w:tplc="C174224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A8D0B7A"/>
    <w:multiLevelType w:val="hybridMultilevel"/>
    <w:tmpl w:val="0CAEC2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C311D98"/>
    <w:multiLevelType w:val="hybridMultilevel"/>
    <w:tmpl w:val="FC3053E2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2C41642C"/>
    <w:multiLevelType w:val="hybridMultilevel"/>
    <w:tmpl w:val="5D3060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D0314D1"/>
    <w:multiLevelType w:val="hybridMultilevel"/>
    <w:tmpl w:val="A8F8D7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F9059DE"/>
    <w:multiLevelType w:val="hybridMultilevel"/>
    <w:tmpl w:val="A710B3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03B1300"/>
    <w:multiLevelType w:val="hybridMultilevel"/>
    <w:tmpl w:val="256880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0F96D6C"/>
    <w:multiLevelType w:val="hybridMultilevel"/>
    <w:tmpl w:val="4AC258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3EE780D"/>
    <w:multiLevelType w:val="hybridMultilevel"/>
    <w:tmpl w:val="C13ED8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6CE4B2D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3E811771"/>
    <w:multiLevelType w:val="hybridMultilevel"/>
    <w:tmpl w:val="FC06007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3FEE3BE6"/>
    <w:multiLevelType w:val="hybridMultilevel"/>
    <w:tmpl w:val="2B967E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259030A"/>
    <w:multiLevelType w:val="hybridMultilevel"/>
    <w:tmpl w:val="729078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4746AE0"/>
    <w:multiLevelType w:val="hybridMultilevel"/>
    <w:tmpl w:val="A7B40C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4C622AE"/>
    <w:multiLevelType w:val="hybridMultilevel"/>
    <w:tmpl w:val="5BA42F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B7D3154"/>
    <w:multiLevelType w:val="hybridMultilevel"/>
    <w:tmpl w:val="624A30C2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7" w15:restartNumberingAfterBreak="0">
    <w:nsid w:val="4D8F28BA"/>
    <w:multiLevelType w:val="hybridMultilevel"/>
    <w:tmpl w:val="4EAA57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D9815AA"/>
    <w:multiLevelType w:val="hybridMultilevel"/>
    <w:tmpl w:val="378ED3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6A0EBE"/>
    <w:multiLevelType w:val="hybridMultilevel"/>
    <w:tmpl w:val="35E62B52"/>
    <w:lvl w:ilvl="0" w:tplc="026C4E6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BA877D6"/>
    <w:multiLevelType w:val="multilevel"/>
    <w:tmpl w:val="4C0E1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1" w15:restartNumberingAfterBreak="0">
    <w:nsid w:val="5CF6193E"/>
    <w:multiLevelType w:val="hybridMultilevel"/>
    <w:tmpl w:val="215E64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D281E2A"/>
    <w:multiLevelType w:val="hybridMultilevel"/>
    <w:tmpl w:val="D882A8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E8A1C94"/>
    <w:multiLevelType w:val="hybridMultilevel"/>
    <w:tmpl w:val="1A28E8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2674426"/>
    <w:multiLevelType w:val="hybridMultilevel"/>
    <w:tmpl w:val="637AC9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46240CF"/>
    <w:multiLevelType w:val="hybridMultilevel"/>
    <w:tmpl w:val="0F0815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49D1E93"/>
    <w:multiLevelType w:val="hybridMultilevel"/>
    <w:tmpl w:val="55A4F7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6EF2CD3"/>
    <w:multiLevelType w:val="hybridMultilevel"/>
    <w:tmpl w:val="B4E2DC28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8" w15:restartNumberingAfterBreak="0">
    <w:nsid w:val="670461FC"/>
    <w:multiLevelType w:val="hybridMultilevel"/>
    <w:tmpl w:val="B21A1C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8374D8D"/>
    <w:multiLevelType w:val="hybridMultilevel"/>
    <w:tmpl w:val="A40AA2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E661DA1"/>
    <w:multiLevelType w:val="hybridMultilevel"/>
    <w:tmpl w:val="A2285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EE35436"/>
    <w:multiLevelType w:val="hybridMultilevel"/>
    <w:tmpl w:val="E4704C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255740F"/>
    <w:multiLevelType w:val="hybridMultilevel"/>
    <w:tmpl w:val="8E7A6C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3BB1612"/>
    <w:multiLevelType w:val="hybridMultilevel"/>
    <w:tmpl w:val="E1B804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51904E9"/>
    <w:multiLevelType w:val="multilevel"/>
    <w:tmpl w:val="FE8E115C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5" w15:restartNumberingAfterBreak="0">
    <w:nsid w:val="776D64E6"/>
    <w:multiLevelType w:val="hybridMultilevel"/>
    <w:tmpl w:val="1534CC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8E37B4F"/>
    <w:multiLevelType w:val="hybridMultilevel"/>
    <w:tmpl w:val="BF0A79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9DD717A"/>
    <w:multiLevelType w:val="hybridMultilevel"/>
    <w:tmpl w:val="6666C2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AB7081D"/>
    <w:multiLevelType w:val="hybridMultilevel"/>
    <w:tmpl w:val="C5A86A82"/>
    <w:lvl w:ilvl="0" w:tplc="159AFF90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81817631">
    <w:abstractNumId w:val="31"/>
  </w:num>
  <w:num w:numId="2" w16cid:durableId="1433630486">
    <w:abstractNumId w:val="68"/>
  </w:num>
  <w:num w:numId="3" w16cid:durableId="380403070">
    <w:abstractNumId w:val="50"/>
  </w:num>
  <w:num w:numId="4" w16cid:durableId="1565414935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77525760">
    <w:abstractNumId w:val="40"/>
  </w:num>
  <w:num w:numId="6" w16cid:durableId="389811454">
    <w:abstractNumId w:val="64"/>
  </w:num>
  <w:num w:numId="7" w16cid:durableId="1390610088">
    <w:abstractNumId w:val="8"/>
  </w:num>
  <w:num w:numId="8" w16cid:durableId="2105682970">
    <w:abstractNumId w:val="3"/>
  </w:num>
  <w:num w:numId="9" w16cid:durableId="1646472437">
    <w:abstractNumId w:val="2"/>
  </w:num>
  <w:num w:numId="10" w16cid:durableId="1724056367">
    <w:abstractNumId w:val="1"/>
  </w:num>
  <w:num w:numId="11" w16cid:durableId="958073093">
    <w:abstractNumId w:val="0"/>
  </w:num>
  <w:num w:numId="12" w16cid:durableId="1432121792">
    <w:abstractNumId w:val="9"/>
  </w:num>
  <w:num w:numId="13" w16cid:durableId="858154624">
    <w:abstractNumId w:val="7"/>
  </w:num>
  <w:num w:numId="14" w16cid:durableId="1630936003">
    <w:abstractNumId w:val="6"/>
  </w:num>
  <w:num w:numId="15" w16cid:durableId="1786122237">
    <w:abstractNumId w:val="5"/>
  </w:num>
  <w:num w:numId="16" w16cid:durableId="1550024634">
    <w:abstractNumId w:val="4"/>
  </w:num>
  <w:num w:numId="17" w16cid:durableId="986010829">
    <w:abstractNumId w:val="27"/>
  </w:num>
  <w:num w:numId="18" w16cid:durableId="1069351490">
    <w:abstractNumId w:val="36"/>
  </w:num>
  <w:num w:numId="19" w16cid:durableId="697120589">
    <w:abstractNumId w:val="66"/>
  </w:num>
  <w:num w:numId="20" w16cid:durableId="1642029206">
    <w:abstractNumId w:val="29"/>
  </w:num>
  <w:num w:numId="21" w16cid:durableId="1279415633">
    <w:abstractNumId w:val="32"/>
  </w:num>
  <w:num w:numId="22" w16cid:durableId="971442443">
    <w:abstractNumId w:val="61"/>
  </w:num>
  <w:num w:numId="23" w16cid:durableId="1731227186">
    <w:abstractNumId w:val="48"/>
  </w:num>
  <w:num w:numId="24" w16cid:durableId="1542983404">
    <w:abstractNumId w:val="17"/>
  </w:num>
  <w:num w:numId="25" w16cid:durableId="617030951">
    <w:abstractNumId w:val="60"/>
  </w:num>
  <w:num w:numId="26" w16cid:durableId="541407036">
    <w:abstractNumId w:val="65"/>
  </w:num>
  <w:num w:numId="27" w16cid:durableId="1515538983">
    <w:abstractNumId w:val="57"/>
  </w:num>
  <w:num w:numId="28" w16cid:durableId="1873689235">
    <w:abstractNumId w:val="33"/>
  </w:num>
  <w:num w:numId="29" w16cid:durableId="1781291230">
    <w:abstractNumId w:val="46"/>
  </w:num>
  <w:num w:numId="30" w16cid:durableId="768164233">
    <w:abstractNumId w:val="41"/>
  </w:num>
  <w:num w:numId="31" w16cid:durableId="1230724371">
    <w:abstractNumId w:val="64"/>
  </w:num>
  <w:num w:numId="32" w16cid:durableId="634025877">
    <w:abstractNumId w:val="64"/>
  </w:num>
  <w:num w:numId="33" w16cid:durableId="522207365">
    <w:abstractNumId w:val="13"/>
  </w:num>
  <w:num w:numId="34" w16cid:durableId="1276909775">
    <w:abstractNumId w:val="22"/>
  </w:num>
  <w:num w:numId="35" w16cid:durableId="2049640754">
    <w:abstractNumId w:val="10"/>
  </w:num>
  <w:num w:numId="36" w16cid:durableId="1374186668">
    <w:abstractNumId w:val="43"/>
  </w:num>
  <w:num w:numId="37" w16cid:durableId="2059473789">
    <w:abstractNumId w:val="63"/>
  </w:num>
  <w:num w:numId="38" w16cid:durableId="1605841836">
    <w:abstractNumId w:val="64"/>
  </w:num>
  <w:num w:numId="39" w16cid:durableId="857154988">
    <w:abstractNumId w:val="49"/>
  </w:num>
  <w:num w:numId="40" w16cid:durableId="323440378">
    <w:abstractNumId w:val="14"/>
  </w:num>
  <w:num w:numId="41" w16cid:durableId="1285504428">
    <w:abstractNumId w:val="30"/>
  </w:num>
  <w:num w:numId="42" w16cid:durableId="866874708">
    <w:abstractNumId w:val="54"/>
  </w:num>
  <w:num w:numId="43" w16cid:durableId="408310029">
    <w:abstractNumId w:val="37"/>
  </w:num>
  <w:num w:numId="44" w16cid:durableId="2002419596">
    <w:abstractNumId w:val="67"/>
  </w:num>
  <w:num w:numId="45" w16cid:durableId="1032418863">
    <w:abstractNumId w:val="45"/>
  </w:num>
  <w:num w:numId="46" w16cid:durableId="2136170572">
    <w:abstractNumId w:val="16"/>
  </w:num>
  <w:num w:numId="47" w16cid:durableId="680202236">
    <w:abstractNumId w:val="56"/>
  </w:num>
  <w:num w:numId="48" w16cid:durableId="362943346">
    <w:abstractNumId w:val="28"/>
  </w:num>
  <w:num w:numId="49" w16cid:durableId="1302923122">
    <w:abstractNumId w:val="51"/>
  </w:num>
  <w:num w:numId="50" w16cid:durableId="471796440">
    <w:abstractNumId w:val="39"/>
  </w:num>
  <w:num w:numId="51" w16cid:durableId="66222299">
    <w:abstractNumId w:val="44"/>
  </w:num>
  <w:num w:numId="52" w16cid:durableId="1214274508">
    <w:abstractNumId w:val="58"/>
  </w:num>
  <w:num w:numId="53" w16cid:durableId="1496995330">
    <w:abstractNumId w:val="53"/>
  </w:num>
  <w:num w:numId="54" w16cid:durableId="1816025676">
    <w:abstractNumId w:val="47"/>
  </w:num>
  <w:num w:numId="55" w16cid:durableId="677659452">
    <w:abstractNumId w:val="15"/>
  </w:num>
  <w:num w:numId="56" w16cid:durableId="1688559098">
    <w:abstractNumId w:val="19"/>
  </w:num>
  <w:num w:numId="57" w16cid:durableId="1005210752">
    <w:abstractNumId w:val="21"/>
  </w:num>
  <w:num w:numId="58" w16cid:durableId="1285506270">
    <w:abstractNumId w:val="42"/>
  </w:num>
  <w:num w:numId="59" w16cid:durableId="441993664">
    <w:abstractNumId w:val="20"/>
  </w:num>
  <w:num w:numId="60" w16cid:durableId="1818456783">
    <w:abstractNumId w:val="35"/>
  </w:num>
  <w:num w:numId="61" w16cid:durableId="666715717">
    <w:abstractNumId w:val="26"/>
  </w:num>
  <w:num w:numId="62" w16cid:durableId="615676481">
    <w:abstractNumId w:val="62"/>
  </w:num>
  <w:num w:numId="63" w16cid:durableId="1131560860">
    <w:abstractNumId w:val="18"/>
  </w:num>
  <w:num w:numId="64" w16cid:durableId="1450315560">
    <w:abstractNumId w:val="25"/>
  </w:num>
  <w:num w:numId="65" w16cid:durableId="1329600483">
    <w:abstractNumId w:val="24"/>
  </w:num>
  <w:num w:numId="66" w16cid:durableId="252518406">
    <w:abstractNumId w:val="34"/>
  </w:num>
  <w:num w:numId="67" w16cid:durableId="1972400043">
    <w:abstractNumId w:val="23"/>
  </w:num>
  <w:num w:numId="68" w16cid:durableId="173081164">
    <w:abstractNumId w:val="52"/>
  </w:num>
  <w:num w:numId="69" w16cid:durableId="1599941544">
    <w:abstractNumId w:val="11"/>
  </w:num>
  <w:num w:numId="70" w16cid:durableId="1281304040">
    <w:abstractNumId w:val="59"/>
  </w:num>
  <w:num w:numId="71" w16cid:durableId="1175267640">
    <w:abstractNumId w:val="12"/>
  </w:num>
  <w:num w:numId="72" w16cid:durableId="1110396060">
    <w:abstractNumId w:val="38"/>
  </w:num>
  <w:num w:numId="73" w16cid:durableId="1067532638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attachedTemplate r:id="rId1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1F5"/>
    <w:rsid w:val="0000383B"/>
    <w:rsid w:val="00011835"/>
    <w:rsid w:val="0001552C"/>
    <w:rsid w:val="000178CF"/>
    <w:rsid w:val="00040A16"/>
    <w:rsid w:val="00040ABD"/>
    <w:rsid w:val="00040C7D"/>
    <w:rsid w:val="000620A3"/>
    <w:rsid w:val="00065230"/>
    <w:rsid w:val="000666C0"/>
    <w:rsid w:val="00070E76"/>
    <w:rsid w:val="00075143"/>
    <w:rsid w:val="00075A2E"/>
    <w:rsid w:val="00075C1B"/>
    <w:rsid w:val="00076128"/>
    <w:rsid w:val="00080C3E"/>
    <w:rsid w:val="000850CE"/>
    <w:rsid w:val="00085A71"/>
    <w:rsid w:val="00096385"/>
    <w:rsid w:val="0009690F"/>
    <w:rsid w:val="000A0402"/>
    <w:rsid w:val="000A07D8"/>
    <w:rsid w:val="000A0F98"/>
    <w:rsid w:val="000A4FCD"/>
    <w:rsid w:val="000A6913"/>
    <w:rsid w:val="000A7FD4"/>
    <w:rsid w:val="000B0C90"/>
    <w:rsid w:val="000B2F0C"/>
    <w:rsid w:val="000B300A"/>
    <w:rsid w:val="000B3A97"/>
    <w:rsid w:val="000B63F0"/>
    <w:rsid w:val="000B7524"/>
    <w:rsid w:val="000C0712"/>
    <w:rsid w:val="000C129B"/>
    <w:rsid w:val="000C33F3"/>
    <w:rsid w:val="000C3632"/>
    <w:rsid w:val="000C4078"/>
    <w:rsid w:val="000C4DF5"/>
    <w:rsid w:val="000C721C"/>
    <w:rsid w:val="000C7479"/>
    <w:rsid w:val="000D28E8"/>
    <w:rsid w:val="000D3205"/>
    <w:rsid w:val="000D4507"/>
    <w:rsid w:val="000E2946"/>
    <w:rsid w:val="000E4438"/>
    <w:rsid w:val="000F2D57"/>
    <w:rsid w:val="000F7BAE"/>
    <w:rsid w:val="00104BCE"/>
    <w:rsid w:val="0010709E"/>
    <w:rsid w:val="001100D4"/>
    <w:rsid w:val="00110BF8"/>
    <w:rsid w:val="00112B69"/>
    <w:rsid w:val="00113AFA"/>
    <w:rsid w:val="0011677D"/>
    <w:rsid w:val="001203AF"/>
    <w:rsid w:val="00121DC6"/>
    <w:rsid w:val="00124AAE"/>
    <w:rsid w:val="00125EF0"/>
    <w:rsid w:val="00133D3B"/>
    <w:rsid w:val="00134576"/>
    <w:rsid w:val="00140AF5"/>
    <w:rsid w:val="00141464"/>
    <w:rsid w:val="00143A26"/>
    <w:rsid w:val="00144C00"/>
    <w:rsid w:val="001523AB"/>
    <w:rsid w:val="0015300C"/>
    <w:rsid w:val="00161968"/>
    <w:rsid w:val="001622CB"/>
    <w:rsid w:val="00166A3E"/>
    <w:rsid w:val="00166B3A"/>
    <w:rsid w:val="00166F50"/>
    <w:rsid w:val="001700FC"/>
    <w:rsid w:val="00171489"/>
    <w:rsid w:val="00173683"/>
    <w:rsid w:val="00180F43"/>
    <w:rsid w:val="0018155A"/>
    <w:rsid w:val="00183C6C"/>
    <w:rsid w:val="001906FC"/>
    <w:rsid w:val="0019661F"/>
    <w:rsid w:val="001A0594"/>
    <w:rsid w:val="001A0AD4"/>
    <w:rsid w:val="001A0FF7"/>
    <w:rsid w:val="001A11C0"/>
    <w:rsid w:val="001A3CC1"/>
    <w:rsid w:val="001A69DC"/>
    <w:rsid w:val="001B0940"/>
    <w:rsid w:val="001B0E87"/>
    <w:rsid w:val="001B7A3C"/>
    <w:rsid w:val="001C0102"/>
    <w:rsid w:val="001C105E"/>
    <w:rsid w:val="001C12AE"/>
    <w:rsid w:val="001C12B4"/>
    <w:rsid w:val="001C1AE6"/>
    <w:rsid w:val="001C2177"/>
    <w:rsid w:val="001C4470"/>
    <w:rsid w:val="001C4790"/>
    <w:rsid w:val="001C594F"/>
    <w:rsid w:val="001C62BB"/>
    <w:rsid w:val="001D545B"/>
    <w:rsid w:val="001D7558"/>
    <w:rsid w:val="001D7774"/>
    <w:rsid w:val="001E139D"/>
    <w:rsid w:val="001E2053"/>
    <w:rsid w:val="001E33D5"/>
    <w:rsid w:val="001F0D2E"/>
    <w:rsid w:val="001F1B5E"/>
    <w:rsid w:val="001F73A0"/>
    <w:rsid w:val="002003CD"/>
    <w:rsid w:val="00212989"/>
    <w:rsid w:val="00213C8F"/>
    <w:rsid w:val="00220B4B"/>
    <w:rsid w:val="00224356"/>
    <w:rsid w:val="00224CF9"/>
    <w:rsid w:val="00227B64"/>
    <w:rsid w:val="00232FE5"/>
    <w:rsid w:val="002345D2"/>
    <w:rsid w:val="002356B4"/>
    <w:rsid w:val="00236AAE"/>
    <w:rsid w:val="00237296"/>
    <w:rsid w:val="00241500"/>
    <w:rsid w:val="00247EE5"/>
    <w:rsid w:val="00250F3B"/>
    <w:rsid w:val="002521BB"/>
    <w:rsid w:val="002602BA"/>
    <w:rsid w:val="00262B7D"/>
    <w:rsid w:val="002637BB"/>
    <w:rsid w:val="002704AB"/>
    <w:rsid w:val="0027090D"/>
    <w:rsid w:val="0027367B"/>
    <w:rsid w:val="00274611"/>
    <w:rsid w:val="002746A8"/>
    <w:rsid w:val="00274911"/>
    <w:rsid w:val="00275171"/>
    <w:rsid w:val="00276A34"/>
    <w:rsid w:val="002773A0"/>
    <w:rsid w:val="00282305"/>
    <w:rsid w:val="00284E66"/>
    <w:rsid w:val="002850BB"/>
    <w:rsid w:val="00286040"/>
    <w:rsid w:val="0028657E"/>
    <w:rsid w:val="0029044D"/>
    <w:rsid w:val="00291FB2"/>
    <w:rsid w:val="002A0095"/>
    <w:rsid w:val="002A5730"/>
    <w:rsid w:val="002A6143"/>
    <w:rsid w:val="002B183C"/>
    <w:rsid w:val="002B3BB8"/>
    <w:rsid w:val="002B3FE2"/>
    <w:rsid w:val="002B77E3"/>
    <w:rsid w:val="002B79FA"/>
    <w:rsid w:val="002B7DFB"/>
    <w:rsid w:val="002C0B2A"/>
    <w:rsid w:val="002C224B"/>
    <w:rsid w:val="002C2B8A"/>
    <w:rsid w:val="002C5EA8"/>
    <w:rsid w:val="002D0FF0"/>
    <w:rsid w:val="002D2576"/>
    <w:rsid w:val="002D34A7"/>
    <w:rsid w:val="002D3978"/>
    <w:rsid w:val="002D5EDF"/>
    <w:rsid w:val="002D7E59"/>
    <w:rsid w:val="002E0D37"/>
    <w:rsid w:val="002E22B0"/>
    <w:rsid w:val="002E4998"/>
    <w:rsid w:val="002E51D9"/>
    <w:rsid w:val="002E63C2"/>
    <w:rsid w:val="002E6642"/>
    <w:rsid w:val="002E6A12"/>
    <w:rsid w:val="002F1606"/>
    <w:rsid w:val="002F46D9"/>
    <w:rsid w:val="003008BB"/>
    <w:rsid w:val="00303A41"/>
    <w:rsid w:val="00304770"/>
    <w:rsid w:val="00304DAB"/>
    <w:rsid w:val="00304F2C"/>
    <w:rsid w:val="0030689D"/>
    <w:rsid w:val="00320921"/>
    <w:rsid w:val="00321402"/>
    <w:rsid w:val="003226E7"/>
    <w:rsid w:val="00322A9A"/>
    <w:rsid w:val="00322C62"/>
    <w:rsid w:val="00324FE4"/>
    <w:rsid w:val="003260D5"/>
    <w:rsid w:val="00330B01"/>
    <w:rsid w:val="003338E9"/>
    <w:rsid w:val="00340FE6"/>
    <w:rsid w:val="00343DE1"/>
    <w:rsid w:val="00350944"/>
    <w:rsid w:val="00350B84"/>
    <w:rsid w:val="00350C70"/>
    <w:rsid w:val="0035741E"/>
    <w:rsid w:val="00366DB2"/>
    <w:rsid w:val="003679DC"/>
    <w:rsid w:val="00367A15"/>
    <w:rsid w:val="00370806"/>
    <w:rsid w:val="0037167D"/>
    <w:rsid w:val="00374E88"/>
    <w:rsid w:val="00376B33"/>
    <w:rsid w:val="003770D4"/>
    <w:rsid w:val="003844E9"/>
    <w:rsid w:val="00384CA2"/>
    <w:rsid w:val="003869E1"/>
    <w:rsid w:val="00394A30"/>
    <w:rsid w:val="003958AD"/>
    <w:rsid w:val="003A0568"/>
    <w:rsid w:val="003A3643"/>
    <w:rsid w:val="003B08B5"/>
    <w:rsid w:val="003B1AD6"/>
    <w:rsid w:val="003B34F1"/>
    <w:rsid w:val="003B3636"/>
    <w:rsid w:val="003B3847"/>
    <w:rsid w:val="003B4C72"/>
    <w:rsid w:val="003B6136"/>
    <w:rsid w:val="003B7746"/>
    <w:rsid w:val="003B7A3D"/>
    <w:rsid w:val="003C2926"/>
    <w:rsid w:val="003C2ADD"/>
    <w:rsid w:val="003C4E0F"/>
    <w:rsid w:val="003C6A17"/>
    <w:rsid w:val="003C75C9"/>
    <w:rsid w:val="003D06FB"/>
    <w:rsid w:val="003D1ADF"/>
    <w:rsid w:val="003D3A4C"/>
    <w:rsid w:val="003D6EFA"/>
    <w:rsid w:val="003D7D40"/>
    <w:rsid w:val="003E2692"/>
    <w:rsid w:val="003E2D6E"/>
    <w:rsid w:val="003E4373"/>
    <w:rsid w:val="003F2FA7"/>
    <w:rsid w:val="003F709F"/>
    <w:rsid w:val="00404405"/>
    <w:rsid w:val="004122E1"/>
    <w:rsid w:val="00415873"/>
    <w:rsid w:val="00417843"/>
    <w:rsid w:val="004225DD"/>
    <w:rsid w:val="0042426F"/>
    <w:rsid w:val="00425045"/>
    <w:rsid w:val="00427EB1"/>
    <w:rsid w:val="0043026A"/>
    <w:rsid w:val="00434C6A"/>
    <w:rsid w:val="0043677A"/>
    <w:rsid w:val="00436DFF"/>
    <w:rsid w:val="00440930"/>
    <w:rsid w:val="00446C64"/>
    <w:rsid w:val="00447577"/>
    <w:rsid w:val="004512AA"/>
    <w:rsid w:val="004564E7"/>
    <w:rsid w:val="004578C2"/>
    <w:rsid w:val="00457CEB"/>
    <w:rsid w:val="0046235A"/>
    <w:rsid w:val="00462F05"/>
    <w:rsid w:val="0047281A"/>
    <w:rsid w:val="00477B9E"/>
    <w:rsid w:val="00483072"/>
    <w:rsid w:val="00483BC6"/>
    <w:rsid w:val="00484821"/>
    <w:rsid w:val="0048593E"/>
    <w:rsid w:val="00487649"/>
    <w:rsid w:val="00487B8C"/>
    <w:rsid w:val="0049067D"/>
    <w:rsid w:val="00496237"/>
    <w:rsid w:val="004A1CF9"/>
    <w:rsid w:val="004A234B"/>
    <w:rsid w:val="004A3B3E"/>
    <w:rsid w:val="004A5BB6"/>
    <w:rsid w:val="004B13A9"/>
    <w:rsid w:val="004B2969"/>
    <w:rsid w:val="004B5E16"/>
    <w:rsid w:val="004B7284"/>
    <w:rsid w:val="004B7B3E"/>
    <w:rsid w:val="004C0944"/>
    <w:rsid w:val="004D627F"/>
    <w:rsid w:val="004D7CF9"/>
    <w:rsid w:val="004E21D7"/>
    <w:rsid w:val="004E3FE8"/>
    <w:rsid w:val="004E6829"/>
    <w:rsid w:val="004F77A5"/>
    <w:rsid w:val="00501037"/>
    <w:rsid w:val="00503B07"/>
    <w:rsid w:val="00503E6F"/>
    <w:rsid w:val="00511301"/>
    <w:rsid w:val="0051264E"/>
    <w:rsid w:val="0051549A"/>
    <w:rsid w:val="00516297"/>
    <w:rsid w:val="005209FD"/>
    <w:rsid w:val="00522FFF"/>
    <w:rsid w:val="005233A3"/>
    <w:rsid w:val="00527AC9"/>
    <w:rsid w:val="00533264"/>
    <w:rsid w:val="005379C6"/>
    <w:rsid w:val="005403CA"/>
    <w:rsid w:val="00543044"/>
    <w:rsid w:val="00544BB1"/>
    <w:rsid w:val="005456B4"/>
    <w:rsid w:val="005460B1"/>
    <w:rsid w:val="00546E77"/>
    <w:rsid w:val="0056037A"/>
    <w:rsid w:val="0056068D"/>
    <w:rsid w:val="00561CBB"/>
    <w:rsid w:val="0056209F"/>
    <w:rsid w:val="00572EE0"/>
    <w:rsid w:val="0057349B"/>
    <w:rsid w:val="0057695C"/>
    <w:rsid w:val="00592E9F"/>
    <w:rsid w:val="005A05F2"/>
    <w:rsid w:val="005A1916"/>
    <w:rsid w:val="005A26D1"/>
    <w:rsid w:val="005A7349"/>
    <w:rsid w:val="005B052F"/>
    <w:rsid w:val="005B4826"/>
    <w:rsid w:val="005B6D21"/>
    <w:rsid w:val="005C2BAA"/>
    <w:rsid w:val="005C69ED"/>
    <w:rsid w:val="005D00EA"/>
    <w:rsid w:val="005D4FDB"/>
    <w:rsid w:val="005D52FA"/>
    <w:rsid w:val="005D6A5D"/>
    <w:rsid w:val="005E0403"/>
    <w:rsid w:val="005E39BE"/>
    <w:rsid w:val="005E759A"/>
    <w:rsid w:val="005F12CC"/>
    <w:rsid w:val="005F5986"/>
    <w:rsid w:val="006041F5"/>
    <w:rsid w:val="0061421E"/>
    <w:rsid w:val="00614380"/>
    <w:rsid w:val="00614ECB"/>
    <w:rsid w:val="0061605D"/>
    <w:rsid w:val="006161CA"/>
    <w:rsid w:val="0061625A"/>
    <w:rsid w:val="00624D47"/>
    <w:rsid w:val="0062576D"/>
    <w:rsid w:val="006264F3"/>
    <w:rsid w:val="00626D33"/>
    <w:rsid w:val="00637723"/>
    <w:rsid w:val="00637E65"/>
    <w:rsid w:val="00640CD3"/>
    <w:rsid w:val="0064143D"/>
    <w:rsid w:val="00643911"/>
    <w:rsid w:val="006449BA"/>
    <w:rsid w:val="00644A0A"/>
    <w:rsid w:val="0064763F"/>
    <w:rsid w:val="00647EF7"/>
    <w:rsid w:val="00651EE6"/>
    <w:rsid w:val="00653A1E"/>
    <w:rsid w:val="0065574D"/>
    <w:rsid w:val="0065650F"/>
    <w:rsid w:val="00657D10"/>
    <w:rsid w:val="00657D78"/>
    <w:rsid w:val="00657FA1"/>
    <w:rsid w:val="0067094D"/>
    <w:rsid w:val="00672300"/>
    <w:rsid w:val="00672AA9"/>
    <w:rsid w:val="0067373A"/>
    <w:rsid w:val="00673B5C"/>
    <w:rsid w:val="006745A9"/>
    <w:rsid w:val="00675427"/>
    <w:rsid w:val="00676053"/>
    <w:rsid w:val="00680319"/>
    <w:rsid w:val="00684EF4"/>
    <w:rsid w:val="00687B26"/>
    <w:rsid w:val="006948E0"/>
    <w:rsid w:val="00696CD6"/>
    <w:rsid w:val="006972EE"/>
    <w:rsid w:val="006975D7"/>
    <w:rsid w:val="006A0E34"/>
    <w:rsid w:val="006A354C"/>
    <w:rsid w:val="006A7A1B"/>
    <w:rsid w:val="006A7BDE"/>
    <w:rsid w:val="006B0942"/>
    <w:rsid w:val="006B13E9"/>
    <w:rsid w:val="006B2C80"/>
    <w:rsid w:val="006B5CE6"/>
    <w:rsid w:val="006C22FD"/>
    <w:rsid w:val="006C3F1F"/>
    <w:rsid w:val="006C4F71"/>
    <w:rsid w:val="006C5C4F"/>
    <w:rsid w:val="006C7006"/>
    <w:rsid w:val="006C7AED"/>
    <w:rsid w:val="006D1088"/>
    <w:rsid w:val="006D2B11"/>
    <w:rsid w:val="006D334E"/>
    <w:rsid w:val="006D379A"/>
    <w:rsid w:val="006E0C6F"/>
    <w:rsid w:val="006E44C9"/>
    <w:rsid w:val="006E5A4C"/>
    <w:rsid w:val="006E7E15"/>
    <w:rsid w:val="006F09D1"/>
    <w:rsid w:val="006F1FB3"/>
    <w:rsid w:val="006F21E2"/>
    <w:rsid w:val="006F2762"/>
    <w:rsid w:val="006F4A76"/>
    <w:rsid w:val="006F4D5B"/>
    <w:rsid w:val="006F5EA1"/>
    <w:rsid w:val="006F6EBA"/>
    <w:rsid w:val="0070265F"/>
    <w:rsid w:val="0070458A"/>
    <w:rsid w:val="0070777A"/>
    <w:rsid w:val="00707ADD"/>
    <w:rsid w:val="00710FAB"/>
    <w:rsid w:val="007126D0"/>
    <w:rsid w:val="00712755"/>
    <w:rsid w:val="00715C97"/>
    <w:rsid w:val="00726367"/>
    <w:rsid w:val="00727795"/>
    <w:rsid w:val="00731070"/>
    <w:rsid w:val="00732999"/>
    <w:rsid w:val="007330EB"/>
    <w:rsid w:val="00733735"/>
    <w:rsid w:val="007428BC"/>
    <w:rsid w:val="00744FB9"/>
    <w:rsid w:val="00757B18"/>
    <w:rsid w:val="00763650"/>
    <w:rsid w:val="00765729"/>
    <w:rsid w:val="0076653F"/>
    <w:rsid w:val="00767326"/>
    <w:rsid w:val="00770ABA"/>
    <w:rsid w:val="007729EA"/>
    <w:rsid w:val="00777B5C"/>
    <w:rsid w:val="007820D2"/>
    <w:rsid w:val="00782C6C"/>
    <w:rsid w:val="00785F64"/>
    <w:rsid w:val="00786CB2"/>
    <w:rsid w:val="00787EAD"/>
    <w:rsid w:val="0079602B"/>
    <w:rsid w:val="00796250"/>
    <w:rsid w:val="007A00AC"/>
    <w:rsid w:val="007A1042"/>
    <w:rsid w:val="007A4055"/>
    <w:rsid w:val="007A6533"/>
    <w:rsid w:val="007A6FB6"/>
    <w:rsid w:val="007B0D60"/>
    <w:rsid w:val="007B302E"/>
    <w:rsid w:val="007B3155"/>
    <w:rsid w:val="007B585E"/>
    <w:rsid w:val="007B739B"/>
    <w:rsid w:val="007B7C44"/>
    <w:rsid w:val="007C17E1"/>
    <w:rsid w:val="007C2740"/>
    <w:rsid w:val="007C4DB1"/>
    <w:rsid w:val="007C5473"/>
    <w:rsid w:val="007C5C2D"/>
    <w:rsid w:val="007D0B86"/>
    <w:rsid w:val="007D1989"/>
    <w:rsid w:val="007E01B4"/>
    <w:rsid w:val="007E58CD"/>
    <w:rsid w:val="007F4899"/>
    <w:rsid w:val="007F4FF3"/>
    <w:rsid w:val="007F5D65"/>
    <w:rsid w:val="00800D77"/>
    <w:rsid w:val="00802713"/>
    <w:rsid w:val="00811F50"/>
    <w:rsid w:val="00813ACA"/>
    <w:rsid w:val="00822D24"/>
    <w:rsid w:val="00823B50"/>
    <w:rsid w:val="008269C8"/>
    <w:rsid w:val="008351E3"/>
    <w:rsid w:val="00840FE2"/>
    <w:rsid w:val="00842868"/>
    <w:rsid w:val="0084373C"/>
    <w:rsid w:val="00844A3A"/>
    <w:rsid w:val="00845D60"/>
    <w:rsid w:val="008476C2"/>
    <w:rsid w:val="00847D44"/>
    <w:rsid w:val="00847EFE"/>
    <w:rsid w:val="00852091"/>
    <w:rsid w:val="00852F87"/>
    <w:rsid w:val="008534E6"/>
    <w:rsid w:val="00854685"/>
    <w:rsid w:val="00856E1E"/>
    <w:rsid w:val="00860D4E"/>
    <w:rsid w:val="0086209D"/>
    <w:rsid w:val="00863C5F"/>
    <w:rsid w:val="008645C6"/>
    <w:rsid w:val="00864988"/>
    <w:rsid w:val="00885740"/>
    <w:rsid w:val="00886222"/>
    <w:rsid w:val="008906BF"/>
    <w:rsid w:val="0089176B"/>
    <w:rsid w:val="00893453"/>
    <w:rsid w:val="00893793"/>
    <w:rsid w:val="008A3D45"/>
    <w:rsid w:val="008A5AC5"/>
    <w:rsid w:val="008B315D"/>
    <w:rsid w:val="008B3B63"/>
    <w:rsid w:val="008B5292"/>
    <w:rsid w:val="008B598E"/>
    <w:rsid w:val="008B6AC6"/>
    <w:rsid w:val="008C138D"/>
    <w:rsid w:val="008C2D58"/>
    <w:rsid w:val="008C43D8"/>
    <w:rsid w:val="008C513A"/>
    <w:rsid w:val="008D1355"/>
    <w:rsid w:val="008D2B38"/>
    <w:rsid w:val="008D5B62"/>
    <w:rsid w:val="008D7C14"/>
    <w:rsid w:val="008E20A3"/>
    <w:rsid w:val="008E3390"/>
    <w:rsid w:val="008E3702"/>
    <w:rsid w:val="008E4DF7"/>
    <w:rsid w:val="008E4EAC"/>
    <w:rsid w:val="008E59A1"/>
    <w:rsid w:val="008F3553"/>
    <w:rsid w:val="00900D61"/>
    <w:rsid w:val="0090150C"/>
    <w:rsid w:val="00901681"/>
    <w:rsid w:val="0090323E"/>
    <w:rsid w:val="009066E9"/>
    <w:rsid w:val="009160D3"/>
    <w:rsid w:val="00916F10"/>
    <w:rsid w:val="0091771A"/>
    <w:rsid w:val="00917EE0"/>
    <w:rsid w:val="00921A83"/>
    <w:rsid w:val="00926CD4"/>
    <w:rsid w:val="00926F95"/>
    <w:rsid w:val="0093695D"/>
    <w:rsid w:val="0094150D"/>
    <w:rsid w:val="00942C9A"/>
    <w:rsid w:val="009444A5"/>
    <w:rsid w:val="009455A1"/>
    <w:rsid w:val="009461C3"/>
    <w:rsid w:val="00947C5E"/>
    <w:rsid w:val="0095284F"/>
    <w:rsid w:val="00954A79"/>
    <w:rsid w:val="00957759"/>
    <w:rsid w:val="009577DD"/>
    <w:rsid w:val="00957936"/>
    <w:rsid w:val="009621F9"/>
    <w:rsid w:val="00964552"/>
    <w:rsid w:val="00964F77"/>
    <w:rsid w:val="0096547E"/>
    <w:rsid w:val="00966980"/>
    <w:rsid w:val="00966EA6"/>
    <w:rsid w:val="009736BF"/>
    <w:rsid w:val="00974737"/>
    <w:rsid w:val="00974B11"/>
    <w:rsid w:val="00976A96"/>
    <w:rsid w:val="00976CD9"/>
    <w:rsid w:val="00976D64"/>
    <w:rsid w:val="0098267E"/>
    <w:rsid w:val="009845C9"/>
    <w:rsid w:val="0099010D"/>
    <w:rsid w:val="00995187"/>
    <w:rsid w:val="009A014B"/>
    <w:rsid w:val="009A3522"/>
    <w:rsid w:val="009A65A1"/>
    <w:rsid w:val="009A7B49"/>
    <w:rsid w:val="009B139B"/>
    <w:rsid w:val="009B1514"/>
    <w:rsid w:val="009C4314"/>
    <w:rsid w:val="009C5C3E"/>
    <w:rsid w:val="009C7F4E"/>
    <w:rsid w:val="009E5907"/>
    <w:rsid w:val="009E5B45"/>
    <w:rsid w:val="009E6350"/>
    <w:rsid w:val="009E6652"/>
    <w:rsid w:val="009F02A5"/>
    <w:rsid w:val="009F5A6F"/>
    <w:rsid w:val="00A03483"/>
    <w:rsid w:val="00A04E14"/>
    <w:rsid w:val="00A06199"/>
    <w:rsid w:val="00A10966"/>
    <w:rsid w:val="00A13A28"/>
    <w:rsid w:val="00A15BFE"/>
    <w:rsid w:val="00A15E33"/>
    <w:rsid w:val="00A2294E"/>
    <w:rsid w:val="00A230D3"/>
    <w:rsid w:val="00A23360"/>
    <w:rsid w:val="00A235BC"/>
    <w:rsid w:val="00A24036"/>
    <w:rsid w:val="00A26A6F"/>
    <w:rsid w:val="00A27027"/>
    <w:rsid w:val="00A30901"/>
    <w:rsid w:val="00A31C28"/>
    <w:rsid w:val="00A33482"/>
    <w:rsid w:val="00A34587"/>
    <w:rsid w:val="00A35845"/>
    <w:rsid w:val="00A41DF9"/>
    <w:rsid w:val="00A422D3"/>
    <w:rsid w:val="00A429D8"/>
    <w:rsid w:val="00A42C49"/>
    <w:rsid w:val="00A44883"/>
    <w:rsid w:val="00A46C23"/>
    <w:rsid w:val="00A5088B"/>
    <w:rsid w:val="00A50DC0"/>
    <w:rsid w:val="00A50FF5"/>
    <w:rsid w:val="00A53169"/>
    <w:rsid w:val="00A55B28"/>
    <w:rsid w:val="00A56D79"/>
    <w:rsid w:val="00A60EC2"/>
    <w:rsid w:val="00A61DB7"/>
    <w:rsid w:val="00A67464"/>
    <w:rsid w:val="00A720DC"/>
    <w:rsid w:val="00A721CC"/>
    <w:rsid w:val="00A72948"/>
    <w:rsid w:val="00A766A1"/>
    <w:rsid w:val="00A77D8F"/>
    <w:rsid w:val="00A813EE"/>
    <w:rsid w:val="00A83678"/>
    <w:rsid w:val="00A84D9C"/>
    <w:rsid w:val="00A90A4A"/>
    <w:rsid w:val="00A91378"/>
    <w:rsid w:val="00A91B90"/>
    <w:rsid w:val="00A93C93"/>
    <w:rsid w:val="00A957A0"/>
    <w:rsid w:val="00A97607"/>
    <w:rsid w:val="00A97ABD"/>
    <w:rsid w:val="00AA14BF"/>
    <w:rsid w:val="00AA249C"/>
    <w:rsid w:val="00AA2E43"/>
    <w:rsid w:val="00AA47D5"/>
    <w:rsid w:val="00AB0749"/>
    <w:rsid w:val="00AB1F12"/>
    <w:rsid w:val="00AB7EE9"/>
    <w:rsid w:val="00AC127A"/>
    <w:rsid w:val="00AC357E"/>
    <w:rsid w:val="00AC6003"/>
    <w:rsid w:val="00AD5C34"/>
    <w:rsid w:val="00AD668C"/>
    <w:rsid w:val="00AD715A"/>
    <w:rsid w:val="00AE0DF4"/>
    <w:rsid w:val="00AE693F"/>
    <w:rsid w:val="00AE71C3"/>
    <w:rsid w:val="00AF089A"/>
    <w:rsid w:val="00AF5A30"/>
    <w:rsid w:val="00B023F5"/>
    <w:rsid w:val="00B11BD5"/>
    <w:rsid w:val="00B13B22"/>
    <w:rsid w:val="00B1631F"/>
    <w:rsid w:val="00B1646A"/>
    <w:rsid w:val="00B16831"/>
    <w:rsid w:val="00B2278B"/>
    <w:rsid w:val="00B27BD5"/>
    <w:rsid w:val="00B315E1"/>
    <w:rsid w:val="00B40D5E"/>
    <w:rsid w:val="00B412CB"/>
    <w:rsid w:val="00B43934"/>
    <w:rsid w:val="00B473FB"/>
    <w:rsid w:val="00B60CFA"/>
    <w:rsid w:val="00B616DA"/>
    <w:rsid w:val="00B619DA"/>
    <w:rsid w:val="00B6465A"/>
    <w:rsid w:val="00B72945"/>
    <w:rsid w:val="00B72B02"/>
    <w:rsid w:val="00B75624"/>
    <w:rsid w:val="00B75FA1"/>
    <w:rsid w:val="00B8470F"/>
    <w:rsid w:val="00B84D11"/>
    <w:rsid w:val="00B931CA"/>
    <w:rsid w:val="00B94754"/>
    <w:rsid w:val="00B94EDF"/>
    <w:rsid w:val="00B95057"/>
    <w:rsid w:val="00B95BC6"/>
    <w:rsid w:val="00BA1061"/>
    <w:rsid w:val="00BA14C3"/>
    <w:rsid w:val="00BA58F9"/>
    <w:rsid w:val="00BA7137"/>
    <w:rsid w:val="00BB24FB"/>
    <w:rsid w:val="00BB70C7"/>
    <w:rsid w:val="00BC0CE7"/>
    <w:rsid w:val="00BC20C6"/>
    <w:rsid w:val="00BC5789"/>
    <w:rsid w:val="00BC5BBE"/>
    <w:rsid w:val="00BC62D4"/>
    <w:rsid w:val="00BC7EE2"/>
    <w:rsid w:val="00BD3D82"/>
    <w:rsid w:val="00BD5E88"/>
    <w:rsid w:val="00BD7F56"/>
    <w:rsid w:val="00BE2D77"/>
    <w:rsid w:val="00BE517E"/>
    <w:rsid w:val="00BE5A2F"/>
    <w:rsid w:val="00BF0622"/>
    <w:rsid w:val="00BF0696"/>
    <w:rsid w:val="00BF0966"/>
    <w:rsid w:val="00BF13E6"/>
    <w:rsid w:val="00BF2884"/>
    <w:rsid w:val="00C00415"/>
    <w:rsid w:val="00C0129C"/>
    <w:rsid w:val="00C04868"/>
    <w:rsid w:val="00C0543E"/>
    <w:rsid w:val="00C05756"/>
    <w:rsid w:val="00C06832"/>
    <w:rsid w:val="00C10F17"/>
    <w:rsid w:val="00C11EAA"/>
    <w:rsid w:val="00C24280"/>
    <w:rsid w:val="00C243E7"/>
    <w:rsid w:val="00C2556F"/>
    <w:rsid w:val="00C311AF"/>
    <w:rsid w:val="00C31E86"/>
    <w:rsid w:val="00C371B7"/>
    <w:rsid w:val="00C411F5"/>
    <w:rsid w:val="00C41E69"/>
    <w:rsid w:val="00C42173"/>
    <w:rsid w:val="00C46876"/>
    <w:rsid w:val="00C6340E"/>
    <w:rsid w:val="00C635AA"/>
    <w:rsid w:val="00C6555F"/>
    <w:rsid w:val="00C704FF"/>
    <w:rsid w:val="00C709AF"/>
    <w:rsid w:val="00C7324A"/>
    <w:rsid w:val="00C740FC"/>
    <w:rsid w:val="00C7595A"/>
    <w:rsid w:val="00C80DAD"/>
    <w:rsid w:val="00C81DC0"/>
    <w:rsid w:val="00C81E9C"/>
    <w:rsid w:val="00C853A8"/>
    <w:rsid w:val="00C85DD4"/>
    <w:rsid w:val="00C867EE"/>
    <w:rsid w:val="00C91BBA"/>
    <w:rsid w:val="00C95A16"/>
    <w:rsid w:val="00C97358"/>
    <w:rsid w:val="00C97C3D"/>
    <w:rsid w:val="00CA08FD"/>
    <w:rsid w:val="00CA14F0"/>
    <w:rsid w:val="00CA3994"/>
    <w:rsid w:val="00CA3A14"/>
    <w:rsid w:val="00CA6EE0"/>
    <w:rsid w:val="00CC1DCD"/>
    <w:rsid w:val="00CC35DB"/>
    <w:rsid w:val="00CC6ED2"/>
    <w:rsid w:val="00CD02A6"/>
    <w:rsid w:val="00CD5303"/>
    <w:rsid w:val="00CD790F"/>
    <w:rsid w:val="00CD7A75"/>
    <w:rsid w:val="00CE1ABF"/>
    <w:rsid w:val="00CF03A4"/>
    <w:rsid w:val="00CF042F"/>
    <w:rsid w:val="00CF07C9"/>
    <w:rsid w:val="00CF75A7"/>
    <w:rsid w:val="00D0240D"/>
    <w:rsid w:val="00D02BAB"/>
    <w:rsid w:val="00D073AC"/>
    <w:rsid w:val="00D11432"/>
    <w:rsid w:val="00D12007"/>
    <w:rsid w:val="00D128F6"/>
    <w:rsid w:val="00D1330B"/>
    <w:rsid w:val="00D20143"/>
    <w:rsid w:val="00D21C38"/>
    <w:rsid w:val="00D22880"/>
    <w:rsid w:val="00D23C6F"/>
    <w:rsid w:val="00D23DB1"/>
    <w:rsid w:val="00D25AB8"/>
    <w:rsid w:val="00D272E1"/>
    <w:rsid w:val="00D311FE"/>
    <w:rsid w:val="00D36D6E"/>
    <w:rsid w:val="00D377DE"/>
    <w:rsid w:val="00D4477D"/>
    <w:rsid w:val="00D44F02"/>
    <w:rsid w:val="00D456B0"/>
    <w:rsid w:val="00D46772"/>
    <w:rsid w:val="00D47720"/>
    <w:rsid w:val="00D53D51"/>
    <w:rsid w:val="00D54F46"/>
    <w:rsid w:val="00D56C72"/>
    <w:rsid w:val="00D62AC9"/>
    <w:rsid w:val="00D63A03"/>
    <w:rsid w:val="00D6401A"/>
    <w:rsid w:val="00D74F0E"/>
    <w:rsid w:val="00D75AB8"/>
    <w:rsid w:val="00D76B28"/>
    <w:rsid w:val="00D76ED8"/>
    <w:rsid w:val="00D7758C"/>
    <w:rsid w:val="00D811A3"/>
    <w:rsid w:val="00D82174"/>
    <w:rsid w:val="00D910BD"/>
    <w:rsid w:val="00D91498"/>
    <w:rsid w:val="00D9736E"/>
    <w:rsid w:val="00D97BF1"/>
    <w:rsid w:val="00DA0E58"/>
    <w:rsid w:val="00DA7040"/>
    <w:rsid w:val="00DB2B2B"/>
    <w:rsid w:val="00DB3827"/>
    <w:rsid w:val="00DC08C9"/>
    <w:rsid w:val="00DC1B36"/>
    <w:rsid w:val="00DC25B8"/>
    <w:rsid w:val="00DD1AAC"/>
    <w:rsid w:val="00DD3E19"/>
    <w:rsid w:val="00DD7966"/>
    <w:rsid w:val="00DE0C0E"/>
    <w:rsid w:val="00DE1423"/>
    <w:rsid w:val="00DE455A"/>
    <w:rsid w:val="00DE56E4"/>
    <w:rsid w:val="00DE5BBF"/>
    <w:rsid w:val="00DE6552"/>
    <w:rsid w:val="00DE7ED9"/>
    <w:rsid w:val="00DF1F14"/>
    <w:rsid w:val="00DF4BD0"/>
    <w:rsid w:val="00DF5AB4"/>
    <w:rsid w:val="00DF7764"/>
    <w:rsid w:val="00DF7866"/>
    <w:rsid w:val="00E01BFC"/>
    <w:rsid w:val="00E03CC1"/>
    <w:rsid w:val="00E07572"/>
    <w:rsid w:val="00E1404D"/>
    <w:rsid w:val="00E14E84"/>
    <w:rsid w:val="00E209DC"/>
    <w:rsid w:val="00E24316"/>
    <w:rsid w:val="00E313D8"/>
    <w:rsid w:val="00E33C42"/>
    <w:rsid w:val="00E34A85"/>
    <w:rsid w:val="00E35DE3"/>
    <w:rsid w:val="00E41527"/>
    <w:rsid w:val="00E46EC4"/>
    <w:rsid w:val="00E47DC0"/>
    <w:rsid w:val="00E50464"/>
    <w:rsid w:val="00E519D2"/>
    <w:rsid w:val="00E52D78"/>
    <w:rsid w:val="00E574DD"/>
    <w:rsid w:val="00E57790"/>
    <w:rsid w:val="00E62B66"/>
    <w:rsid w:val="00E63BA9"/>
    <w:rsid w:val="00E654E2"/>
    <w:rsid w:val="00E6590C"/>
    <w:rsid w:val="00E66D28"/>
    <w:rsid w:val="00E67CD3"/>
    <w:rsid w:val="00E7040E"/>
    <w:rsid w:val="00E7186D"/>
    <w:rsid w:val="00E71DDE"/>
    <w:rsid w:val="00E73D2E"/>
    <w:rsid w:val="00E759AB"/>
    <w:rsid w:val="00E75D61"/>
    <w:rsid w:val="00E8021B"/>
    <w:rsid w:val="00E817C3"/>
    <w:rsid w:val="00E825B3"/>
    <w:rsid w:val="00E8298A"/>
    <w:rsid w:val="00E91FB2"/>
    <w:rsid w:val="00EA13A3"/>
    <w:rsid w:val="00EA35F0"/>
    <w:rsid w:val="00EA3CC2"/>
    <w:rsid w:val="00EA6BB3"/>
    <w:rsid w:val="00EB0596"/>
    <w:rsid w:val="00EB1F1A"/>
    <w:rsid w:val="00EB2BF8"/>
    <w:rsid w:val="00EB4998"/>
    <w:rsid w:val="00EB5C9D"/>
    <w:rsid w:val="00EC1343"/>
    <w:rsid w:val="00ED1B87"/>
    <w:rsid w:val="00ED336D"/>
    <w:rsid w:val="00ED4F1E"/>
    <w:rsid w:val="00ED5FA1"/>
    <w:rsid w:val="00ED611A"/>
    <w:rsid w:val="00ED6154"/>
    <w:rsid w:val="00ED7477"/>
    <w:rsid w:val="00ED777D"/>
    <w:rsid w:val="00EE148D"/>
    <w:rsid w:val="00EE6893"/>
    <w:rsid w:val="00EE6A57"/>
    <w:rsid w:val="00EF2856"/>
    <w:rsid w:val="00EF4453"/>
    <w:rsid w:val="00EF68F7"/>
    <w:rsid w:val="00EF7F75"/>
    <w:rsid w:val="00F0425C"/>
    <w:rsid w:val="00F0500E"/>
    <w:rsid w:val="00F059D0"/>
    <w:rsid w:val="00F13CBF"/>
    <w:rsid w:val="00F1457D"/>
    <w:rsid w:val="00F2161F"/>
    <w:rsid w:val="00F22DC9"/>
    <w:rsid w:val="00F259C0"/>
    <w:rsid w:val="00F324D7"/>
    <w:rsid w:val="00F351D6"/>
    <w:rsid w:val="00F4127D"/>
    <w:rsid w:val="00F425AC"/>
    <w:rsid w:val="00F42895"/>
    <w:rsid w:val="00F46448"/>
    <w:rsid w:val="00F50FBC"/>
    <w:rsid w:val="00F53404"/>
    <w:rsid w:val="00F53961"/>
    <w:rsid w:val="00F54C98"/>
    <w:rsid w:val="00F60120"/>
    <w:rsid w:val="00F84D6C"/>
    <w:rsid w:val="00F9032E"/>
    <w:rsid w:val="00F90937"/>
    <w:rsid w:val="00F923F4"/>
    <w:rsid w:val="00F924DC"/>
    <w:rsid w:val="00F96292"/>
    <w:rsid w:val="00FA2427"/>
    <w:rsid w:val="00FA3AAE"/>
    <w:rsid w:val="00FA73CE"/>
    <w:rsid w:val="00FB31E6"/>
    <w:rsid w:val="00FC065E"/>
    <w:rsid w:val="00FC5380"/>
    <w:rsid w:val="00FC566C"/>
    <w:rsid w:val="00FC7B91"/>
    <w:rsid w:val="00FD492B"/>
    <w:rsid w:val="00FD62CF"/>
    <w:rsid w:val="00FD6E73"/>
    <w:rsid w:val="00FE20C5"/>
    <w:rsid w:val="00FE2A03"/>
    <w:rsid w:val="00FE6613"/>
    <w:rsid w:val="00FF0675"/>
    <w:rsid w:val="00FF20DF"/>
    <w:rsid w:val="00FF3725"/>
    <w:rsid w:val="00FF4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DF4992"/>
  <w15:chartTrackingRefBased/>
  <w15:docId w15:val="{09DA563E-183B-4B66-A411-98DEB462E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73C"/>
    <w:rPr>
      <w:rFonts w:ascii="Poppins Light" w:hAnsi="Poppins Light"/>
      <w:sz w:val="16"/>
    </w:rPr>
  </w:style>
  <w:style w:type="paragraph" w:styleId="Titre1">
    <w:name w:val="heading 1"/>
    <w:basedOn w:val="Normal"/>
    <w:next w:val="Normal"/>
    <w:link w:val="Titre1Car"/>
    <w:uiPriority w:val="9"/>
    <w:qFormat/>
    <w:rsid w:val="0084373C"/>
    <w:pPr>
      <w:keepNext/>
      <w:keepLines/>
      <w:numPr>
        <w:numId w:val="6"/>
      </w:numPr>
      <w:spacing w:after="120"/>
      <w:outlineLvl w:val="0"/>
    </w:pPr>
    <w:rPr>
      <w:rFonts w:ascii="Poppins Bold" w:eastAsiaTheme="majorEastAsia" w:hAnsi="Poppins Bold" w:cstheme="majorBidi"/>
      <w:bCs/>
      <w:szCs w:val="28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731070"/>
    <w:pPr>
      <w:numPr>
        <w:ilvl w:val="1"/>
      </w:numPr>
      <w:spacing w:before="200"/>
      <w:outlineLvl w:val="1"/>
    </w:pPr>
    <w:rPr>
      <w:bCs w:val="0"/>
      <w:szCs w:val="26"/>
    </w:rPr>
  </w:style>
  <w:style w:type="paragraph" w:styleId="Titre3">
    <w:name w:val="heading 3"/>
    <w:basedOn w:val="Titre1"/>
    <w:next w:val="Normal"/>
    <w:link w:val="Titre3Car"/>
    <w:uiPriority w:val="9"/>
    <w:unhideWhenUsed/>
    <w:qFormat/>
    <w:rsid w:val="00731070"/>
    <w:pPr>
      <w:numPr>
        <w:ilvl w:val="2"/>
      </w:numPr>
      <w:spacing w:before="200"/>
      <w:outlineLvl w:val="2"/>
    </w:pPr>
    <w:rPr>
      <w:bCs w:val="0"/>
    </w:rPr>
  </w:style>
  <w:style w:type="paragraph" w:styleId="Titre4">
    <w:name w:val="heading 4"/>
    <w:basedOn w:val="Titre1"/>
    <w:next w:val="Normal"/>
    <w:link w:val="Titre4Car"/>
    <w:uiPriority w:val="9"/>
    <w:unhideWhenUsed/>
    <w:qFormat/>
    <w:rsid w:val="00D97BF1"/>
    <w:pPr>
      <w:numPr>
        <w:ilvl w:val="3"/>
      </w:numPr>
      <w:spacing w:before="200"/>
      <w:outlineLvl w:val="3"/>
    </w:pPr>
    <w:rPr>
      <w:bCs w:val="0"/>
      <w:iCs/>
    </w:rPr>
  </w:style>
  <w:style w:type="paragraph" w:styleId="Titre5">
    <w:name w:val="heading 5"/>
    <w:basedOn w:val="Titre1"/>
    <w:next w:val="Normal"/>
    <w:link w:val="Titre5Car"/>
    <w:uiPriority w:val="9"/>
    <w:unhideWhenUsed/>
    <w:qFormat/>
    <w:rsid w:val="00D97BF1"/>
    <w:pPr>
      <w:numPr>
        <w:ilvl w:val="4"/>
      </w:numPr>
      <w:spacing w:before="200"/>
      <w:outlineLvl w:val="4"/>
    </w:pPr>
  </w:style>
  <w:style w:type="paragraph" w:styleId="Titre6">
    <w:name w:val="heading 6"/>
    <w:basedOn w:val="Titre1"/>
    <w:next w:val="Normal"/>
    <w:link w:val="Titre6Car"/>
    <w:uiPriority w:val="9"/>
    <w:semiHidden/>
    <w:unhideWhenUsed/>
    <w:qFormat/>
    <w:rsid w:val="00D97BF1"/>
    <w:pPr>
      <w:numPr>
        <w:ilvl w:val="5"/>
      </w:numPr>
      <w:spacing w:before="200"/>
      <w:outlineLvl w:val="5"/>
    </w:pPr>
    <w:rPr>
      <w:iCs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97BF1"/>
    <w:pPr>
      <w:keepNext/>
      <w:keepLines/>
      <w:numPr>
        <w:ilvl w:val="6"/>
        <w:numId w:val="6"/>
      </w:numPr>
      <w:spacing w:before="200" w:after="0"/>
      <w:outlineLvl w:val="6"/>
    </w:pPr>
    <w:rPr>
      <w:rFonts w:ascii="Roboto Black" w:eastAsiaTheme="majorEastAsia" w:hAnsi="Roboto Black" w:cstheme="majorBidi"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97BF1"/>
    <w:pPr>
      <w:keepNext/>
      <w:keepLines/>
      <w:numPr>
        <w:ilvl w:val="7"/>
        <w:numId w:val="6"/>
      </w:numPr>
      <w:spacing w:before="200" w:after="0"/>
      <w:outlineLvl w:val="7"/>
    </w:pPr>
    <w:rPr>
      <w:rFonts w:ascii="Roboto Black" w:eastAsiaTheme="majorEastAsia" w:hAnsi="Roboto Black" w:cstheme="majorBidi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97BF1"/>
    <w:pPr>
      <w:keepNext/>
      <w:keepLines/>
      <w:numPr>
        <w:ilvl w:val="8"/>
        <w:numId w:val="6"/>
      </w:numPr>
      <w:spacing w:before="200" w:after="0"/>
      <w:outlineLvl w:val="8"/>
    </w:pPr>
    <w:rPr>
      <w:rFonts w:ascii="Roboto Black" w:eastAsiaTheme="majorEastAsia" w:hAnsi="Roboto Black" w:cstheme="majorBidi"/>
      <w:iCs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4373C"/>
    <w:rPr>
      <w:rFonts w:ascii="Poppins Bold" w:eastAsiaTheme="majorEastAsia" w:hAnsi="Poppins Bold" w:cstheme="majorBidi"/>
      <w:bCs/>
      <w:sz w:val="16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731070"/>
    <w:rPr>
      <w:rFonts w:ascii="Roboto Black" w:eastAsiaTheme="majorEastAsia" w:hAnsi="Roboto Black" w:cstheme="majorBidi"/>
      <w:sz w:val="20"/>
      <w:szCs w:val="26"/>
    </w:rPr>
  </w:style>
  <w:style w:type="paragraph" w:styleId="En-tte">
    <w:name w:val="header"/>
    <w:basedOn w:val="Normal"/>
    <w:link w:val="En-tteCar"/>
    <w:uiPriority w:val="99"/>
    <w:unhideWhenUsed/>
    <w:rsid w:val="00232F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2FE5"/>
  </w:style>
  <w:style w:type="paragraph" w:styleId="Pieddepage">
    <w:name w:val="footer"/>
    <w:basedOn w:val="Normal"/>
    <w:link w:val="PieddepageCar"/>
    <w:uiPriority w:val="99"/>
    <w:unhideWhenUsed/>
    <w:rsid w:val="00232F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2FE5"/>
  </w:style>
  <w:style w:type="character" w:customStyle="1" w:styleId="Titre3Car">
    <w:name w:val="Titre 3 Car"/>
    <w:basedOn w:val="Policepardfaut"/>
    <w:link w:val="Titre3"/>
    <w:uiPriority w:val="9"/>
    <w:rsid w:val="00731070"/>
    <w:rPr>
      <w:rFonts w:ascii="Roboto Black" w:eastAsiaTheme="majorEastAsia" w:hAnsi="Roboto Black" w:cstheme="majorBidi"/>
      <w:sz w:val="20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731070"/>
    <w:rPr>
      <w:rFonts w:ascii="Roboto Black" w:eastAsiaTheme="majorEastAsia" w:hAnsi="Roboto Black" w:cstheme="majorBidi"/>
      <w:iCs/>
      <w:sz w:val="20"/>
      <w:szCs w:val="28"/>
    </w:rPr>
  </w:style>
  <w:style w:type="character" w:customStyle="1" w:styleId="Titre5Car">
    <w:name w:val="Titre 5 Car"/>
    <w:basedOn w:val="Policepardfaut"/>
    <w:link w:val="Titre5"/>
    <w:uiPriority w:val="9"/>
    <w:rsid w:val="00731070"/>
    <w:rPr>
      <w:rFonts w:ascii="Roboto Black" w:eastAsiaTheme="majorEastAsia" w:hAnsi="Roboto Black" w:cstheme="majorBidi"/>
      <w:bCs/>
      <w:sz w:val="20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731070"/>
    <w:rPr>
      <w:rFonts w:ascii="Roboto Black" w:eastAsiaTheme="majorEastAsia" w:hAnsi="Roboto Black" w:cstheme="majorBidi"/>
      <w:bCs/>
      <w:iCs/>
      <w:sz w:val="20"/>
      <w:szCs w:val="28"/>
    </w:rPr>
  </w:style>
  <w:style w:type="character" w:customStyle="1" w:styleId="Titre7Car">
    <w:name w:val="Titre 7 Car"/>
    <w:basedOn w:val="Policepardfaut"/>
    <w:link w:val="Titre7"/>
    <w:uiPriority w:val="9"/>
    <w:semiHidden/>
    <w:rsid w:val="00D97BF1"/>
    <w:rPr>
      <w:rFonts w:ascii="Roboto Black" w:eastAsiaTheme="majorEastAsia" w:hAnsi="Roboto Black" w:cstheme="majorBidi"/>
      <w:iCs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D97BF1"/>
    <w:rPr>
      <w:rFonts w:ascii="Roboto Black" w:eastAsiaTheme="majorEastAsia" w:hAnsi="Roboto Black" w:cstheme="majorBidi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D97BF1"/>
    <w:rPr>
      <w:rFonts w:ascii="Roboto Black" w:eastAsiaTheme="majorEastAsia" w:hAnsi="Roboto Black" w:cstheme="majorBidi"/>
      <w:iCs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32FE5"/>
    <w:pPr>
      <w:spacing w:line="240" w:lineRule="auto"/>
    </w:pPr>
    <w:rPr>
      <w:b/>
      <w:bCs/>
      <w:color w:val="92278F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84373C"/>
    <w:pPr>
      <w:spacing w:after="300" w:line="240" w:lineRule="auto"/>
      <w:contextualSpacing/>
    </w:pPr>
    <w:rPr>
      <w:rFonts w:ascii="Poppins Bold" w:eastAsiaTheme="majorEastAsia" w:hAnsi="Poppins Bold" w:cstheme="majorBidi"/>
      <w:spacing w:val="5"/>
      <w:sz w:val="40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4373C"/>
    <w:rPr>
      <w:rFonts w:ascii="Poppins Bold" w:eastAsiaTheme="majorEastAsia" w:hAnsi="Poppins Bold" w:cstheme="majorBidi"/>
      <w:spacing w:val="5"/>
      <w:sz w:val="40"/>
      <w:szCs w:val="52"/>
    </w:rPr>
  </w:style>
  <w:style w:type="character" w:styleId="lev">
    <w:name w:val="Strong"/>
    <w:basedOn w:val="Policepardfaut"/>
    <w:uiPriority w:val="22"/>
    <w:rsid w:val="00232FE5"/>
    <w:rPr>
      <w:b/>
      <w:bCs/>
    </w:rPr>
  </w:style>
  <w:style w:type="character" w:styleId="Accentuation">
    <w:name w:val="Emphasis"/>
    <w:basedOn w:val="Policepardfaut"/>
    <w:uiPriority w:val="20"/>
    <w:rsid w:val="00232FE5"/>
    <w:rPr>
      <w:i/>
      <w:iCs/>
    </w:rPr>
  </w:style>
  <w:style w:type="paragraph" w:styleId="Sansinterligne">
    <w:name w:val="No Spacing"/>
    <w:uiPriority w:val="1"/>
    <w:rsid w:val="00731070"/>
    <w:pPr>
      <w:spacing w:after="0" w:line="240" w:lineRule="auto"/>
    </w:pPr>
    <w:rPr>
      <w:rFonts w:ascii="Roboto Light" w:hAnsi="Roboto Light"/>
      <w:i/>
      <w:sz w:val="16"/>
    </w:rPr>
  </w:style>
  <w:style w:type="paragraph" w:styleId="Citation">
    <w:name w:val="Quote"/>
    <w:basedOn w:val="Normal"/>
    <w:next w:val="Normal"/>
    <w:link w:val="CitationCar"/>
    <w:uiPriority w:val="29"/>
    <w:qFormat/>
    <w:rsid w:val="0084373C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84373C"/>
    <w:rPr>
      <w:rFonts w:ascii="Poppins Light" w:hAnsi="Poppins Light"/>
      <w:i/>
      <w:iCs/>
      <w:color w:val="000000" w:themeColor="text1"/>
      <w:sz w:val="16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A07D8"/>
    <w:pPr>
      <w:spacing w:after="120"/>
    </w:pPr>
    <w:rPr>
      <w:rFonts w:ascii="Courier New" w:hAnsi="Courier New"/>
      <w:b/>
      <w:bCs/>
      <w:iCs/>
      <w:noProof/>
      <w:color w:val="92278F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A07D8"/>
    <w:rPr>
      <w:rFonts w:ascii="Courier New" w:hAnsi="Courier New"/>
      <w:b/>
      <w:bCs/>
      <w:iCs/>
      <w:noProof/>
      <w:color w:val="92278F" w:themeColor="accent1"/>
      <w:sz w:val="16"/>
    </w:rPr>
  </w:style>
  <w:style w:type="character" w:styleId="Accentuationlgre">
    <w:name w:val="Subtle Emphasis"/>
    <w:basedOn w:val="Policepardfaut"/>
    <w:uiPriority w:val="19"/>
    <w:rsid w:val="00232FE5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rsid w:val="00232FE5"/>
    <w:rPr>
      <w:b/>
      <w:bCs/>
      <w:i/>
      <w:iCs/>
      <w:color w:val="92278F" w:themeColor="accent1"/>
    </w:rPr>
  </w:style>
  <w:style w:type="character" w:styleId="Rfrencelgre">
    <w:name w:val="Subtle Reference"/>
    <w:basedOn w:val="Policepardfaut"/>
    <w:uiPriority w:val="31"/>
    <w:rsid w:val="00232FE5"/>
    <w:rPr>
      <w:smallCaps/>
      <w:color w:val="9B57D3" w:themeColor="accent2"/>
      <w:u w:val="single"/>
    </w:rPr>
  </w:style>
  <w:style w:type="character" w:styleId="Rfrenceintense">
    <w:name w:val="Intense Reference"/>
    <w:basedOn w:val="Policepardfaut"/>
    <w:uiPriority w:val="32"/>
    <w:rsid w:val="00232FE5"/>
    <w:rPr>
      <w:b/>
      <w:bCs/>
      <w:smallCaps/>
      <w:color w:val="9B57D3" w:themeColor="accent2"/>
      <w:spacing w:val="5"/>
      <w:u w:val="single"/>
    </w:rPr>
  </w:style>
  <w:style w:type="character" w:styleId="Titredulivre">
    <w:name w:val="Book Title"/>
    <w:basedOn w:val="Policepardfaut"/>
    <w:uiPriority w:val="33"/>
    <w:rsid w:val="00232FE5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32FE5"/>
    <w:pPr>
      <w:outlineLvl w:val="9"/>
    </w:pPr>
  </w:style>
  <w:style w:type="character" w:styleId="Textedelespacerserv">
    <w:name w:val="Placeholder Text"/>
    <w:basedOn w:val="Policepardfaut"/>
    <w:uiPriority w:val="99"/>
    <w:semiHidden/>
    <w:rsid w:val="00731070"/>
    <w:rPr>
      <w:color w:val="80808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E689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EE6893"/>
    <w:rPr>
      <w:rFonts w:ascii="Roboto Light" w:hAnsi="Roboto Light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EE6893"/>
    <w:rPr>
      <w:vertAlign w:val="superscript"/>
    </w:rPr>
  </w:style>
  <w:style w:type="paragraph" w:styleId="Paragraphedeliste">
    <w:name w:val="List Paragraph"/>
    <w:basedOn w:val="Normal"/>
    <w:uiPriority w:val="34"/>
    <w:rsid w:val="009A65A1"/>
    <w:pPr>
      <w:ind w:left="720"/>
      <w:contextualSpacing/>
    </w:pPr>
  </w:style>
  <w:style w:type="table" w:styleId="Grilledutableau">
    <w:name w:val="Table Grid"/>
    <w:basedOn w:val="TableauNormal"/>
    <w:uiPriority w:val="39"/>
    <w:rsid w:val="005209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80C3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Code">
    <w:name w:val="Code"/>
    <w:basedOn w:val="Normal"/>
    <w:link w:val="CodeCar"/>
    <w:qFormat/>
    <w:rsid w:val="0084373C"/>
    <w:pPr>
      <w:spacing w:after="0" w:line="240" w:lineRule="auto"/>
      <w:ind w:left="567" w:right="567"/>
    </w:pPr>
    <w:rPr>
      <w:rFonts w:ascii="Consolas" w:hAnsi="Consolas"/>
      <w:sz w:val="12"/>
      <w:szCs w:val="18"/>
    </w:rPr>
  </w:style>
  <w:style w:type="paragraph" w:customStyle="1" w:styleId="Programme">
    <w:name w:val="Programme"/>
    <w:basedOn w:val="Normal"/>
    <w:link w:val="ProgrammeCar"/>
    <w:qFormat/>
    <w:rsid w:val="0047281A"/>
    <w:pPr>
      <w:framePr w:hSpace="284" w:vSpace="284" w:wrap="notBeside" w:hAnchor="text" w:xAlign="center" w:yAlign="center"/>
    </w:pPr>
    <w:rPr>
      <w:rFonts w:ascii="Consolas" w:hAnsi="Consolas"/>
      <w:color w:val="FF5050"/>
    </w:rPr>
  </w:style>
  <w:style w:type="character" w:customStyle="1" w:styleId="CodeCar">
    <w:name w:val="Code Car"/>
    <w:basedOn w:val="Policepardfaut"/>
    <w:link w:val="Code"/>
    <w:rsid w:val="0084373C"/>
    <w:rPr>
      <w:rFonts w:ascii="Consolas" w:hAnsi="Consolas"/>
      <w:sz w:val="12"/>
      <w:szCs w:val="18"/>
    </w:rPr>
  </w:style>
  <w:style w:type="character" w:customStyle="1" w:styleId="notion-text-equation-token">
    <w:name w:val="notion-text-equation-token"/>
    <w:basedOn w:val="Policepardfaut"/>
    <w:rsid w:val="0047281A"/>
  </w:style>
  <w:style w:type="character" w:customStyle="1" w:styleId="ProgrammeCar">
    <w:name w:val="Programme Car"/>
    <w:basedOn w:val="Policepardfaut"/>
    <w:link w:val="Programme"/>
    <w:rsid w:val="0047281A"/>
    <w:rPr>
      <w:rFonts w:ascii="Consolas" w:hAnsi="Consolas"/>
      <w:color w:val="FF5050"/>
      <w:sz w:val="16"/>
    </w:rPr>
  </w:style>
  <w:style w:type="character" w:customStyle="1" w:styleId="notion-enable-hover">
    <w:name w:val="notion-enable-hover"/>
    <w:basedOn w:val="Policepardfaut"/>
    <w:rsid w:val="004728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3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6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74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0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gib3\OneDrive\MODE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D15CC5385B14AC4ADE8A9F2B467177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8F03816-7E4F-44E8-BB5D-FB58769EB01A}"/>
      </w:docPartPr>
      <w:docPartBody>
        <w:p w:rsidR="00EE4385" w:rsidRDefault="00EE4385">
          <w:pPr>
            <w:pStyle w:val="2D15CC5385B14AC4ADE8A9F2B467177A"/>
          </w:pPr>
          <w:r w:rsidRPr="0024037A">
            <w:rPr>
              <w:rStyle w:val="Textedelespacerserv"/>
            </w:rPr>
            <w:t>[Titre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Poppins Bold">
    <w:panose1 w:val="00000000000000000000"/>
    <w:charset w:val="00"/>
    <w:family w:val="roman"/>
    <w:notTrueType/>
    <w:pitch w:val="default"/>
  </w:font>
  <w:font w:name="Roboto Black">
    <w:altName w:val="Roboto Black"/>
    <w:charset w:val="00"/>
    <w:family w:val="auto"/>
    <w:pitch w:val="variable"/>
    <w:sig w:usb0="E0000AFF" w:usb1="5000217F" w:usb2="00000021" w:usb3="00000000" w:csb0="0000019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385"/>
    <w:rsid w:val="00B721CE"/>
    <w:rsid w:val="00E82224"/>
    <w:rsid w:val="00EE4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2D15CC5385B14AC4ADE8A9F2B467177A">
    <w:name w:val="2D15CC5385B14AC4ADE8A9F2B46717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Violet 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Relationship Id="rId4" Type="http://schemas.microsoft.com/office/2011/relationships/webextension" Target="webextension4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  <wetp:taskpane dockstate="right" visibility="0" width="350" row="4">
    <wetp:webextensionref xmlns:r="http://schemas.openxmlformats.org/officeDocument/2006/relationships" r:id="rId3"/>
  </wetp:taskpane>
  <wetp:taskpane dockstate="right" visibility="0" width="350" row="3">
    <wetp:webextensionref xmlns:r="http://schemas.openxmlformats.org/officeDocument/2006/relationships" r:id="rId4"/>
  </wetp:taskpane>
</wetp:taskpanes>
</file>

<file path=word/webextensions/webextension1.xml><?xml version="1.0" encoding="utf-8"?>
<we:webextension xmlns:we="http://schemas.microsoft.com/office/webextensions/webextension/2010/11" id="{A92B3517-AF25-4891-88C8-A571B5A15002}">
  <we:reference id="wa104380518" version="3.1.0.0" store="fr-FR" storeType="OMEX"/>
  <we:alternateReferences>
    <we:reference id="WA104380518" version="3.1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DE4BB17A-9526-44C3-9B29-57E04F7114E1}">
  <we:reference id="wa104382008" version="1.1.0.0" store="fr-FR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2EF3F281-5D04-4DAE-9023-981953BF3A0C}">
  <we:reference id="wa104379821" version="1.0.0.0" store="fr-FR" storeType="OMEX"/>
  <we:alternateReferences>
    <we:reference id="WA104379821" version="1.0.0.0" store="WA104379821" storeType="OMEX"/>
  </we:alternateReferences>
  <we:properties/>
  <we:bindings/>
  <we:snapshot xmlns:r="http://schemas.openxmlformats.org/officeDocument/2006/relationships"/>
</we:webextension>
</file>

<file path=word/webextensions/webextension4.xml><?xml version="1.0" encoding="utf-8"?>
<we:webextension xmlns:we="http://schemas.microsoft.com/office/webextensions/webextension/2010/11" id="{C85E8446-D6AF-4C91-8C53-5FF973EDF3BF}">
  <we:reference id="wa104380118" version="1.1.0.4" store="fr-FR" storeType="OMEX"/>
  <we:alternateReferences>
    <we:reference id="WA104380118" version="1.1.0.4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AD5AA-58FF-4FD8-A15E-72F516BFD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MODELE.dotx</Template>
  <TotalTime>240</TotalTime>
  <Pages>13</Pages>
  <Words>2911</Words>
  <Characters>16013</Characters>
  <Application>Microsoft Office Word</Application>
  <DocSecurity>0</DocSecurity>
  <Lines>133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Conduite de projet</vt:lpstr>
    </vt:vector>
  </TitlesOfParts>
  <Company/>
  <LinksUpToDate>false</LinksUpToDate>
  <CharactersWithSpaces>18887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Conduite de projet</dc:title>
  <dc:subject/>
  <dc:creator>Alexis Gibert</dc:creator>
  <cp:keywords/>
  <dc:description/>
  <cp:lastModifiedBy>Alexis Gibert</cp:lastModifiedBy>
  <cp:revision>145</cp:revision>
  <cp:lastPrinted>2023-04-19T19:52:00Z</cp:lastPrinted>
  <dcterms:created xsi:type="dcterms:W3CDTF">2023-04-14T15:18:00Z</dcterms:created>
  <dcterms:modified xsi:type="dcterms:W3CDTF">2023-04-19T19:52:00Z</dcterms:modified>
</cp:coreProperties>
</file>